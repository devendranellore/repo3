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E1517C" w14:textId="28FE5120" w:rsidR="003557CB" w:rsidRPr="005D305A" w:rsidRDefault="003557CB" w:rsidP="003557CB">
      <w:pPr>
        <w:jc w:val="center"/>
        <w:rPr>
          <w:rFonts w:ascii="Tahoma" w:hAnsi="Tahoma" w:cs="Tahoma"/>
          <w:b/>
          <w:sz w:val="32"/>
          <w:szCs w:val="44"/>
        </w:rPr>
      </w:pPr>
      <w:bookmarkStart w:id="0" w:name="_GoBack"/>
      <w:bookmarkEnd w:id="0"/>
      <w:r w:rsidRPr="005D305A">
        <w:rPr>
          <w:rFonts w:ascii="Tahoma" w:hAnsi="Tahoma" w:cs="Tahoma"/>
          <w:b/>
          <w:sz w:val="32"/>
          <w:szCs w:val="44"/>
        </w:rPr>
        <w:t>Medtronic MIT</w:t>
      </w:r>
      <w:r w:rsidR="00DB26ED">
        <w:rPr>
          <w:rFonts w:ascii="Tahoma" w:hAnsi="Tahoma" w:cs="Tahoma"/>
          <w:b/>
          <w:sz w:val="32"/>
          <w:szCs w:val="44"/>
        </w:rPr>
        <w:t>G</w:t>
      </w:r>
    </w:p>
    <w:p w14:paraId="4BFFDC7C" w14:textId="77777777" w:rsidR="003557CB" w:rsidRPr="005D305A" w:rsidRDefault="003557CB" w:rsidP="003557CB">
      <w:pPr>
        <w:jc w:val="center"/>
        <w:rPr>
          <w:rFonts w:ascii="Tahoma" w:hAnsi="Tahoma" w:cs="Tahoma"/>
          <w:b/>
          <w:sz w:val="32"/>
          <w:szCs w:val="44"/>
        </w:rPr>
      </w:pPr>
      <w:r w:rsidRPr="005D305A">
        <w:rPr>
          <w:rFonts w:ascii="Tahoma" w:hAnsi="Tahoma" w:cs="Tahoma"/>
          <w:b/>
          <w:sz w:val="32"/>
          <w:szCs w:val="44"/>
        </w:rPr>
        <w:t>Research &amp; Development</w:t>
      </w:r>
    </w:p>
    <w:p w14:paraId="31BA641A" w14:textId="77777777" w:rsidR="003557CB" w:rsidRPr="005D305A" w:rsidRDefault="003557CB" w:rsidP="003557CB">
      <w:pPr>
        <w:jc w:val="center"/>
        <w:rPr>
          <w:rFonts w:ascii="Tahoma" w:hAnsi="Tahoma" w:cs="Tahoma"/>
          <w:sz w:val="32"/>
          <w:szCs w:val="44"/>
        </w:rPr>
      </w:pPr>
    </w:p>
    <w:p w14:paraId="569F183B" w14:textId="77777777" w:rsidR="003557CB" w:rsidRPr="005D305A" w:rsidRDefault="003557CB" w:rsidP="003557CB">
      <w:pPr>
        <w:jc w:val="center"/>
        <w:rPr>
          <w:rFonts w:ascii="Tahoma" w:hAnsi="Tahoma" w:cs="Tahoma"/>
          <w:b/>
          <w:sz w:val="32"/>
          <w:szCs w:val="44"/>
        </w:rPr>
      </w:pPr>
      <w:r w:rsidRPr="005D305A">
        <w:rPr>
          <w:rFonts w:ascii="Tahoma" w:hAnsi="Tahoma" w:cs="Tahoma"/>
          <w:b/>
          <w:sz w:val="32"/>
          <w:szCs w:val="44"/>
        </w:rPr>
        <w:t>DMM Detail Design Document for</w:t>
      </w:r>
    </w:p>
    <w:p w14:paraId="307160A8" w14:textId="2D5CDAFB" w:rsidR="003557CB" w:rsidRDefault="003557CB" w:rsidP="003557CB">
      <w:pPr>
        <w:jc w:val="center"/>
        <w:rPr>
          <w:rFonts w:ascii="Tahoma" w:hAnsi="Tahoma" w:cs="Tahoma"/>
          <w:b/>
          <w:sz w:val="32"/>
          <w:szCs w:val="44"/>
        </w:rPr>
      </w:pPr>
      <w:r w:rsidRPr="005D305A">
        <w:rPr>
          <w:rFonts w:ascii="Tahoma" w:hAnsi="Tahoma" w:cs="Tahoma"/>
          <w:b/>
          <w:sz w:val="32"/>
          <w:szCs w:val="44"/>
        </w:rPr>
        <w:t>Common Client Application</w:t>
      </w:r>
      <w:r w:rsidR="00F35A9B">
        <w:rPr>
          <w:rFonts w:ascii="Tahoma" w:hAnsi="Tahoma" w:cs="Tahoma"/>
          <w:b/>
          <w:sz w:val="32"/>
          <w:szCs w:val="44"/>
        </w:rPr>
        <w:t xml:space="preserve"> v1.0</w:t>
      </w:r>
    </w:p>
    <w:p w14:paraId="0895E2FA" w14:textId="77777777" w:rsidR="003557CB" w:rsidRPr="005D305A" w:rsidRDefault="003557CB" w:rsidP="003557CB">
      <w:pPr>
        <w:jc w:val="center"/>
        <w:rPr>
          <w:rFonts w:ascii="Tahoma" w:hAnsi="Tahoma" w:cs="Tahoma"/>
          <w:b/>
          <w:sz w:val="32"/>
          <w:szCs w:val="44"/>
        </w:rPr>
      </w:pPr>
    </w:p>
    <w:p w14:paraId="79315168" w14:textId="77777777" w:rsidR="003557CB" w:rsidRPr="005D305A" w:rsidRDefault="003557CB" w:rsidP="003557CB">
      <w:pPr>
        <w:jc w:val="center"/>
        <w:rPr>
          <w:b/>
          <w:sz w:val="44"/>
          <w:szCs w:val="44"/>
        </w:rPr>
      </w:pPr>
      <w:r w:rsidRPr="005D305A">
        <w:rPr>
          <w:rFonts w:ascii="Tahoma" w:hAnsi="Tahoma" w:cs="Tahoma"/>
          <w:b/>
          <w:sz w:val="32"/>
          <w:szCs w:val="44"/>
        </w:rPr>
        <w:t>RE00026724</w:t>
      </w:r>
    </w:p>
    <w:p w14:paraId="740CF2A5" w14:textId="77777777" w:rsidR="003557CB" w:rsidRDefault="003557CB" w:rsidP="003557C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620"/>
        <w:gridCol w:w="4080"/>
        <w:gridCol w:w="3390"/>
      </w:tblGrid>
      <w:tr w:rsidR="003557CB" w:rsidRPr="00B0535C" w14:paraId="29C42815" w14:textId="77777777" w:rsidTr="00270F42">
        <w:trPr>
          <w:cantSplit/>
          <w:trHeight w:val="360"/>
          <w:jc w:val="center"/>
        </w:trPr>
        <w:tc>
          <w:tcPr>
            <w:tcW w:w="6780" w:type="dxa"/>
            <w:gridSpan w:val="3"/>
            <w:tcBorders>
              <w:top w:val="single" w:sz="4" w:space="0" w:color="auto"/>
              <w:bottom w:val="single" w:sz="4" w:space="0" w:color="auto"/>
            </w:tcBorders>
            <w:shd w:val="clear" w:color="auto" w:fill="auto"/>
            <w:vAlign w:val="center"/>
          </w:tcPr>
          <w:p w14:paraId="2FC5AB7D" w14:textId="7C164A62" w:rsidR="003557CB" w:rsidRPr="00B0535C" w:rsidRDefault="003557CB" w:rsidP="00417ECD">
            <w:pPr>
              <w:rPr>
                <w:rStyle w:val="StyleBold"/>
                <w:rFonts w:cs="Tahoma"/>
              </w:rPr>
            </w:pPr>
            <w:r w:rsidRPr="00B0535C">
              <w:rPr>
                <w:rStyle w:val="StyleBold"/>
                <w:rFonts w:cs="Tahoma"/>
              </w:rPr>
              <w:t xml:space="preserve">Issue Date: </w:t>
            </w:r>
            <w:r>
              <w:rPr>
                <w:rStyle w:val="StyleBold"/>
                <w:rFonts w:cs="Tahoma"/>
              </w:rPr>
              <w:fldChar w:fldCharType="begin"/>
            </w:r>
            <w:r>
              <w:rPr>
                <w:rStyle w:val="StyleBold"/>
                <w:rFonts w:cs="Tahoma"/>
              </w:rPr>
              <w:instrText xml:space="preserve"> CREATEDATE  \@ "M/d/yyyy"  \* MERGEFORMAT </w:instrText>
            </w:r>
            <w:r>
              <w:rPr>
                <w:rStyle w:val="StyleBold"/>
                <w:rFonts w:cs="Tahoma"/>
              </w:rPr>
              <w:fldChar w:fldCharType="separate"/>
            </w:r>
            <w:r w:rsidR="00417ECD">
              <w:rPr>
                <w:rStyle w:val="StyleBold"/>
                <w:rFonts w:cs="Tahoma"/>
                <w:noProof/>
              </w:rPr>
              <w:t>Refer to Agile</w:t>
            </w:r>
            <w:r>
              <w:rPr>
                <w:rStyle w:val="StyleBold"/>
                <w:rFonts w:cs="Tahoma"/>
              </w:rPr>
              <w:fldChar w:fldCharType="end"/>
            </w:r>
          </w:p>
        </w:tc>
        <w:tc>
          <w:tcPr>
            <w:tcW w:w="3390" w:type="dxa"/>
            <w:tcBorders>
              <w:top w:val="single" w:sz="4" w:space="0" w:color="auto"/>
              <w:bottom w:val="single" w:sz="4" w:space="0" w:color="auto"/>
            </w:tcBorders>
            <w:shd w:val="clear" w:color="auto" w:fill="auto"/>
            <w:vAlign w:val="center"/>
          </w:tcPr>
          <w:p w14:paraId="4D50A484" w14:textId="77777777" w:rsidR="003557CB" w:rsidRPr="00B0535C" w:rsidRDefault="003557CB" w:rsidP="00270F42">
            <w:pPr>
              <w:rPr>
                <w:rStyle w:val="StyleBold"/>
                <w:rFonts w:cs="Tahoma"/>
              </w:rPr>
            </w:pPr>
            <w:r w:rsidRPr="00B0535C">
              <w:rPr>
                <w:rStyle w:val="StyleBold"/>
                <w:rFonts w:cs="Tahoma"/>
              </w:rPr>
              <w:t xml:space="preserve">Page </w:t>
            </w:r>
            <w:r w:rsidRPr="00B0535C">
              <w:rPr>
                <w:rStyle w:val="StyleBold"/>
                <w:rFonts w:cs="Tahoma"/>
              </w:rPr>
              <w:fldChar w:fldCharType="begin"/>
            </w:r>
            <w:r w:rsidRPr="00B0535C">
              <w:rPr>
                <w:rStyle w:val="StyleBold"/>
                <w:rFonts w:cs="Tahoma"/>
              </w:rPr>
              <w:instrText xml:space="preserve"> PAGE  \* Arabic  \* MERGEFORMAT </w:instrText>
            </w:r>
            <w:r w:rsidRPr="00B0535C">
              <w:rPr>
                <w:rStyle w:val="StyleBold"/>
                <w:rFonts w:cs="Tahoma"/>
              </w:rPr>
              <w:fldChar w:fldCharType="separate"/>
            </w:r>
            <w:r>
              <w:rPr>
                <w:rStyle w:val="StyleBold"/>
                <w:rFonts w:cs="Tahoma"/>
                <w:noProof/>
              </w:rPr>
              <w:t>1</w:t>
            </w:r>
            <w:r w:rsidRPr="00B0535C">
              <w:rPr>
                <w:rStyle w:val="StyleBold"/>
                <w:rFonts w:cs="Tahoma"/>
              </w:rPr>
              <w:fldChar w:fldCharType="end"/>
            </w:r>
            <w:r w:rsidRPr="00B0535C">
              <w:rPr>
                <w:rStyle w:val="StyleBold"/>
                <w:rFonts w:cs="Tahoma"/>
              </w:rPr>
              <w:t xml:space="preserve"> of </w:t>
            </w:r>
            <w:r>
              <w:rPr>
                <w:lang w:eastAsia="zh-CN"/>
              </w:rPr>
              <w:t>5</w:t>
            </w:r>
            <w:r>
              <w:rPr>
                <w:rFonts w:hint="eastAsia"/>
                <w:lang w:eastAsia="zh-CN"/>
              </w:rPr>
              <w:t>4</w:t>
            </w:r>
          </w:p>
        </w:tc>
      </w:tr>
      <w:tr w:rsidR="003557CB" w:rsidRPr="00B0535C" w14:paraId="41B8F645" w14:textId="77777777" w:rsidTr="00270F42">
        <w:trPr>
          <w:cantSplit/>
          <w:trHeight w:val="360"/>
          <w:jc w:val="center"/>
        </w:trPr>
        <w:tc>
          <w:tcPr>
            <w:tcW w:w="10170" w:type="dxa"/>
            <w:gridSpan w:val="4"/>
            <w:tcBorders>
              <w:top w:val="nil"/>
              <w:left w:val="nil"/>
              <w:bottom w:val="single" w:sz="4" w:space="0" w:color="auto"/>
              <w:right w:val="nil"/>
            </w:tcBorders>
            <w:shd w:val="clear" w:color="auto" w:fill="auto"/>
            <w:vAlign w:val="center"/>
          </w:tcPr>
          <w:p w14:paraId="65427615" w14:textId="77777777" w:rsidR="003557CB" w:rsidRPr="00B0535C" w:rsidRDefault="003557CB" w:rsidP="00270F42">
            <w:pPr>
              <w:rPr>
                <w:rStyle w:val="StyleBold"/>
                <w:rFonts w:cs="Tahoma"/>
              </w:rPr>
            </w:pPr>
          </w:p>
        </w:tc>
      </w:tr>
      <w:tr w:rsidR="003557CB" w:rsidRPr="00B0535C" w14:paraId="150EF1E8" w14:textId="77777777" w:rsidTr="00270F42">
        <w:trPr>
          <w:cantSplit/>
          <w:trHeight w:val="360"/>
          <w:jc w:val="center"/>
        </w:trPr>
        <w:tc>
          <w:tcPr>
            <w:tcW w:w="1017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FCC8B75" w14:textId="77777777" w:rsidR="003557CB" w:rsidRPr="00B0535C" w:rsidRDefault="003557CB" w:rsidP="00270F42">
            <w:pPr>
              <w:rPr>
                <w:rStyle w:val="StyleBold"/>
                <w:rFonts w:cs="Tahoma"/>
              </w:rPr>
            </w:pPr>
            <w:r w:rsidRPr="00B0535C">
              <w:rPr>
                <w:rStyle w:val="StyleBold"/>
                <w:rFonts w:cs="Tahoma"/>
              </w:rPr>
              <w:t>Revision History:</w:t>
            </w:r>
          </w:p>
        </w:tc>
      </w:tr>
      <w:tr w:rsidR="003557CB" w:rsidRPr="00B0535C" w14:paraId="1DFE9C18" w14:textId="77777777" w:rsidTr="00270F42">
        <w:trPr>
          <w:cantSplit/>
          <w:trHeight w:val="365"/>
          <w:jc w:val="center"/>
        </w:trPr>
        <w:tc>
          <w:tcPr>
            <w:tcW w:w="1080" w:type="dxa"/>
            <w:tcBorders>
              <w:top w:val="single" w:sz="4" w:space="0" w:color="auto"/>
              <w:left w:val="single" w:sz="4" w:space="0" w:color="auto"/>
              <w:right w:val="single" w:sz="4" w:space="0" w:color="auto"/>
            </w:tcBorders>
            <w:shd w:val="clear" w:color="auto" w:fill="auto"/>
            <w:vAlign w:val="center"/>
          </w:tcPr>
          <w:p w14:paraId="7963020E" w14:textId="77777777" w:rsidR="003557CB" w:rsidRPr="00B0535C" w:rsidRDefault="003557CB" w:rsidP="00270F42">
            <w:pPr>
              <w:rPr>
                <w:rStyle w:val="StyleBold"/>
                <w:rFonts w:cs="Tahoma"/>
              </w:rPr>
            </w:pPr>
            <w:r w:rsidRPr="00B0535C">
              <w:rPr>
                <w:rStyle w:val="StyleBold"/>
                <w:rFonts w:cs="Tahoma"/>
              </w:rPr>
              <w:t>Revision</w:t>
            </w:r>
          </w:p>
        </w:tc>
        <w:tc>
          <w:tcPr>
            <w:tcW w:w="1620" w:type="dxa"/>
            <w:tcBorders>
              <w:top w:val="single" w:sz="4" w:space="0" w:color="auto"/>
              <w:left w:val="single" w:sz="4" w:space="0" w:color="auto"/>
              <w:right w:val="single" w:sz="4" w:space="0" w:color="auto"/>
            </w:tcBorders>
            <w:shd w:val="clear" w:color="auto" w:fill="auto"/>
            <w:vAlign w:val="center"/>
          </w:tcPr>
          <w:p w14:paraId="6652DCCD" w14:textId="77777777" w:rsidR="003557CB" w:rsidRPr="00B0535C" w:rsidRDefault="003557CB" w:rsidP="00270F42">
            <w:pPr>
              <w:rPr>
                <w:rStyle w:val="StyleBold"/>
                <w:rFonts w:cs="Tahoma"/>
              </w:rPr>
            </w:pPr>
            <w:r w:rsidRPr="00B0535C">
              <w:rPr>
                <w:rStyle w:val="StyleBold"/>
                <w:rFonts w:cs="Tahoma"/>
              </w:rPr>
              <w:t xml:space="preserve">SDA </w:t>
            </w:r>
          </w:p>
        </w:tc>
        <w:tc>
          <w:tcPr>
            <w:tcW w:w="7470" w:type="dxa"/>
            <w:gridSpan w:val="2"/>
            <w:tcBorders>
              <w:top w:val="single" w:sz="4" w:space="0" w:color="auto"/>
              <w:left w:val="single" w:sz="4" w:space="0" w:color="auto"/>
              <w:right w:val="single" w:sz="4" w:space="0" w:color="auto"/>
            </w:tcBorders>
            <w:shd w:val="clear" w:color="auto" w:fill="auto"/>
            <w:vAlign w:val="center"/>
          </w:tcPr>
          <w:p w14:paraId="13ED9F22" w14:textId="77777777" w:rsidR="003557CB" w:rsidRPr="00B0535C" w:rsidRDefault="003557CB" w:rsidP="00270F42">
            <w:pPr>
              <w:rPr>
                <w:rStyle w:val="StyleBold"/>
                <w:rFonts w:cs="Tahoma"/>
              </w:rPr>
            </w:pPr>
            <w:r w:rsidRPr="00B0535C">
              <w:rPr>
                <w:rStyle w:val="StyleBold"/>
                <w:rFonts w:cs="Tahoma"/>
              </w:rPr>
              <w:t>Description</w:t>
            </w:r>
          </w:p>
        </w:tc>
      </w:tr>
      <w:tr w:rsidR="003557CB" w:rsidRPr="00B0535C" w14:paraId="42531E17" w14:textId="77777777" w:rsidTr="00270F42">
        <w:trPr>
          <w:cantSplit/>
          <w:trHeight w:val="364"/>
          <w:jc w:val="center"/>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BB6F5CC" w14:textId="77777777" w:rsidR="003557CB" w:rsidRPr="00B0535C" w:rsidRDefault="003557CB" w:rsidP="00270F42">
            <w:pPr>
              <w:rPr>
                <w:rStyle w:val="StyleBold"/>
                <w:rFonts w:cs="Tahoma"/>
                <w:b w:val="0"/>
                <w:color w:val="000000"/>
              </w:rPr>
            </w:pPr>
            <w:r>
              <w:rPr>
                <w:rStyle w:val="StyleBold"/>
                <w:rFonts w:cs="Tahoma"/>
                <w:b w:val="0"/>
                <w:color w:val="000000"/>
              </w:rPr>
              <w:t>A</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45006BF9" w14:textId="1C96E77E" w:rsidR="003557CB" w:rsidRPr="009C6230" w:rsidRDefault="003557CB" w:rsidP="00417ECD">
            <w:pPr>
              <w:rPr>
                <w:rStyle w:val="StyleBold"/>
                <w:rFonts w:cs="Tahoma"/>
                <w:b w:val="0"/>
              </w:rPr>
            </w:pPr>
            <w:r>
              <w:rPr>
                <w:rStyle w:val="StyleBold"/>
                <w:rFonts w:cs="Tahoma"/>
                <w:b w:val="0"/>
              </w:rPr>
              <w:t>RC</w:t>
            </w:r>
            <w:r w:rsidR="00417ECD">
              <w:rPr>
                <w:rStyle w:val="StyleBold"/>
                <w:rFonts w:cs="Tahoma"/>
                <w:b w:val="0"/>
              </w:rPr>
              <w:t>033867</w:t>
            </w:r>
          </w:p>
        </w:tc>
        <w:tc>
          <w:tcPr>
            <w:tcW w:w="74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C3B19A2" w14:textId="77777777" w:rsidR="003557CB" w:rsidRPr="009C6230" w:rsidRDefault="003557CB" w:rsidP="00270F42">
            <w:pPr>
              <w:rPr>
                <w:rStyle w:val="StyleBold"/>
                <w:rFonts w:cs="Tahoma"/>
                <w:b w:val="0"/>
              </w:rPr>
            </w:pPr>
            <w:r w:rsidRPr="009C6230">
              <w:rPr>
                <w:rStyle w:val="StyleBold"/>
                <w:rFonts w:cs="Tahoma"/>
                <w:b w:val="0"/>
              </w:rPr>
              <w:t>Initial Release</w:t>
            </w:r>
          </w:p>
        </w:tc>
      </w:tr>
      <w:tr w:rsidR="003557CB" w:rsidRPr="00B0535C" w14:paraId="3F9459F8" w14:textId="77777777" w:rsidTr="00270F42">
        <w:trPr>
          <w:cantSplit/>
          <w:trHeight w:val="364"/>
          <w:jc w:val="center"/>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9B621B7" w14:textId="77777777" w:rsidR="003557CB" w:rsidRDefault="003557CB" w:rsidP="00270F42">
            <w:pPr>
              <w:rPr>
                <w:rStyle w:val="StyleBold"/>
                <w:rFonts w:cs="Tahoma"/>
                <w:b w:val="0"/>
                <w:color w:val="000000"/>
              </w:rPr>
            </w:pP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2B38164A" w14:textId="77777777" w:rsidR="003557CB" w:rsidRDefault="003557CB" w:rsidP="00270F42">
            <w:pPr>
              <w:rPr>
                <w:rStyle w:val="StyleBold"/>
                <w:rFonts w:cs="Tahoma"/>
                <w:b w:val="0"/>
              </w:rPr>
            </w:pPr>
          </w:p>
        </w:tc>
        <w:tc>
          <w:tcPr>
            <w:tcW w:w="74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BBE030" w14:textId="77777777" w:rsidR="003557CB" w:rsidRPr="009C6230" w:rsidRDefault="003557CB" w:rsidP="00270F42">
            <w:pPr>
              <w:rPr>
                <w:rStyle w:val="StyleBold"/>
                <w:rFonts w:cs="Tahoma"/>
                <w:b w:val="0"/>
              </w:rPr>
            </w:pPr>
          </w:p>
        </w:tc>
      </w:tr>
      <w:tr w:rsidR="003557CB" w:rsidRPr="00B0535C" w14:paraId="78E71E6C" w14:textId="77777777" w:rsidTr="00270F42">
        <w:trPr>
          <w:cantSplit/>
          <w:trHeight w:val="364"/>
          <w:jc w:val="center"/>
        </w:trPr>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4C5257" w14:textId="77777777" w:rsidR="003557CB" w:rsidRDefault="003557CB" w:rsidP="00270F42">
            <w:pPr>
              <w:rPr>
                <w:rStyle w:val="StyleBold"/>
                <w:rFonts w:cs="Tahoma"/>
                <w:b w:val="0"/>
                <w:color w:val="000000"/>
              </w:rPr>
            </w:pP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14:paraId="3FFFA5E1" w14:textId="77777777" w:rsidR="003557CB" w:rsidRDefault="003557CB" w:rsidP="00270F42">
            <w:pPr>
              <w:rPr>
                <w:rStyle w:val="StyleBold"/>
                <w:rFonts w:cs="Tahoma"/>
                <w:b w:val="0"/>
              </w:rPr>
            </w:pPr>
          </w:p>
        </w:tc>
        <w:tc>
          <w:tcPr>
            <w:tcW w:w="747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8B6D26" w14:textId="77777777" w:rsidR="003557CB" w:rsidRDefault="003557CB" w:rsidP="00270F42">
            <w:pPr>
              <w:rPr>
                <w:rStyle w:val="StyleBold"/>
                <w:rFonts w:cs="Tahoma"/>
                <w:b w:val="0"/>
              </w:rPr>
            </w:pPr>
          </w:p>
        </w:tc>
      </w:tr>
      <w:tr w:rsidR="003557CB" w:rsidRPr="00B0535C" w14:paraId="2595B9DE" w14:textId="77777777" w:rsidTr="00270F42">
        <w:trPr>
          <w:cantSplit/>
          <w:trHeight w:val="364"/>
          <w:jc w:val="center"/>
        </w:trPr>
        <w:tc>
          <w:tcPr>
            <w:tcW w:w="1080" w:type="dxa"/>
            <w:tcBorders>
              <w:top w:val="nil"/>
              <w:left w:val="nil"/>
              <w:right w:val="nil"/>
            </w:tcBorders>
            <w:shd w:val="clear" w:color="auto" w:fill="auto"/>
            <w:vAlign w:val="center"/>
          </w:tcPr>
          <w:p w14:paraId="55870A59" w14:textId="77777777" w:rsidR="003557CB" w:rsidRPr="00B0535C" w:rsidRDefault="003557CB" w:rsidP="00270F42">
            <w:pPr>
              <w:rPr>
                <w:rStyle w:val="StyleBold"/>
                <w:rFonts w:cs="Tahoma"/>
              </w:rPr>
            </w:pPr>
          </w:p>
        </w:tc>
        <w:tc>
          <w:tcPr>
            <w:tcW w:w="9090" w:type="dxa"/>
            <w:gridSpan w:val="3"/>
            <w:tcBorders>
              <w:top w:val="nil"/>
              <w:left w:val="nil"/>
              <w:right w:val="nil"/>
            </w:tcBorders>
            <w:shd w:val="clear" w:color="auto" w:fill="auto"/>
            <w:vAlign w:val="center"/>
          </w:tcPr>
          <w:p w14:paraId="38A4CE93" w14:textId="77777777" w:rsidR="003557CB" w:rsidRPr="00B0535C" w:rsidRDefault="003557CB" w:rsidP="00270F42">
            <w:pPr>
              <w:rPr>
                <w:rStyle w:val="StyleBold"/>
                <w:rFonts w:cs="Tahoma"/>
              </w:rPr>
            </w:pPr>
          </w:p>
        </w:tc>
      </w:tr>
      <w:tr w:rsidR="003557CB" w:rsidRPr="00B0535C" w14:paraId="6CCB36E8" w14:textId="77777777" w:rsidTr="00270F42">
        <w:trPr>
          <w:trHeight w:val="360"/>
          <w:tblHeader/>
          <w:jc w:val="center"/>
        </w:trPr>
        <w:tc>
          <w:tcPr>
            <w:tcW w:w="10170" w:type="dxa"/>
            <w:gridSpan w:val="4"/>
            <w:tcBorders>
              <w:top w:val="single" w:sz="4" w:space="0" w:color="auto"/>
              <w:bottom w:val="single" w:sz="4" w:space="0" w:color="auto"/>
            </w:tcBorders>
            <w:shd w:val="clear" w:color="auto" w:fill="auto"/>
            <w:vAlign w:val="center"/>
          </w:tcPr>
          <w:p w14:paraId="7C0832AA" w14:textId="298CCF9E" w:rsidR="003557CB" w:rsidRDefault="003557CB" w:rsidP="00270F42">
            <w:pPr>
              <w:rPr>
                <w:rStyle w:val="StyleBold"/>
                <w:rFonts w:cs="Tahoma"/>
              </w:rPr>
            </w:pPr>
            <w:r w:rsidRPr="00B0535C">
              <w:rPr>
                <w:rStyle w:val="StyleBold"/>
                <w:rFonts w:cs="Tahoma"/>
              </w:rPr>
              <w:t>Author</w:t>
            </w:r>
            <w:r>
              <w:rPr>
                <w:rStyle w:val="StyleBold"/>
                <w:rFonts w:cs="Tahoma"/>
              </w:rPr>
              <w:t xml:space="preserve">:  Refer to </w:t>
            </w:r>
            <w:r w:rsidR="00417ECD">
              <w:rPr>
                <w:rStyle w:val="StyleBold"/>
                <w:rFonts w:cs="Tahoma"/>
              </w:rPr>
              <w:t>Agile</w:t>
            </w:r>
            <w:r>
              <w:rPr>
                <w:rStyle w:val="StyleBold"/>
                <w:rFonts w:cs="Tahoma"/>
              </w:rPr>
              <w:t xml:space="preserve"> for approvals</w:t>
            </w:r>
          </w:p>
          <w:p w14:paraId="618CACBA" w14:textId="77777777" w:rsidR="003557CB" w:rsidRPr="00B0535C" w:rsidRDefault="003557CB" w:rsidP="00270F42">
            <w:pPr>
              <w:rPr>
                <w:rStyle w:val="StyleBold"/>
                <w:rFonts w:cs="Tahoma"/>
              </w:rPr>
            </w:pPr>
            <w:r>
              <w:rPr>
                <w:rStyle w:val="StyleBold"/>
                <w:rFonts w:cs="Tahoma"/>
              </w:rPr>
              <w:t xml:space="preserve"> </w:t>
            </w:r>
          </w:p>
        </w:tc>
      </w:tr>
      <w:tr w:rsidR="003557CB" w:rsidRPr="00BA44C8" w14:paraId="4BA74721" w14:textId="77777777" w:rsidTr="00270F42">
        <w:trPr>
          <w:trHeight w:val="400"/>
          <w:jc w:val="center"/>
        </w:trPr>
        <w:tc>
          <w:tcPr>
            <w:tcW w:w="10170" w:type="dxa"/>
            <w:gridSpan w:val="4"/>
            <w:tcBorders>
              <w:bottom w:val="single" w:sz="4" w:space="0" w:color="auto"/>
            </w:tcBorders>
            <w:shd w:val="clear" w:color="auto" w:fill="auto"/>
            <w:vAlign w:val="center"/>
          </w:tcPr>
          <w:p w14:paraId="4B064C3B" w14:textId="5AC202A2" w:rsidR="003557CB" w:rsidRPr="00BA44C8" w:rsidRDefault="00822F2C" w:rsidP="00822F2C">
            <w:pPr>
              <w:rPr>
                <w:rStyle w:val="StyleItalicBlue"/>
                <w:rFonts w:cs="Tahoma"/>
                <w:color w:val="auto"/>
              </w:rPr>
            </w:pPr>
            <w:r>
              <w:rPr>
                <w:rStyle w:val="StyleItalicBlue"/>
                <w:rFonts w:asciiTheme="minorHAnsi" w:hAnsiTheme="minorHAnsi" w:cstheme="minorHAnsi"/>
                <w:color w:val="auto"/>
              </w:rPr>
              <w:t>Maverick Zhang</w:t>
            </w:r>
            <w:r w:rsidR="003557CB" w:rsidRPr="007B7BE9">
              <w:rPr>
                <w:rStyle w:val="StyleItalicBlue"/>
                <w:rFonts w:asciiTheme="minorHAnsi" w:hAnsiTheme="minorHAnsi" w:cstheme="minorHAnsi"/>
                <w:color w:val="auto"/>
              </w:rPr>
              <w:t xml:space="preserve"> – Insigma US (</w:t>
            </w:r>
            <w:r>
              <w:rPr>
                <w:rStyle w:val="StyleItalicBlue"/>
                <w:rFonts w:asciiTheme="minorHAnsi" w:hAnsiTheme="minorHAnsi" w:cstheme="minorHAnsi"/>
                <w:color w:val="auto"/>
              </w:rPr>
              <w:t>Manual Approval</w:t>
            </w:r>
            <w:r w:rsidR="003557CB" w:rsidRPr="007B7BE9">
              <w:rPr>
                <w:rStyle w:val="StyleItalicBlue"/>
                <w:rFonts w:asciiTheme="minorHAnsi" w:hAnsiTheme="minorHAnsi" w:cstheme="minorHAnsi"/>
                <w:color w:val="auto"/>
              </w:rPr>
              <w:t>)</w:t>
            </w:r>
          </w:p>
        </w:tc>
      </w:tr>
      <w:tr w:rsidR="003557CB" w:rsidRPr="00B0535C" w14:paraId="72E8FBCC" w14:textId="77777777" w:rsidTr="00270F42">
        <w:trPr>
          <w:trHeight w:val="400"/>
          <w:jc w:val="center"/>
        </w:trPr>
        <w:tc>
          <w:tcPr>
            <w:tcW w:w="10170" w:type="dxa"/>
            <w:gridSpan w:val="4"/>
            <w:tcBorders>
              <w:top w:val="nil"/>
              <w:left w:val="nil"/>
              <w:bottom w:val="single" w:sz="4" w:space="0" w:color="auto"/>
              <w:right w:val="nil"/>
            </w:tcBorders>
            <w:shd w:val="clear" w:color="auto" w:fill="auto"/>
            <w:vAlign w:val="center"/>
          </w:tcPr>
          <w:p w14:paraId="6B6092B4" w14:textId="77777777" w:rsidR="003557CB" w:rsidRPr="00B0535C" w:rsidRDefault="003557CB" w:rsidP="00270F42">
            <w:pPr>
              <w:rPr>
                <w:rStyle w:val="StyleItalicBlue"/>
                <w:rFonts w:cs="Tahoma"/>
                <w:i w:val="0"/>
              </w:rPr>
            </w:pPr>
          </w:p>
        </w:tc>
      </w:tr>
      <w:tr w:rsidR="003557CB" w:rsidRPr="00BA44C8" w14:paraId="703F7288" w14:textId="77777777" w:rsidTr="00270F42">
        <w:trPr>
          <w:trHeight w:val="400"/>
          <w:jc w:val="center"/>
        </w:trPr>
        <w:tc>
          <w:tcPr>
            <w:tcW w:w="10170" w:type="dxa"/>
            <w:gridSpan w:val="4"/>
            <w:tcBorders>
              <w:top w:val="single" w:sz="4" w:space="0" w:color="auto"/>
            </w:tcBorders>
            <w:shd w:val="clear" w:color="auto" w:fill="auto"/>
            <w:vAlign w:val="center"/>
          </w:tcPr>
          <w:p w14:paraId="6F10BD6A" w14:textId="587B9A2F" w:rsidR="003557CB" w:rsidRPr="00BA44C8" w:rsidRDefault="003557CB" w:rsidP="00417ECD">
            <w:pPr>
              <w:rPr>
                <w:rStyle w:val="StyleItalicBlue"/>
                <w:rFonts w:cs="Tahoma"/>
                <w:b/>
                <w:i w:val="0"/>
                <w:color w:val="auto"/>
              </w:rPr>
            </w:pPr>
            <w:r w:rsidRPr="00BA44C8">
              <w:rPr>
                <w:rStyle w:val="StyleItalicBlue"/>
                <w:rFonts w:cs="Tahoma"/>
                <w:b/>
                <w:i w:val="0"/>
                <w:color w:val="auto"/>
              </w:rPr>
              <w:t>Approvals:</w:t>
            </w:r>
            <w:r>
              <w:rPr>
                <w:rStyle w:val="StyleItalicBlue"/>
                <w:rFonts w:cs="Tahoma"/>
                <w:b/>
                <w:i w:val="0"/>
                <w:color w:val="auto"/>
              </w:rPr>
              <w:t xml:space="preserve">  </w:t>
            </w:r>
            <w:r>
              <w:rPr>
                <w:rStyle w:val="StyleBold"/>
                <w:rFonts w:cs="Tahoma"/>
              </w:rPr>
              <w:t xml:space="preserve">Refer to </w:t>
            </w:r>
            <w:r w:rsidR="00417ECD">
              <w:rPr>
                <w:rStyle w:val="StyleBold"/>
                <w:rFonts w:cs="Tahoma"/>
              </w:rPr>
              <w:t xml:space="preserve">Agile </w:t>
            </w:r>
            <w:r>
              <w:rPr>
                <w:rStyle w:val="StyleBold"/>
                <w:rFonts w:cs="Tahoma"/>
              </w:rPr>
              <w:t>for approvals</w:t>
            </w:r>
          </w:p>
        </w:tc>
      </w:tr>
      <w:tr w:rsidR="003557CB" w:rsidRPr="00BA44C8" w14:paraId="70408174" w14:textId="77777777" w:rsidTr="00270F42">
        <w:trPr>
          <w:trHeight w:val="400"/>
          <w:jc w:val="center"/>
        </w:trPr>
        <w:tc>
          <w:tcPr>
            <w:tcW w:w="10170" w:type="dxa"/>
            <w:gridSpan w:val="4"/>
            <w:shd w:val="clear" w:color="auto" w:fill="auto"/>
            <w:vAlign w:val="center"/>
          </w:tcPr>
          <w:p w14:paraId="4D19C251" w14:textId="77777777" w:rsidR="003557CB" w:rsidRPr="004116B8" w:rsidRDefault="003557CB" w:rsidP="00270F42">
            <w:pPr>
              <w:rPr>
                <w:rStyle w:val="StyleItalicBlue"/>
                <w:rFonts w:asciiTheme="minorHAnsi" w:hAnsiTheme="minorHAnsi" w:cstheme="minorHAnsi"/>
                <w:color w:val="auto"/>
              </w:rPr>
            </w:pPr>
            <w:r w:rsidRPr="004116B8">
              <w:rPr>
                <w:rStyle w:val="StyleItalicBlue"/>
                <w:rFonts w:asciiTheme="minorHAnsi" w:hAnsiTheme="minorHAnsi" w:cstheme="minorHAnsi"/>
                <w:color w:val="auto"/>
              </w:rPr>
              <w:t>Paul Ourada – MITG R&amp;D</w:t>
            </w:r>
          </w:p>
        </w:tc>
      </w:tr>
      <w:tr w:rsidR="003557CB" w:rsidRPr="00BA44C8" w14:paraId="75A3A664" w14:textId="77777777" w:rsidTr="00270F42">
        <w:trPr>
          <w:trHeight w:val="400"/>
          <w:jc w:val="center"/>
        </w:trPr>
        <w:tc>
          <w:tcPr>
            <w:tcW w:w="10170" w:type="dxa"/>
            <w:gridSpan w:val="4"/>
            <w:shd w:val="clear" w:color="auto" w:fill="auto"/>
            <w:vAlign w:val="center"/>
          </w:tcPr>
          <w:p w14:paraId="75B32BC9" w14:textId="77777777" w:rsidR="003557CB" w:rsidRPr="004116B8" w:rsidRDefault="003557CB" w:rsidP="00270F42">
            <w:pPr>
              <w:rPr>
                <w:rStyle w:val="StyleItalicBlue"/>
                <w:rFonts w:asciiTheme="minorHAnsi" w:hAnsiTheme="minorHAnsi" w:cstheme="minorHAnsi"/>
                <w:color w:val="auto"/>
              </w:rPr>
            </w:pPr>
            <w:r w:rsidRPr="004116B8">
              <w:rPr>
                <w:rStyle w:val="StyleItalicBlue"/>
                <w:rFonts w:asciiTheme="minorHAnsi" w:hAnsiTheme="minorHAnsi" w:cstheme="minorHAnsi"/>
                <w:color w:val="auto"/>
              </w:rPr>
              <w:t>Robert Boyer – PMR R&amp;D</w:t>
            </w:r>
          </w:p>
        </w:tc>
      </w:tr>
      <w:tr w:rsidR="003557CB" w:rsidRPr="00BA44C8" w14:paraId="24E75358" w14:textId="77777777" w:rsidTr="00270F42">
        <w:trPr>
          <w:trHeight w:val="400"/>
          <w:jc w:val="center"/>
        </w:trPr>
        <w:tc>
          <w:tcPr>
            <w:tcW w:w="10170" w:type="dxa"/>
            <w:gridSpan w:val="4"/>
            <w:shd w:val="clear" w:color="auto" w:fill="auto"/>
            <w:vAlign w:val="center"/>
          </w:tcPr>
          <w:p w14:paraId="22334B95" w14:textId="154B3DB2" w:rsidR="003557CB" w:rsidRPr="004116B8" w:rsidRDefault="007F603A" w:rsidP="00270F42">
            <w:pPr>
              <w:rPr>
                <w:rStyle w:val="StyleItalicBlue"/>
                <w:rFonts w:asciiTheme="minorHAnsi" w:hAnsiTheme="minorHAnsi" w:cstheme="minorHAnsi"/>
                <w:color w:val="auto"/>
              </w:rPr>
            </w:pPr>
            <w:r w:rsidRPr="005F0C5A">
              <w:rPr>
                <w:rStyle w:val="StyleItalicBlue"/>
                <w:rFonts w:asciiTheme="minorHAnsi" w:hAnsiTheme="minorHAnsi" w:cstheme="minorHAnsi"/>
                <w:color w:val="auto"/>
              </w:rPr>
              <w:t>Shawn Li- MI Tech Consultant</w:t>
            </w:r>
          </w:p>
        </w:tc>
      </w:tr>
      <w:tr w:rsidR="003557CB" w:rsidRPr="00BA44C8" w14:paraId="7DF2BCFB" w14:textId="77777777" w:rsidTr="00270F42">
        <w:trPr>
          <w:trHeight w:val="400"/>
          <w:jc w:val="center"/>
        </w:trPr>
        <w:tc>
          <w:tcPr>
            <w:tcW w:w="10170" w:type="dxa"/>
            <w:gridSpan w:val="4"/>
            <w:shd w:val="clear" w:color="auto" w:fill="auto"/>
            <w:vAlign w:val="center"/>
          </w:tcPr>
          <w:p w14:paraId="597523FE" w14:textId="77777777" w:rsidR="003557CB" w:rsidRPr="00BA44C8" w:rsidRDefault="003557CB" w:rsidP="00270F42">
            <w:pPr>
              <w:rPr>
                <w:rStyle w:val="StyleItalicBlue"/>
                <w:rFonts w:cs="Tahoma"/>
                <w:color w:val="auto"/>
              </w:rPr>
            </w:pPr>
          </w:p>
        </w:tc>
      </w:tr>
    </w:tbl>
    <w:p w14:paraId="6448F719" w14:textId="77777777" w:rsidR="003557CB" w:rsidRDefault="003557CB" w:rsidP="003557CB"/>
    <w:p w14:paraId="5FEBDB5D" w14:textId="77777777" w:rsidR="00822F2C" w:rsidRDefault="00822F2C" w:rsidP="003557CB"/>
    <w:p w14:paraId="764B68CE" w14:textId="77777777" w:rsidR="00822F2C" w:rsidRDefault="00822F2C" w:rsidP="003557CB"/>
    <w:p w14:paraId="4600A7DD" w14:textId="77777777" w:rsidR="00822F2C" w:rsidRDefault="00822F2C" w:rsidP="003557CB"/>
    <w:p w14:paraId="22349B09" w14:textId="77777777" w:rsidR="00822F2C" w:rsidRDefault="00822F2C" w:rsidP="003557CB"/>
    <w:p w14:paraId="572C6243" w14:textId="77777777" w:rsidR="00822F2C" w:rsidRDefault="00822F2C" w:rsidP="003557CB"/>
    <w:p w14:paraId="5CC294CE" w14:textId="77777777" w:rsidR="00822F2C" w:rsidRDefault="00822F2C" w:rsidP="003557CB"/>
    <w:p w14:paraId="2FD39554" w14:textId="77777777" w:rsidR="00822F2C" w:rsidRDefault="00822F2C" w:rsidP="003557CB"/>
    <w:p w14:paraId="63147FF8" w14:textId="77777777" w:rsidR="00822F2C" w:rsidRDefault="00822F2C" w:rsidP="003557CB"/>
    <w:p w14:paraId="247E3FBC" w14:textId="77777777" w:rsidR="00822F2C" w:rsidRDefault="00822F2C" w:rsidP="003557CB"/>
    <w:p w14:paraId="1A5FE5B1" w14:textId="77777777" w:rsidR="00822F2C" w:rsidRDefault="00822F2C" w:rsidP="003557CB"/>
    <w:p w14:paraId="6BFB7B55" w14:textId="77777777" w:rsidR="00822F2C" w:rsidRDefault="00822F2C" w:rsidP="003557CB"/>
    <w:p w14:paraId="29B76963" w14:textId="77777777" w:rsidR="00822F2C" w:rsidRDefault="00822F2C" w:rsidP="003557CB"/>
    <w:p w14:paraId="7C52B807" w14:textId="77777777" w:rsidR="00822F2C" w:rsidRDefault="00822F2C" w:rsidP="003557CB"/>
    <w:p w14:paraId="0C6AE62C" w14:textId="77777777" w:rsidR="00822F2C" w:rsidRDefault="00822F2C" w:rsidP="003557CB"/>
    <w:p w14:paraId="7C0CE2BF" w14:textId="77777777" w:rsidR="00822F2C" w:rsidRDefault="00822F2C" w:rsidP="003557CB"/>
    <w:p w14:paraId="1563C581" w14:textId="77777777" w:rsidR="00822F2C" w:rsidRDefault="00822F2C" w:rsidP="003557CB"/>
    <w:p w14:paraId="2F9CB31E" w14:textId="77777777" w:rsidR="00822F2C" w:rsidRDefault="00822F2C" w:rsidP="003557CB"/>
    <w:p w14:paraId="299043CA" w14:textId="77777777" w:rsidR="00822F2C" w:rsidRDefault="00822F2C" w:rsidP="003557CB"/>
    <w:p w14:paraId="1E857793" w14:textId="77777777" w:rsidR="00822F2C" w:rsidRDefault="00822F2C" w:rsidP="003557CB"/>
    <w:sdt>
      <w:sdtPr>
        <w:rPr>
          <w:rFonts w:ascii="Arial" w:hAnsi="Arial" w:cs="Arial"/>
          <w:b w:val="0"/>
          <w:bCs w:val="0"/>
          <w:i/>
          <w:iCs/>
          <w:color w:val="auto"/>
          <w:sz w:val="20"/>
          <w:szCs w:val="20"/>
        </w:rPr>
        <w:id w:val="21244719"/>
        <w:docPartObj>
          <w:docPartGallery w:val="Table of Contents"/>
          <w:docPartUnique/>
        </w:docPartObj>
      </w:sdtPr>
      <w:sdtEndPr/>
      <w:sdtContent>
        <w:p w14:paraId="5E3C54F8" w14:textId="77777777" w:rsidR="003557CB" w:rsidRDefault="003557CB" w:rsidP="003557CB">
          <w:pPr>
            <w:pStyle w:val="TOCHeading"/>
          </w:pPr>
          <w:r>
            <w:t>Table of Contents</w:t>
          </w:r>
        </w:p>
        <w:p w14:paraId="4B949498" w14:textId="77777777" w:rsidR="003557CB" w:rsidRDefault="003557CB" w:rsidP="003557CB">
          <w:pPr>
            <w:pStyle w:val="TOC1"/>
            <w:tabs>
              <w:tab w:val="left" w:pos="480"/>
              <w:tab w:val="right" w:leader="dot" w:pos="10070"/>
            </w:tabs>
            <w:rPr>
              <w:rFonts w:asciiTheme="minorHAnsi" w:eastAsiaTheme="minorEastAsia" w:hAnsiTheme="minorHAnsi" w:cstheme="minorBidi"/>
              <w:b w:val="0"/>
              <w:noProof/>
              <w:kern w:val="2"/>
              <w:sz w:val="21"/>
              <w:szCs w:val="22"/>
              <w:lang w:eastAsia="zh-CN"/>
            </w:rPr>
          </w:pPr>
          <w:r>
            <w:fldChar w:fldCharType="begin"/>
          </w:r>
          <w:r>
            <w:instrText xml:space="preserve"> TOC \o "1-3" \h \z \u </w:instrText>
          </w:r>
          <w:r>
            <w:fldChar w:fldCharType="separate"/>
          </w:r>
          <w:hyperlink w:anchor="_Toc433358408" w:history="1">
            <w:r w:rsidRPr="00337D80">
              <w:rPr>
                <w:rStyle w:val="Hyperlink"/>
                <w:noProof/>
              </w:rPr>
              <w:t>1.</w:t>
            </w:r>
            <w:r>
              <w:rPr>
                <w:rFonts w:asciiTheme="minorHAnsi" w:eastAsiaTheme="minorEastAsia" w:hAnsiTheme="minorHAnsi" w:cstheme="minorBidi"/>
                <w:b w:val="0"/>
                <w:noProof/>
                <w:kern w:val="2"/>
                <w:sz w:val="21"/>
                <w:szCs w:val="22"/>
                <w:lang w:eastAsia="zh-CN"/>
              </w:rPr>
              <w:tab/>
            </w:r>
            <w:r w:rsidRPr="00337D80">
              <w:rPr>
                <w:rStyle w:val="Hyperlink"/>
                <w:noProof/>
              </w:rPr>
              <w:t>INTRODUCTION</w:t>
            </w:r>
            <w:r>
              <w:rPr>
                <w:noProof/>
                <w:webHidden/>
              </w:rPr>
              <w:tab/>
            </w:r>
            <w:r>
              <w:rPr>
                <w:noProof/>
                <w:webHidden/>
              </w:rPr>
              <w:fldChar w:fldCharType="begin"/>
            </w:r>
            <w:r>
              <w:rPr>
                <w:noProof/>
                <w:webHidden/>
              </w:rPr>
              <w:instrText xml:space="preserve"> PAGEREF _Toc433358408 \h </w:instrText>
            </w:r>
            <w:r>
              <w:rPr>
                <w:noProof/>
                <w:webHidden/>
              </w:rPr>
            </w:r>
            <w:r>
              <w:rPr>
                <w:noProof/>
                <w:webHidden/>
              </w:rPr>
              <w:fldChar w:fldCharType="separate"/>
            </w:r>
            <w:r>
              <w:rPr>
                <w:noProof/>
                <w:webHidden/>
              </w:rPr>
              <w:t>4</w:t>
            </w:r>
            <w:r>
              <w:rPr>
                <w:noProof/>
                <w:webHidden/>
              </w:rPr>
              <w:fldChar w:fldCharType="end"/>
            </w:r>
          </w:hyperlink>
        </w:p>
        <w:p w14:paraId="1E1577A4"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09" w:history="1">
            <w:r w:rsidR="003557CB" w:rsidRPr="00337D80">
              <w:rPr>
                <w:rStyle w:val="Hyperlink"/>
                <w:noProof/>
              </w:rPr>
              <w:t>1.1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Overview</w:t>
            </w:r>
            <w:r w:rsidR="003557CB">
              <w:rPr>
                <w:noProof/>
                <w:webHidden/>
              </w:rPr>
              <w:tab/>
            </w:r>
            <w:r w:rsidR="003557CB">
              <w:rPr>
                <w:noProof/>
                <w:webHidden/>
              </w:rPr>
              <w:fldChar w:fldCharType="begin"/>
            </w:r>
            <w:r w:rsidR="003557CB">
              <w:rPr>
                <w:noProof/>
                <w:webHidden/>
              </w:rPr>
              <w:instrText xml:space="preserve"> PAGEREF _Toc433358409 \h </w:instrText>
            </w:r>
            <w:r w:rsidR="003557CB">
              <w:rPr>
                <w:noProof/>
                <w:webHidden/>
              </w:rPr>
            </w:r>
            <w:r w:rsidR="003557CB">
              <w:rPr>
                <w:noProof/>
                <w:webHidden/>
              </w:rPr>
              <w:fldChar w:fldCharType="separate"/>
            </w:r>
            <w:r w:rsidR="003557CB">
              <w:rPr>
                <w:noProof/>
                <w:webHidden/>
              </w:rPr>
              <w:t>4</w:t>
            </w:r>
            <w:r w:rsidR="003557CB">
              <w:rPr>
                <w:noProof/>
                <w:webHidden/>
              </w:rPr>
              <w:fldChar w:fldCharType="end"/>
            </w:r>
          </w:hyperlink>
        </w:p>
        <w:p w14:paraId="389BA20D"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10" w:history="1">
            <w:r w:rsidR="003557CB" w:rsidRPr="00337D80">
              <w:rPr>
                <w:rStyle w:val="Hyperlink"/>
                <w:noProof/>
              </w:rPr>
              <w:t>1.2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Scope</w:t>
            </w:r>
            <w:r w:rsidR="003557CB">
              <w:rPr>
                <w:noProof/>
                <w:webHidden/>
              </w:rPr>
              <w:tab/>
            </w:r>
            <w:r w:rsidR="003557CB">
              <w:rPr>
                <w:noProof/>
                <w:webHidden/>
              </w:rPr>
              <w:fldChar w:fldCharType="begin"/>
            </w:r>
            <w:r w:rsidR="003557CB">
              <w:rPr>
                <w:noProof/>
                <w:webHidden/>
              </w:rPr>
              <w:instrText xml:space="preserve"> PAGEREF _Toc433358410 \h </w:instrText>
            </w:r>
            <w:r w:rsidR="003557CB">
              <w:rPr>
                <w:noProof/>
                <w:webHidden/>
              </w:rPr>
            </w:r>
            <w:r w:rsidR="003557CB">
              <w:rPr>
                <w:noProof/>
                <w:webHidden/>
              </w:rPr>
              <w:fldChar w:fldCharType="separate"/>
            </w:r>
            <w:r w:rsidR="003557CB">
              <w:rPr>
                <w:noProof/>
                <w:webHidden/>
              </w:rPr>
              <w:t>4</w:t>
            </w:r>
            <w:r w:rsidR="003557CB">
              <w:rPr>
                <w:noProof/>
                <w:webHidden/>
              </w:rPr>
              <w:fldChar w:fldCharType="end"/>
            </w:r>
          </w:hyperlink>
        </w:p>
        <w:p w14:paraId="45A48D89" w14:textId="77777777" w:rsidR="003557CB" w:rsidRDefault="00FA5395" w:rsidP="003557CB">
          <w:pPr>
            <w:pStyle w:val="TOC1"/>
            <w:tabs>
              <w:tab w:val="left" w:pos="480"/>
              <w:tab w:val="right" w:leader="dot" w:pos="10070"/>
            </w:tabs>
            <w:rPr>
              <w:rFonts w:asciiTheme="minorHAnsi" w:eastAsiaTheme="minorEastAsia" w:hAnsiTheme="minorHAnsi" w:cstheme="minorBidi"/>
              <w:b w:val="0"/>
              <w:noProof/>
              <w:kern w:val="2"/>
              <w:sz w:val="21"/>
              <w:szCs w:val="22"/>
              <w:lang w:eastAsia="zh-CN"/>
            </w:rPr>
          </w:pPr>
          <w:hyperlink w:anchor="_Toc433358411" w:history="1">
            <w:r w:rsidR="003557CB" w:rsidRPr="00337D80">
              <w:rPr>
                <w:rStyle w:val="Hyperlink"/>
                <w:noProof/>
              </w:rPr>
              <w:t>2.</w:t>
            </w:r>
            <w:r w:rsidR="003557CB">
              <w:rPr>
                <w:rFonts w:asciiTheme="minorHAnsi" w:eastAsiaTheme="minorEastAsia" w:hAnsiTheme="minorHAnsi" w:cstheme="minorBidi"/>
                <w:b w:val="0"/>
                <w:noProof/>
                <w:kern w:val="2"/>
                <w:sz w:val="21"/>
                <w:szCs w:val="22"/>
                <w:lang w:eastAsia="zh-CN"/>
              </w:rPr>
              <w:tab/>
            </w:r>
            <w:r w:rsidR="003557CB" w:rsidRPr="00337D80">
              <w:rPr>
                <w:rStyle w:val="Hyperlink"/>
                <w:noProof/>
              </w:rPr>
              <w:t>REFERENCED DOCUMENTS</w:t>
            </w:r>
            <w:r w:rsidR="003557CB">
              <w:rPr>
                <w:noProof/>
                <w:webHidden/>
              </w:rPr>
              <w:tab/>
            </w:r>
            <w:r w:rsidR="003557CB">
              <w:rPr>
                <w:noProof/>
                <w:webHidden/>
              </w:rPr>
              <w:fldChar w:fldCharType="begin"/>
            </w:r>
            <w:r w:rsidR="003557CB">
              <w:rPr>
                <w:noProof/>
                <w:webHidden/>
              </w:rPr>
              <w:instrText xml:space="preserve"> PAGEREF _Toc433358411 \h </w:instrText>
            </w:r>
            <w:r w:rsidR="003557CB">
              <w:rPr>
                <w:noProof/>
                <w:webHidden/>
              </w:rPr>
            </w:r>
            <w:r w:rsidR="003557CB">
              <w:rPr>
                <w:noProof/>
                <w:webHidden/>
              </w:rPr>
              <w:fldChar w:fldCharType="separate"/>
            </w:r>
            <w:r w:rsidR="003557CB">
              <w:rPr>
                <w:noProof/>
                <w:webHidden/>
              </w:rPr>
              <w:t>4</w:t>
            </w:r>
            <w:r w:rsidR="003557CB">
              <w:rPr>
                <w:noProof/>
                <w:webHidden/>
              </w:rPr>
              <w:fldChar w:fldCharType="end"/>
            </w:r>
          </w:hyperlink>
        </w:p>
        <w:p w14:paraId="54D69F2E" w14:textId="77777777" w:rsidR="003557CB" w:rsidRDefault="00FA5395" w:rsidP="003557CB">
          <w:pPr>
            <w:pStyle w:val="TOC1"/>
            <w:tabs>
              <w:tab w:val="left" w:pos="480"/>
              <w:tab w:val="right" w:leader="dot" w:pos="10070"/>
            </w:tabs>
            <w:rPr>
              <w:rFonts w:asciiTheme="minorHAnsi" w:eastAsiaTheme="minorEastAsia" w:hAnsiTheme="minorHAnsi" w:cstheme="minorBidi"/>
              <w:b w:val="0"/>
              <w:noProof/>
              <w:kern w:val="2"/>
              <w:sz w:val="21"/>
              <w:szCs w:val="22"/>
              <w:lang w:eastAsia="zh-CN"/>
            </w:rPr>
          </w:pPr>
          <w:hyperlink w:anchor="_Toc433358412" w:history="1">
            <w:r w:rsidR="003557CB" w:rsidRPr="00337D80">
              <w:rPr>
                <w:rStyle w:val="Hyperlink"/>
                <w:noProof/>
              </w:rPr>
              <w:t>3.</w:t>
            </w:r>
            <w:r w:rsidR="003557CB">
              <w:rPr>
                <w:rFonts w:asciiTheme="minorHAnsi" w:eastAsiaTheme="minorEastAsia" w:hAnsiTheme="minorHAnsi" w:cstheme="minorBidi"/>
                <w:b w:val="0"/>
                <w:noProof/>
                <w:kern w:val="2"/>
                <w:sz w:val="21"/>
                <w:szCs w:val="22"/>
                <w:lang w:eastAsia="zh-CN"/>
              </w:rPr>
              <w:tab/>
            </w:r>
            <w:r w:rsidR="003557CB" w:rsidRPr="00337D80">
              <w:rPr>
                <w:rStyle w:val="Hyperlink"/>
                <w:noProof/>
              </w:rPr>
              <w:t>DEFINATIONS AND ACRONYMS</w:t>
            </w:r>
            <w:r w:rsidR="003557CB">
              <w:rPr>
                <w:noProof/>
                <w:webHidden/>
              </w:rPr>
              <w:tab/>
            </w:r>
            <w:r w:rsidR="003557CB">
              <w:rPr>
                <w:noProof/>
                <w:webHidden/>
              </w:rPr>
              <w:fldChar w:fldCharType="begin"/>
            </w:r>
            <w:r w:rsidR="003557CB">
              <w:rPr>
                <w:noProof/>
                <w:webHidden/>
              </w:rPr>
              <w:instrText xml:space="preserve"> PAGEREF _Toc433358412 \h </w:instrText>
            </w:r>
            <w:r w:rsidR="003557CB">
              <w:rPr>
                <w:noProof/>
                <w:webHidden/>
              </w:rPr>
            </w:r>
            <w:r w:rsidR="003557CB">
              <w:rPr>
                <w:noProof/>
                <w:webHidden/>
              </w:rPr>
              <w:fldChar w:fldCharType="separate"/>
            </w:r>
            <w:r w:rsidR="003557CB">
              <w:rPr>
                <w:noProof/>
                <w:webHidden/>
              </w:rPr>
              <w:t>4</w:t>
            </w:r>
            <w:r w:rsidR="003557CB">
              <w:rPr>
                <w:noProof/>
                <w:webHidden/>
              </w:rPr>
              <w:fldChar w:fldCharType="end"/>
            </w:r>
          </w:hyperlink>
        </w:p>
        <w:p w14:paraId="48A57C74" w14:textId="77777777" w:rsidR="003557CB" w:rsidRDefault="00FA5395" w:rsidP="003557CB">
          <w:pPr>
            <w:pStyle w:val="TOC1"/>
            <w:tabs>
              <w:tab w:val="left" w:pos="480"/>
              <w:tab w:val="right" w:leader="dot" w:pos="10070"/>
            </w:tabs>
            <w:rPr>
              <w:rFonts w:asciiTheme="minorHAnsi" w:eastAsiaTheme="minorEastAsia" w:hAnsiTheme="minorHAnsi" w:cstheme="minorBidi"/>
              <w:b w:val="0"/>
              <w:noProof/>
              <w:kern w:val="2"/>
              <w:sz w:val="21"/>
              <w:szCs w:val="22"/>
              <w:lang w:eastAsia="zh-CN"/>
            </w:rPr>
          </w:pPr>
          <w:hyperlink w:anchor="_Toc433358413" w:history="1">
            <w:r w:rsidR="003557CB" w:rsidRPr="00337D80">
              <w:rPr>
                <w:rStyle w:val="Hyperlink"/>
                <w:noProof/>
              </w:rPr>
              <w:t>4.</w:t>
            </w:r>
            <w:r w:rsidR="003557CB">
              <w:rPr>
                <w:rFonts w:asciiTheme="minorHAnsi" w:eastAsiaTheme="minorEastAsia" w:hAnsiTheme="minorHAnsi" w:cstheme="minorBidi"/>
                <w:b w:val="0"/>
                <w:noProof/>
                <w:kern w:val="2"/>
                <w:sz w:val="21"/>
                <w:szCs w:val="22"/>
                <w:lang w:eastAsia="zh-CN"/>
              </w:rPr>
              <w:tab/>
            </w:r>
            <w:r w:rsidR="003557CB" w:rsidRPr="00337D80">
              <w:rPr>
                <w:rStyle w:val="Hyperlink"/>
                <w:noProof/>
              </w:rPr>
              <w:t>ASSUMPTION</w:t>
            </w:r>
            <w:r w:rsidR="003557CB">
              <w:rPr>
                <w:noProof/>
                <w:webHidden/>
              </w:rPr>
              <w:tab/>
            </w:r>
            <w:r w:rsidR="003557CB">
              <w:rPr>
                <w:noProof/>
                <w:webHidden/>
              </w:rPr>
              <w:fldChar w:fldCharType="begin"/>
            </w:r>
            <w:r w:rsidR="003557CB">
              <w:rPr>
                <w:noProof/>
                <w:webHidden/>
              </w:rPr>
              <w:instrText xml:space="preserve"> PAGEREF _Toc433358413 \h </w:instrText>
            </w:r>
            <w:r w:rsidR="003557CB">
              <w:rPr>
                <w:noProof/>
                <w:webHidden/>
              </w:rPr>
            </w:r>
            <w:r w:rsidR="003557CB">
              <w:rPr>
                <w:noProof/>
                <w:webHidden/>
              </w:rPr>
              <w:fldChar w:fldCharType="separate"/>
            </w:r>
            <w:r w:rsidR="003557CB">
              <w:rPr>
                <w:noProof/>
                <w:webHidden/>
              </w:rPr>
              <w:t>4</w:t>
            </w:r>
            <w:r w:rsidR="003557CB">
              <w:rPr>
                <w:noProof/>
                <w:webHidden/>
              </w:rPr>
              <w:fldChar w:fldCharType="end"/>
            </w:r>
          </w:hyperlink>
        </w:p>
        <w:p w14:paraId="0FA458B1" w14:textId="77777777" w:rsidR="003557CB" w:rsidRDefault="00FA5395" w:rsidP="003557CB">
          <w:pPr>
            <w:pStyle w:val="TOC1"/>
            <w:tabs>
              <w:tab w:val="left" w:pos="480"/>
              <w:tab w:val="right" w:leader="dot" w:pos="10070"/>
            </w:tabs>
            <w:rPr>
              <w:rFonts w:asciiTheme="minorHAnsi" w:eastAsiaTheme="minorEastAsia" w:hAnsiTheme="minorHAnsi" w:cstheme="minorBidi"/>
              <w:b w:val="0"/>
              <w:noProof/>
              <w:kern w:val="2"/>
              <w:sz w:val="21"/>
              <w:szCs w:val="22"/>
              <w:lang w:eastAsia="zh-CN"/>
            </w:rPr>
          </w:pPr>
          <w:hyperlink w:anchor="_Toc433358414" w:history="1">
            <w:r w:rsidR="003557CB" w:rsidRPr="00337D80">
              <w:rPr>
                <w:rStyle w:val="Hyperlink"/>
                <w:noProof/>
              </w:rPr>
              <w:t>5.</w:t>
            </w:r>
            <w:r w:rsidR="003557CB">
              <w:rPr>
                <w:rFonts w:asciiTheme="minorHAnsi" w:eastAsiaTheme="minorEastAsia" w:hAnsiTheme="minorHAnsi" w:cstheme="minorBidi"/>
                <w:b w:val="0"/>
                <w:noProof/>
                <w:kern w:val="2"/>
                <w:sz w:val="21"/>
                <w:szCs w:val="22"/>
                <w:lang w:eastAsia="zh-CN"/>
              </w:rPr>
              <w:tab/>
            </w:r>
            <w:r w:rsidR="003557CB" w:rsidRPr="00337D80">
              <w:rPr>
                <w:rStyle w:val="Hyperlink"/>
                <w:noProof/>
              </w:rPr>
              <w:t>INTERNAL COMPONENTS</w:t>
            </w:r>
            <w:r w:rsidR="003557CB">
              <w:rPr>
                <w:noProof/>
                <w:webHidden/>
              </w:rPr>
              <w:tab/>
            </w:r>
            <w:r w:rsidR="003557CB">
              <w:rPr>
                <w:noProof/>
                <w:webHidden/>
              </w:rPr>
              <w:fldChar w:fldCharType="begin"/>
            </w:r>
            <w:r w:rsidR="003557CB">
              <w:rPr>
                <w:noProof/>
                <w:webHidden/>
              </w:rPr>
              <w:instrText xml:space="preserve"> PAGEREF _Toc433358414 \h </w:instrText>
            </w:r>
            <w:r w:rsidR="003557CB">
              <w:rPr>
                <w:noProof/>
                <w:webHidden/>
              </w:rPr>
            </w:r>
            <w:r w:rsidR="003557CB">
              <w:rPr>
                <w:noProof/>
                <w:webHidden/>
              </w:rPr>
              <w:fldChar w:fldCharType="separate"/>
            </w:r>
            <w:r w:rsidR="003557CB">
              <w:rPr>
                <w:noProof/>
                <w:webHidden/>
              </w:rPr>
              <w:t>5</w:t>
            </w:r>
            <w:r w:rsidR="003557CB">
              <w:rPr>
                <w:noProof/>
                <w:webHidden/>
              </w:rPr>
              <w:fldChar w:fldCharType="end"/>
            </w:r>
          </w:hyperlink>
        </w:p>
        <w:p w14:paraId="2EEB3D04" w14:textId="77777777" w:rsidR="003557CB" w:rsidRDefault="00FA5395" w:rsidP="003557CB">
          <w:pPr>
            <w:pStyle w:val="TOC1"/>
            <w:tabs>
              <w:tab w:val="left" w:pos="480"/>
              <w:tab w:val="right" w:leader="dot" w:pos="10070"/>
            </w:tabs>
            <w:rPr>
              <w:rFonts w:asciiTheme="minorHAnsi" w:eastAsiaTheme="minorEastAsia" w:hAnsiTheme="minorHAnsi" w:cstheme="minorBidi"/>
              <w:b w:val="0"/>
              <w:noProof/>
              <w:kern w:val="2"/>
              <w:sz w:val="21"/>
              <w:szCs w:val="22"/>
              <w:lang w:eastAsia="zh-CN"/>
            </w:rPr>
          </w:pPr>
          <w:hyperlink w:anchor="_Toc433358415" w:history="1">
            <w:r w:rsidR="003557CB" w:rsidRPr="00337D80">
              <w:rPr>
                <w:rStyle w:val="Hyperlink"/>
                <w:noProof/>
              </w:rPr>
              <w:t>6.</w:t>
            </w:r>
            <w:r w:rsidR="003557CB">
              <w:rPr>
                <w:rFonts w:asciiTheme="minorHAnsi" w:eastAsiaTheme="minorEastAsia" w:hAnsiTheme="minorHAnsi" w:cstheme="minorBidi"/>
                <w:b w:val="0"/>
                <w:noProof/>
                <w:kern w:val="2"/>
                <w:sz w:val="21"/>
                <w:szCs w:val="22"/>
                <w:lang w:eastAsia="zh-CN"/>
              </w:rPr>
              <w:tab/>
            </w:r>
            <w:r w:rsidR="003557CB" w:rsidRPr="00337D80">
              <w:rPr>
                <w:rStyle w:val="Hyperlink"/>
                <w:noProof/>
              </w:rPr>
              <w:t>REST HANDLER</w:t>
            </w:r>
            <w:r w:rsidR="003557CB">
              <w:rPr>
                <w:noProof/>
                <w:webHidden/>
              </w:rPr>
              <w:tab/>
            </w:r>
            <w:r w:rsidR="003557CB">
              <w:rPr>
                <w:noProof/>
                <w:webHidden/>
              </w:rPr>
              <w:fldChar w:fldCharType="begin"/>
            </w:r>
            <w:r w:rsidR="003557CB">
              <w:rPr>
                <w:noProof/>
                <w:webHidden/>
              </w:rPr>
              <w:instrText xml:space="preserve"> PAGEREF _Toc433358415 \h </w:instrText>
            </w:r>
            <w:r w:rsidR="003557CB">
              <w:rPr>
                <w:noProof/>
                <w:webHidden/>
              </w:rPr>
            </w:r>
            <w:r w:rsidR="003557CB">
              <w:rPr>
                <w:noProof/>
                <w:webHidden/>
              </w:rPr>
              <w:fldChar w:fldCharType="separate"/>
            </w:r>
            <w:r w:rsidR="003557CB">
              <w:rPr>
                <w:noProof/>
                <w:webHidden/>
              </w:rPr>
              <w:t>5</w:t>
            </w:r>
            <w:r w:rsidR="003557CB">
              <w:rPr>
                <w:noProof/>
                <w:webHidden/>
              </w:rPr>
              <w:fldChar w:fldCharType="end"/>
            </w:r>
          </w:hyperlink>
        </w:p>
        <w:p w14:paraId="11909D92"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16" w:history="1">
            <w:r w:rsidR="003557CB" w:rsidRPr="00337D80">
              <w:rPr>
                <w:rStyle w:val="Hyperlink"/>
                <w:noProof/>
              </w:rPr>
              <w:t>6.1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DMM RESTful Web Service APIs</w:t>
            </w:r>
            <w:r w:rsidR="003557CB">
              <w:rPr>
                <w:noProof/>
                <w:webHidden/>
              </w:rPr>
              <w:tab/>
            </w:r>
            <w:r w:rsidR="003557CB">
              <w:rPr>
                <w:noProof/>
                <w:webHidden/>
              </w:rPr>
              <w:fldChar w:fldCharType="begin"/>
            </w:r>
            <w:r w:rsidR="003557CB">
              <w:rPr>
                <w:noProof/>
                <w:webHidden/>
              </w:rPr>
              <w:instrText xml:space="preserve"> PAGEREF _Toc433358416 \h </w:instrText>
            </w:r>
            <w:r w:rsidR="003557CB">
              <w:rPr>
                <w:noProof/>
                <w:webHidden/>
              </w:rPr>
            </w:r>
            <w:r w:rsidR="003557CB">
              <w:rPr>
                <w:noProof/>
                <w:webHidden/>
              </w:rPr>
              <w:fldChar w:fldCharType="separate"/>
            </w:r>
            <w:r w:rsidR="003557CB">
              <w:rPr>
                <w:noProof/>
                <w:webHidden/>
              </w:rPr>
              <w:t>5</w:t>
            </w:r>
            <w:r w:rsidR="003557CB">
              <w:rPr>
                <w:noProof/>
                <w:webHidden/>
              </w:rPr>
              <w:fldChar w:fldCharType="end"/>
            </w:r>
          </w:hyperlink>
        </w:p>
        <w:p w14:paraId="73F998B7"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17" w:history="1">
            <w:r w:rsidR="003557CB" w:rsidRPr="00337D80">
              <w:rPr>
                <w:rStyle w:val="Hyperlink"/>
                <w:noProof/>
              </w:rPr>
              <w:t>6.1.1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Message Pushing</w:t>
            </w:r>
            <w:r w:rsidR="003557CB">
              <w:rPr>
                <w:noProof/>
                <w:webHidden/>
              </w:rPr>
              <w:tab/>
            </w:r>
            <w:r w:rsidR="003557CB">
              <w:rPr>
                <w:noProof/>
                <w:webHidden/>
              </w:rPr>
              <w:fldChar w:fldCharType="begin"/>
            </w:r>
            <w:r w:rsidR="003557CB">
              <w:rPr>
                <w:noProof/>
                <w:webHidden/>
              </w:rPr>
              <w:instrText xml:space="preserve"> PAGEREF _Toc433358417 \h </w:instrText>
            </w:r>
            <w:r w:rsidR="003557CB">
              <w:rPr>
                <w:noProof/>
                <w:webHidden/>
              </w:rPr>
            </w:r>
            <w:r w:rsidR="003557CB">
              <w:rPr>
                <w:noProof/>
                <w:webHidden/>
              </w:rPr>
              <w:fldChar w:fldCharType="separate"/>
            </w:r>
            <w:r w:rsidR="003557CB">
              <w:rPr>
                <w:noProof/>
                <w:webHidden/>
              </w:rPr>
              <w:t>6</w:t>
            </w:r>
            <w:r w:rsidR="003557CB">
              <w:rPr>
                <w:noProof/>
                <w:webHidden/>
              </w:rPr>
              <w:fldChar w:fldCharType="end"/>
            </w:r>
          </w:hyperlink>
        </w:p>
        <w:p w14:paraId="4964AAE7"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18" w:history="1">
            <w:r w:rsidR="003557CB" w:rsidRPr="00337D80">
              <w:rPr>
                <w:rStyle w:val="Hyperlink"/>
                <w:noProof/>
              </w:rPr>
              <w:t>6.1.2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User Authentication</w:t>
            </w:r>
            <w:r w:rsidR="003557CB">
              <w:rPr>
                <w:noProof/>
                <w:webHidden/>
              </w:rPr>
              <w:tab/>
            </w:r>
            <w:r w:rsidR="003557CB">
              <w:rPr>
                <w:noProof/>
                <w:webHidden/>
              </w:rPr>
              <w:fldChar w:fldCharType="begin"/>
            </w:r>
            <w:r w:rsidR="003557CB">
              <w:rPr>
                <w:noProof/>
                <w:webHidden/>
              </w:rPr>
              <w:instrText xml:space="preserve"> PAGEREF _Toc433358418 \h </w:instrText>
            </w:r>
            <w:r w:rsidR="003557CB">
              <w:rPr>
                <w:noProof/>
                <w:webHidden/>
              </w:rPr>
            </w:r>
            <w:r w:rsidR="003557CB">
              <w:rPr>
                <w:noProof/>
                <w:webHidden/>
              </w:rPr>
              <w:fldChar w:fldCharType="separate"/>
            </w:r>
            <w:r w:rsidR="003557CB">
              <w:rPr>
                <w:noProof/>
                <w:webHidden/>
              </w:rPr>
              <w:t>6</w:t>
            </w:r>
            <w:r w:rsidR="003557CB">
              <w:rPr>
                <w:noProof/>
                <w:webHidden/>
              </w:rPr>
              <w:fldChar w:fldCharType="end"/>
            </w:r>
          </w:hyperlink>
        </w:p>
        <w:p w14:paraId="35FD3483"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19" w:history="1">
            <w:r w:rsidR="003557CB" w:rsidRPr="00337D80">
              <w:rPr>
                <w:rStyle w:val="Hyperlink"/>
                <w:noProof/>
              </w:rPr>
              <w:t>6.1.3</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Device Management</w:t>
            </w:r>
            <w:r w:rsidR="003557CB">
              <w:rPr>
                <w:noProof/>
                <w:webHidden/>
              </w:rPr>
              <w:tab/>
            </w:r>
            <w:r w:rsidR="003557CB">
              <w:rPr>
                <w:noProof/>
                <w:webHidden/>
              </w:rPr>
              <w:fldChar w:fldCharType="begin"/>
            </w:r>
            <w:r w:rsidR="003557CB">
              <w:rPr>
                <w:noProof/>
                <w:webHidden/>
              </w:rPr>
              <w:instrText xml:space="preserve"> PAGEREF _Toc433358419 \h </w:instrText>
            </w:r>
            <w:r w:rsidR="003557CB">
              <w:rPr>
                <w:noProof/>
                <w:webHidden/>
              </w:rPr>
            </w:r>
            <w:r w:rsidR="003557CB">
              <w:rPr>
                <w:noProof/>
                <w:webHidden/>
              </w:rPr>
              <w:fldChar w:fldCharType="separate"/>
            </w:r>
            <w:r w:rsidR="003557CB">
              <w:rPr>
                <w:noProof/>
                <w:webHidden/>
              </w:rPr>
              <w:t>7</w:t>
            </w:r>
            <w:r w:rsidR="003557CB">
              <w:rPr>
                <w:noProof/>
                <w:webHidden/>
              </w:rPr>
              <w:fldChar w:fldCharType="end"/>
            </w:r>
          </w:hyperlink>
        </w:p>
        <w:p w14:paraId="4DD46233"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20" w:history="1">
            <w:r w:rsidR="003557CB" w:rsidRPr="00337D80">
              <w:rPr>
                <w:rStyle w:val="Hyperlink"/>
                <w:noProof/>
              </w:rPr>
              <w:t>6.1.4</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Device Configuration Management</w:t>
            </w:r>
            <w:r w:rsidR="003557CB">
              <w:rPr>
                <w:noProof/>
                <w:webHidden/>
              </w:rPr>
              <w:tab/>
            </w:r>
            <w:r w:rsidR="003557CB">
              <w:rPr>
                <w:noProof/>
                <w:webHidden/>
              </w:rPr>
              <w:fldChar w:fldCharType="begin"/>
            </w:r>
            <w:r w:rsidR="003557CB">
              <w:rPr>
                <w:noProof/>
                <w:webHidden/>
              </w:rPr>
              <w:instrText xml:space="preserve"> PAGEREF _Toc433358420 \h </w:instrText>
            </w:r>
            <w:r w:rsidR="003557CB">
              <w:rPr>
                <w:noProof/>
                <w:webHidden/>
              </w:rPr>
            </w:r>
            <w:r w:rsidR="003557CB">
              <w:rPr>
                <w:noProof/>
                <w:webHidden/>
              </w:rPr>
              <w:fldChar w:fldCharType="separate"/>
            </w:r>
            <w:r w:rsidR="003557CB">
              <w:rPr>
                <w:noProof/>
                <w:webHidden/>
              </w:rPr>
              <w:t>7</w:t>
            </w:r>
            <w:r w:rsidR="003557CB">
              <w:rPr>
                <w:noProof/>
                <w:webHidden/>
              </w:rPr>
              <w:fldChar w:fldCharType="end"/>
            </w:r>
          </w:hyperlink>
        </w:p>
        <w:p w14:paraId="67C82BD8"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21" w:history="1">
            <w:r w:rsidR="003557CB" w:rsidRPr="00337D80">
              <w:rPr>
                <w:rStyle w:val="Hyperlink"/>
                <w:noProof/>
              </w:rPr>
              <w:t>6.1.5</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Device Log Management</w:t>
            </w:r>
            <w:r w:rsidR="003557CB">
              <w:rPr>
                <w:noProof/>
                <w:webHidden/>
              </w:rPr>
              <w:tab/>
            </w:r>
            <w:r w:rsidR="003557CB">
              <w:rPr>
                <w:noProof/>
                <w:webHidden/>
              </w:rPr>
              <w:fldChar w:fldCharType="begin"/>
            </w:r>
            <w:r w:rsidR="003557CB">
              <w:rPr>
                <w:noProof/>
                <w:webHidden/>
              </w:rPr>
              <w:instrText xml:space="preserve"> PAGEREF _Toc433358421 \h </w:instrText>
            </w:r>
            <w:r w:rsidR="003557CB">
              <w:rPr>
                <w:noProof/>
                <w:webHidden/>
              </w:rPr>
            </w:r>
            <w:r w:rsidR="003557CB">
              <w:rPr>
                <w:noProof/>
                <w:webHidden/>
              </w:rPr>
              <w:fldChar w:fldCharType="separate"/>
            </w:r>
            <w:r w:rsidR="003557CB">
              <w:rPr>
                <w:noProof/>
                <w:webHidden/>
              </w:rPr>
              <w:t>8</w:t>
            </w:r>
            <w:r w:rsidR="003557CB">
              <w:rPr>
                <w:noProof/>
                <w:webHidden/>
              </w:rPr>
              <w:fldChar w:fldCharType="end"/>
            </w:r>
          </w:hyperlink>
        </w:p>
        <w:p w14:paraId="0546FE33"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22" w:history="1">
            <w:r w:rsidR="003557CB" w:rsidRPr="00337D80">
              <w:rPr>
                <w:rStyle w:val="Hyperlink"/>
                <w:noProof/>
              </w:rPr>
              <w:t>6.1.6</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Device Software Management</w:t>
            </w:r>
            <w:r w:rsidR="003557CB">
              <w:rPr>
                <w:noProof/>
                <w:webHidden/>
              </w:rPr>
              <w:tab/>
            </w:r>
            <w:r w:rsidR="003557CB">
              <w:rPr>
                <w:noProof/>
                <w:webHidden/>
              </w:rPr>
              <w:fldChar w:fldCharType="begin"/>
            </w:r>
            <w:r w:rsidR="003557CB">
              <w:rPr>
                <w:noProof/>
                <w:webHidden/>
              </w:rPr>
              <w:instrText xml:space="preserve"> PAGEREF _Toc433358422 \h </w:instrText>
            </w:r>
            <w:r w:rsidR="003557CB">
              <w:rPr>
                <w:noProof/>
                <w:webHidden/>
              </w:rPr>
            </w:r>
            <w:r w:rsidR="003557CB">
              <w:rPr>
                <w:noProof/>
                <w:webHidden/>
              </w:rPr>
              <w:fldChar w:fldCharType="separate"/>
            </w:r>
            <w:r w:rsidR="003557CB">
              <w:rPr>
                <w:noProof/>
                <w:webHidden/>
              </w:rPr>
              <w:t>8</w:t>
            </w:r>
            <w:r w:rsidR="003557CB">
              <w:rPr>
                <w:noProof/>
                <w:webHidden/>
              </w:rPr>
              <w:fldChar w:fldCharType="end"/>
            </w:r>
          </w:hyperlink>
        </w:p>
        <w:p w14:paraId="0F92A041"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23" w:history="1">
            <w:r w:rsidR="003557CB" w:rsidRPr="00337D80">
              <w:rPr>
                <w:rStyle w:val="Hyperlink"/>
                <w:noProof/>
              </w:rPr>
              <w:t>6.1.7</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Feature License Management</w:t>
            </w:r>
            <w:r w:rsidR="003557CB">
              <w:rPr>
                <w:noProof/>
                <w:webHidden/>
              </w:rPr>
              <w:tab/>
            </w:r>
            <w:r w:rsidR="003557CB">
              <w:rPr>
                <w:noProof/>
                <w:webHidden/>
              </w:rPr>
              <w:fldChar w:fldCharType="begin"/>
            </w:r>
            <w:r w:rsidR="003557CB">
              <w:rPr>
                <w:noProof/>
                <w:webHidden/>
              </w:rPr>
              <w:instrText xml:space="preserve"> PAGEREF _Toc433358423 \h </w:instrText>
            </w:r>
            <w:r w:rsidR="003557CB">
              <w:rPr>
                <w:noProof/>
                <w:webHidden/>
              </w:rPr>
            </w:r>
            <w:r w:rsidR="003557CB">
              <w:rPr>
                <w:noProof/>
                <w:webHidden/>
              </w:rPr>
              <w:fldChar w:fldCharType="separate"/>
            </w:r>
            <w:r w:rsidR="003557CB">
              <w:rPr>
                <w:noProof/>
                <w:webHidden/>
              </w:rPr>
              <w:t>8</w:t>
            </w:r>
            <w:r w:rsidR="003557CB">
              <w:rPr>
                <w:noProof/>
                <w:webHidden/>
              </w:rPr>
              <w:fldChar w:fldCharType="end"/>
            </w:r>
          </w:hyperlink>
        </w:p>
        <w:p w14:paraId="071A9A29"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24" w:history="1">
            <w:r w:rsidR="003557CB" w:rsidRPr="00337D80">
              <w:rPr>
                <w:rStyle w:val="Hyperlink"/>
                <w:noProof/>
              </w:rPr>
              <w:t>6.1.8</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Scheduler Management</w:t>
            </w:r>
            <w:r w:rsidR="003557CB">
              <w:rPr>
                <w:noProof/>
                <w:webHidden/>
              </w:rPr>
              <w:tab/>
            </w:r>
            <w:r w:rsidR="003557CB">
              <w:rPr>
                <w:noProof/>
                <w:webHidden/>
              </w:rPr>
              <w:fldChar w:fldCharType="begin"/>
            </w:r>
            <w:r w:rsidR="003557CB">
              <w:rPr>
                <w:noProof/>
                <w:webHidden/>
              </w:rPr>
              <w:instrText xml:space="preserve"> PAGEREF _Toc433358424 \h </w:instrText>
            </w:r>
            <w:r w:rsidR="003557CB">
              <w:rPr>
                <w:noProof/>
                <w:webHidden/>
              </w:rPr>
            </w:r>
            <w:r w:rsidR="003557CB">
              <w:rPr>
                <w:noProof/>
                <w:webHidden/>
              </w:rPr>
              <w:fldChar w:fldCharType="separate"/>
            </w:r>
            <w:r w:rsidR="003557CB">
              <w:rPr>
                <w:noProof/>
                <w:webHidden/>
              </w:rPr>
              <w:t>9</w:t>
            </w:r>
            <w:r w:rsidR="003557CB">
              <w:rPr>
                <w:noProof/>
                <w:webHidden/>
              </w:rPr>
              <w:fldChar w:fldCharType="end"/>
            </w:r>
          </w:hyperlink>
        </w:p>
        <w:p w14:paraId="2298C162"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25" w:history="1">
            <w:r w:rsidR="003557CB" w:rsidRPr="00337D80">
              <w:rPr>
                <w:rStyle w:val="Hyperlink"/>
                <w:noProof/>
              </w:rPr>
              <w:t>6.2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Vital Sync Web Service Reference</w:t>
            </w:r>
            <w:r w:rsidR="003557CB">
              <w:rPr>
                <w:noProof/>
                <w:webHidden/>
              </w:rPr>
              <w:tab/>
            </w:r>
            <w:r w:rsidR="003557CB">
              <w:rPr>
                <w:noProof/>
                <w:webHidden/>
              </w:rPr>
              <w:fldChar w:fldCharType="begin"/>
            </w:r>
            <w:r w:rsidR="003557CB">
              <w:rPr>
                <w:noProof/>
                <w:webHidden/>
              </w:rPr>
              <w:instrText xml:space="preserve"> PAGEREF _Toc433358425 \h </w:instrText>
            </w:r>
            <w:r w:rsidR="003557CB">
              <w:rPr>
                <w:noProof/>
                <w:webHidden/>
              </w:rPr>
            </w:r>
            <w:r w:rsidR="003557CB">
              <w:rPr>
                <w:noProof/>
                <w:webHidden/>
              </w:rPr>
              <w:fldChar w:fldCharType="separate"/>
            </w:r>
            <w:r w:rsidR="003557CB">
              <w:rPr>
                <w:noProof/>
                <w:webHidden/>
              </w:rPr>
              <w:t>9</w:t>
            </w:r>
            <w:r w:rsidR="003557CB">
              <w:rPr>
                <w:noProof/>
                <w:webHidden/>
              </w:rPr>
              <w:fldChar w:fldCharType="end"/>
            </w:r>
          </w:hyperlink>
        </w:p>
        <w:p w14:paraId="593F7FB4"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26" w:history="1">
            <w:r w:rsidR="003557CB" w:rsidRPr="00337D80">
              <w:rPr>
                <w:rStyle w:val="Hyperlink"/>
                <w:noProof/>
              </w:rPr>
              <w:t>6.3</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GDMP Web Service Reference</w:t>
            </w:r>
            <w:r w:rsidR="003557CB">
              <w:rPr>
                <w:noProof/>
                <w:webHidden/>
              </w:rPr>
              <w:tab/>
            </w:r>
            <w:r w:rsidR="003557CB">
              <w:rPr>
                <w:noProof/>
                <w:webHidden/>
              </w:rPr>
              <w:fldChar w:fldCharType="begin"/>
            </w:r>
            <w:r w:rsidR="003557CB">
              <w:rPr>
                <w:noProof/>
                <w:webHidden/>
              </w:rPr>
              <w:instrText xml:space="preserve"> PAGEREF _Toc433358426 \h </w:instrText>
            </w:r>
            <w:r w:rsidR="003557CB">
              <w:rPr>
                <w:noProof/>
                <w:webHidden/>
              </w:rPr>
            </w:r>
            <w:r w:rsidR="003557CB">
              <w:rPr>
                <w:noProof/>
                <w:webHidden/>
              </w:rPr>
              <w:fldChar w:fldCharType="separate"/>
            </w:r>
            <w:r w:rsidR="003557CB">
              <w:rPr>
                <w:noProof/>
                <w:webHidden/>
              </w:rPr>
              <w:t>10</w:t>
            </w:r>
            <w:r w:rsidR="003557CB">
              <w:rPr>
                <w:noProof/>
                <w:webHidden/>
              </w:rPr>
              <w:fldChar w:fldCharType="end"/>
            </w:r>
          </w:hyperlink>
        </w:p>
        <w:p w14:paraId="7412F195" w14:textId="77777777" w:rsidR="003557CB" w:rsidRDefault="00FA5395" w:rsidP="003557CB">
          <w:pPr>
            <w:pStyle w:val="TOC1"/>
            <w:tabs>
              <w:tab w:val="left" w:pos="480"/>
              <w:tab w:val="right" w:leader="dot" w:pos="10070"/>
            </w:tabs>
            <w:rPr>
              <w:rFonts w:asciiTheme="minorHAnsi" w:eastAsiaTheme="minorEastAsia" w:hAnsiTheme="minorHAnsi" w:cstheme="minorBidi"/>
              <w:b w:val="0"/>
              <w:noProof/>
              <w:kern w:val="2"/>
              <w:sz w:val="21"/>
              <w:szCs w:val="22"/>
              <w:lang w:eastAsia="zh-CN"/>
            </w:rPr>
          </w:pPr>
          <w:hyperlink w:anchor="_Toc433358427" w:history="1">
            <w:r w:rsidR="003557CB" w:rsidRPr="00337D80">
              <w:rPr>
                <w:rStyle w:val="Hyperlink"/>
                <w:noProof/>
              </w:rPr>
              <w:t>7.</w:t>
            </w:r>
            <w:r w:rsidR="003557CB">
              <w:rPr>
                <w:rFonts w:asciiTheme="minorHAnsi" w:eastAsiaTheme="minorEastAsia" w:hAnsiTheme="minorHAnsi" w:cstheme="minorBidi"/>
                <w:b w:val="0"/>
                <w:noProof/>
                <w:kern w:val="2"/>
                <w:sz w:val="21"/>
                <w:szCs w:val="22"/>
                <w:lang w:eastAsia="zh-CN"/>
              </w:rPr>
              <w:tab/>
            </w:r>
            <w:r w:rsidR="003557CB" w:rsidRPr="00337D80">
              <w:rPr>
                <w:rStyle w:val="Hyperlink"/>
                <w:noProof/>
              </w:rPr>
              <w:t>BUSINESS SERVICE</w:t>
            </w:r>
            <w:r w:rsidR="003557CB">
              <w:rPr>
                <w:noProof/>
                <w:webHidden/>
              </w:rPr>
              <w:tab/>
            </w:r>
            <w:r w:rsidR="003557CB">
              <w:rPr>
                <w:noProof/>
                <w:webHidden/>
              </w:rPr>
              <w:fldChar w:fldCharType="begin"/>
            </w:r>
            <w:r w:rsidR="003557CB">
              <w:rPr>
                <w:noProof/>
                <w:webHidden/>
              </w:rPr>
              <w:instrText xml:space="preserve"> PAGEREF _Toc433358427 \h </w:instrText>
            </w:r>
            <w:r w:rsidR="003557CB">
              <w:rPr>
                <w:noProof/>
                <w:webHidden/>
              </w:rPr>
            </w:r>
            <w:r w:rsidR="003557CB">
              <w:rPr>
                <w:noProof/>
                <w:webHidden/>
              </w:rPr>
              <w:fldChar w:fldCharType="separate"/>
            </w:r>
            <w:r w:rsidR="003557CB">
              <w:rPr>
                <w:noProof/>
                <w:webHidden/>
              </w:rPr>
              <w:t>10</w:t>
            </w:r>
            <w:r w:rsidR="003557CB">
              <w:rPr>
                <w:noProof/>
                <w:webHidden/>
              </w:rPr>
              <w:fldChar w:fldCharType="end"/>
            </w:r>
          </w:hyperlink>
        </w:p>
        <w:p w14:paraId="15CACF20"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28" w:history="1">
            <w:r w:rsidR="003557CB" w:rsidRPr="00337D80">
              <w:rPr>
                <w:rStyle w:val="Hyperlink"/>
                <w:noProof/>
              </w:rPr>
              <w:t>7.1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Sign On &amp; Session Management</w:t>
            </w:r>
            <w:r w:rsidR="003557CB">
              <w:rPr>
                <w:noProof/>
                <w:webHidden/>
              </w:rPr>
              <w:tab/>
            </w:r>
            <w:r w:rsidR="003557CB">
              <w:rPr>
                <w:noProof/>
                <w:webHidden/>
              </w:rPr>
              <w:fldChar w:fldCharType="begin"/>
            </w:r>
            <w:r w:rsidR="003557CB">
              <w:rPr>
                <w:noProof/>
                <w:webHidden/>
              </w:rPr>
              <w:instrText xml:space="preserve"> PAGEREF _Toc433358428 \h </w:instrText>
            </w:r>
            <w:r w:rsidR="003557CB">
              <w:rPr>
                <w:noProof/>
                <w:webHidden/>
              </w:rPr>
            </w:r>
            <w:r w:rsidR="003557CB">
              <w:rPr>
                <w:noProof/>
                <w:webHidden/>
              </w:rPr>
              <w:fldChar w:fldCharType="separate"/>
            </w:r>
            <w:r w:rsidR="003557CB">
              <w:rPr>
                <w:noProof/>
                <w:webHidden/>
              </w:rPr>
              <w:t>10</w:t>
            </w:r>
            <w:r w:rsidR="003557CB">
              <w:rPr>
                <w:noProof/>
                <w:webHidden/>
              </w:rPr>
              <w:fldChar w:fldCharType="end"/>
            </w:r>
          </w:hyperlink>
        </w:p>
        <w:p w14:paraId="2078CAFB"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29" w:history="1">
            <w:r w:rsidR="003557CB" w:rsidRPr="00337D80">
              <w:rPr>
                <w:rStyle w:val="Hyperlink"/>
                <w:noProof/>
              </w:rPr>
              <w:t>7.1.1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Class Diagram</w:t>
            </w:r>
            <w:r w:rsidR="003557CB">
              <w:rPr>
                <w:noProof/>
                <w:webHidden/>
              </w:rPr>
              <w:tab/>
            </w:r>
            <w:r w:rsidR="003557CB">
              <w:rPr>
                <w:noProof/>
                <w:webHidden/>
              </w:rPr>
              <w:fldChar w:fldCharType="begin"/>
            </w:r>
            <w:r w:rsidR="003557CB">
              <w:rPr>
                <w:noProof/>
                <w:webHidden/>
              </w:rPr>
              <w:instrText xml:space="preserve"> PAGEREF _Toc433358429 \h </w:instrText>
            </w:r>
            <w:r w:rsidR="003557CB">
              <w:rPr>
                <w:noProof/>
                <w:webHidden/>
              </w:rPr>
            </w:r>
            <w:r w:rsidR="003557CB">
              <w:rPr>
                <w:noProof/>
                <w:webHidden/>
              </w:rPr>
              <w:fldChar w:fldCharType="separate"/>
            </w:r>
            <w:r w:rsidR="003557CB">
              <w:rPr>
                <w:noProof/>
                <w:webHidden/>
              </w:rPr>
              <w:t>10</w:t>
            </w:r>
            <w:r w:rsidR="003557CB">
              <w:rPr>
                <w:noProof/>
                <w:webHidden/>
              </w:rPr>
              <w:fldChar w:fldCharType="end"/>
            </w:r>
          </w:hyperlink>
        </w:p>
        <w:p w14:paraId="550FB62E"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30" w:history="1">
            <w:r w:rsidR="003557CB" w:rsidRPr="00337D80">
              <w:rPr>
                <w:rStyle w:val="Hyperlink"/>
                <w:noProof/>
              </w:rPr>
              <w:t>7.1.2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Functions</w:t>
            </w:r>
            <w:r w:rsidR="003557CB">
              <w:rPr>
                <w:noProof/>
                <w:webHidden/>
              </w:rPr>
              <w:tab/>
            </w:r>
            <w:r w:rsidR="003557CB">
              <w:rPr>
                <w:noProof/>
                <w:webHidden/>
              </w:rPr>
              <w:fldChar w:fldCharType="begin"/>
            </w:r>
            <w:r w:rsidR="003557CB">
              <w:rPr>
                <w:noProof/>
                <w:webHidden/>
              </w:rPr>
              <w:instrText xml:space="preserve"> PAGEREF _Toc433358430 \h </w:instrText>
            </w:r>
            <w:r w:rsidR="003557CB">
              <w:rPr>
                <w:noProof/>
                <w:webHidden/>
              </w:rPr>
            </w:r>
            <w:r w:rsidR="003557CB">
              <w:rPr>
                <w:noProof/>
                <w:webHidden/>
              </w:rPr>
              <w:fldChar w:fldCharType="separate"/>
            </w:r>
            <w:r w:rsidR="003557CB">
              <w:rPr>
                <w:noProof/>
                <w:webHidden/>
              </w:rPr>
              <w:t>10</w:t>
            </w:r>
            <w:r w:rsidR="003557CB">
              <w:rPr>
                <w:noProof/>
                <w:webHidden/>
              </w:rPr>
              <w:fldChar w:fldCharType="end"/>
            </w:r>
          </w:hyperlink>
        </w:p>
        <w:p w14:paraId="56CCE8FD"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31" w:history="1">
            <w:r w:rsidR="003557CB" w:rsidRPr="00337D80">
              <w:rPr>
                <w:rStyle w:val="Hyperlink"/>
                <w:noProof/>
              </w:rPr>
              <w:t>7.2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Notification</w:t>
            </w:r>
            <w:r w:rsidR="003557CB">
              <w:rPr>
                <w:noProof/>
                <w:webHidden/>
              </w:rPr>
              <w:tab/>
            </w:r>
            <w:r w:rsidR="003557CB">
              <w:rPr>
                <w:noProof/>
                <w:webHidden/>
              </w:rPr>
              <w:fldChar w:fldCharType="begin"/>
            </w:r>
            <w:r w:rsidR="003557CB">
              <w:rPr>
                <w:noProof/>
                <w:webHidden/>
              </w:rPr>
              <w:instrText xml:space="preserve"> PAGEREF _Toc433358431 \h </w:instrText>
            </w:r>
            <w:r w:rsidR="003557CB">
              <w:rPr>
                <w:noProof/>
                <w:webHidden/>
              </w:rPr>
            </w:r>
            <w:r w:rsidR="003557CB">
              <w:rPr>
                <w:noProof/>
                <w:webHidden/>
              </w:rPr>
              <w:fldChar w:fldCharType="separate"/>
            </w:r>
            <w:r w:rsidR="003557CB">
              <w:rPr>
                <w:noProof/>
                <w:webHidden/>
              </w:rPr>
              <w:t>15</w:t>
            </w:r>
            <w:r w:rsidR="003557CB">
              <w:rPr>
                <w:noProof/>
                <w:webHidden/>
              </w:rPr>
              <w:fldChar w:fldCharType="end"/>
            </w:r>
          </w:hyperlink>
        </w:p>
        <w:p w14:paraId="0E13096E"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32" w:history="1">
            <w:r w:rsidR="003557CB" w:rsidRPr="00337D80">
              <w:rPr>
                <w:rStyle w:val="Hyperlink"/>
                <w:noProof/>
              </w:rPr>
              <w:t>7.3</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Device Management</w:t>
            </w:r>
            <w:r w:rsidR="003557CB">
              <w:rPr>
                <w:noProof/>
                <w:webHidden/>
              </w:rPr>
              <w:tab/>
            </w:r>
            <w:r w:rsidR="003557CB">
              <w:rPr>
                <w:noProof/>
                <w:webHidden/>
              </w:rPr>
              <w:fldChar w:fldCharType="begin"/>
            </w:r>
            <w:r w:rsidR="003557CB">
              <w:rPr>
                <w:noProof/>
                <w:webHidden/>
              </w:rPr>
              <w:instrText xml:space="preserve"> PAGEREF _Toc433358432 \h </w:instrText>
            </w:r>
            <w:r w:rsidR="003557CB">
              <w:rPr>
                <w:noProof/>
                <w:webHidden/>
              </w:rPr>
            </w:r>
            <w:r w:rsidR="003557CB">
              <w:rPr>
                <w:noProof/>
                <w:webHidden/>
              </w:rPr>
              <w:fldChar w:fldCharType="separate"/>
            </w:r>
            <w:r w:rsidR="003557CB">
              <w:rPr>
                <w:noProof/>
                <w:webHidden/>
              </w:rPr>
              <w:t>16</w:t>
            </w:r>
            <w:r w:rsidR="003557CB">
              <w:rPr>
                <w:noProof/>
                <w:webHidden/>
              </w:rPr>
              <w:fldChar w:fldCharType="end"/>
            </w:r>
          </w:hyperlink>
        </w:p>
        <w:p w14:paraId="0B5D7A6F"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33" w:history="1">
            <w:r w:rsidR="003557CB" w:rsidRPr="00337D80">
              <w:rPr>
                <w:rStyle w:val="Hyperlink"/>
                <w:noProof/>
              </w:rPr>
              <w:t>7.3.1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Class Diagram</w:t>
            </w:r>
            <w:r w:rsidR="003557CB">
              <w:rPr>
                <w:noProof/>
                <w:webHidden/>
              </w:rPr>
              <w:tab/>
            </w:r>
            <w:r w:rsidR="003557CB">
              <w:rPr>
                <w:noProof/>
                <w:webHidden/>
              </w:rPr>
              <w:fldChar w:fldCharType="begin"/>
            </w:r>
            <w:r w:rsidR="003557CB">
              <w:rPr>
                <w:noProof/>
                <w:webHidden/>
              </w:rPr>
              <w:instrText xml:space="preserve"> PAGEREF _Toc433358433 \h </w:instrText>
            </w:r>
            <w:r w:rsidR="003557CB">
              <w:rPr>
                <w:noProof/>
                <w:webHidden/>
              </w:rPr>
            </w:r>
            <w:r w:rsidR="003557CB">
              <w:rPr>
                <w:noProof/>
                <w:webHidden/>
              </w:rPr>
              <w:fldChar w:fldCharType="separate"/>
            </w:r>
            <w:r w:rsidR="003557CB">
              <w:rPr>
                <w:noProof/>
                <w:webHidden/>
              </w:rPr>
              <w:t>16</w:t>
            </w:r>
            <w:r w:rsidR="003557CB">
              <w:rPr>
                <w:noProof/>
                <w:webHidden/>
              </w:rPr>
              <w:fldChar w:fldCharType="end"/>
            </w:r>
          </w:hyperlink>
        </w:p>
        <w:p w14:paraId="1C2EB404"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34" w:history="1">
            <w:r w:rsidR="003557CB" w:rsidRPr="00337D80">
              <w:rPr>
                <w:rStyle w:val="Hyperlink"/>
                <w:noProof/>
              </w:rPr>
              <w:t>7.3.2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Functions</w:t>
            </w:r>
            <w:r w:rsidR="003557CB">
              <w:rPr>
                <w:noProof/>
                <w:webHidden/>
              </w:rPr>
              <w:tab/>
            </w:r>
            <w:r w:rsidR="003557CB">
              <w:rPr>
                <w:noProof/>
                <w:webHidden/>
              </w:rPr>
              <w:fldChar w:fldCharType="begin"/>
            </w:r>
            <w:r w:rsidR="003557CB">
              <w:rPr>
                <w:noProof/>
                <w:webHidden/>
              </w:rPr>
              <w:instrText xml:space="preserve"> PAGEREF _Toc433358434 \h </w:instrText>
            </w:r>
            <w:r w:rsidR="003557CB">
              <w:rPr>
                <w:noProof/>
                <w:webHidden/>
              </w:rPr>
            </w:r>
            <w:r w:rsidR="003557CB">
              <w:rPr>
                <w:noProof/>
                <w:webHidden/>
              </w:rPr>
              <w:fldChar w:fldCharType="separate"/>
            </w:r>
            <w:r w:rsidR="003557CB">
              <w:rPr>
                <w:noProof/>
                <w:webHidden/>
              </w:rPr>
              <w:t>16</w:t>
            </w:r>
            <w:r w:rsidR="003557CB">
              <w:rPr>
                <w:noProof/>
                <w:webHidden/>
              </w:rPr>
              <w:fldChar w:fldCharType="end"/>
            </w:r>
          </w:hyperlink>
        </w:p>
        <w:p w14:paraId="46BCC010"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35" w:history="1">
            <w:r w:rsidR="003557CB" w:rsidRPr="00337D80">
              <w:rPr>
                <w:rStyle w:val="Hyperlink"/>
                <w:noProof/>
              </w:rPr>
              <w:t>7.4</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Device List Management</w:t>
            </w:r>
            <w:r w:rsidR="003557CB">
              <w:rPr>
                <w:noProof/>
                <w:webHidden/>
              </w:rPr>
              <w:tab/>
            </w:r>
            <w:r w:rsidR="003557CB">
              <w:rPr>
                <w:noProof/>
                <w:webHidden/>
              </w:rPr>
              <w:fldChar w:fldCharType="begin"/>
            </w:r>
            <w:r w:rsidR="003557CB">
              <w:rPr>
                <w:noProof/>
                <w:webHidden/>
              </w:rPr>
              <w:instrText xml:space="preserve"> PAGEREF _Toc433358435 \h </w:instrText>
            </w:r>
            <w:r w:rsidR="003557CB">
              <w:rPr>
                <w:noProof/>
                <w:webHidden/>
              </w:rPr>
            </w:r>
            <w:r w:rsidR="003557CB">
              <w:rPr>
                <w:noProof/>
                <w:webHidden/>
              </w:rPr>
              <w:fldChar w:fldCharType="separate"/>
            </w:r>
            <w:r w:rsidR="003557CB">
              <w:rPr>
                <w:noProof/>
                <w:webHidden/>
              </w:rPr>
              <w:t>17</w:t>
            </w:r>
            <w:r w:rsidR="003557CB">
              <w:rPr>
                <w:noProof/>
                <w:webHidden/>
              </w:rPr>
              <w:fldChar w:fldCharType="end"/>
            </w:r>
          </w:hyperlink>
        </w:p>
        <w:p w14:paraId="52211202"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36" w:history="1">
            <w:r w:rsidR="003557CB" w:rsidRPr="00337D80">
              <w:rPr>
                <w:rStyle w:val="Hyperlink"/>
                <w:noProof/>
              </w:rPr>
              <w:t>7.4.1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Class Diagram</w:t>
            </w:r>
            <w:r w:rsidR="003557CB">
              <w:rPr>
                <w:noProof/>
                <w:webHidden/>
              </w:rPr>
              <w:tab/>
            </w:r>
            <w:r w:rsidR="003557CB">
              <w:rPr>
                <w:noProof/>
                <w:webHidden/>
              </w:rPr>
              <w:fldChar w:fldCharType="begin"/>
            </w:r>
            <w:r w:rsidR="003557CB">
              <w:rPr>
                <w:noProof/>
                <w:webHidden/>
              </w:rPr>
              <w:instrText xml:space="preserve"> PAGEREF _Toc433358436 \h </w:instrText>
            </w:r>
            <w:r w:rsidR="003557CB">
              <w:rPr>
                <w:noProof/>
                <w:webHidden/>
              </w:rPr>
            </w:r>
            <w:r w:rsidR="003557CB">
              <w:rPr>
                <w:noProof/>
                <w:webHidden/>
              </w:rPr>
              <w:fldChar w:fldCharType="separate"/>
            </w:r>
            <w:r w:rsidR="003557CB">
              <w:rPr>
                <w:noProof/>
                <w:webHidden/>
              </w:rPr>
              <w:t>17</w:t>
            </w:r>
            <w:r w:rsidR="003557CB">
              <w:rPr>
                <w:noProof/>
                <w:webHidden/>
              </w:rPr>
              <w:fldChar w:fldCharType="end"/>
            </w:r>
          </w:hyperlink>
        </w:p>
        <w:p w14:paraId="59BCBBA7"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37" w:history="1">
            <w:r w:rsidR="003557CB" w:rsidRPr="00337D80">
              <w:rPr>
                <w:rStyle w:val="Hyperlink"/>
                <w:noProof/>
              </w:rPr>
              <w:t>7.4.2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Functions</w:t>
            </w:r>
            <w:r w:rsidR="003557CB">
              <w:rPr>
                <w:noProof/>
                <w:webHidden/>
              </w:rPr>
              <w:tab/>
            </w:r>
            <w:r w:rsidR="003557CB">
              <w:rPr>
                <w:noProof/>
                <w:webHidden/>
              </w:rPr>
              <w:fldChar w:fldCharType="begin"/>
            </w:r>
            <w:r w:rsidR="003557CB">
              <w:rPr>
                <w:noProof/>
                <w:webHidden/>
              </w:rPr>
              <w:instrText xml:space="preserve"> PAGEREF _Toc433358437 \h </w:instrText>
            </w:r>
            <w:r w:rsidR="003557CB">
              <w:rPr>
                <w:noProof/>
                <w:webHidden/>
              </w:rPr>
            </w:r>
            <w:r w:rsidR="003557CB">
              <w:rPr>
                <w:noProof/>
                <w:webHidden/>
              </w:rPr>
              <w:fldChar w:fldCharType="separate"/>
            </w:r>
            <w:r w:rsidR="003557CB">
              <w:rPr>
                <w:noProof/>
                <w:webHidden/>
              </w:rPr>
              <w:t>17</w:t>
            </w:r>
            <w:r w:rsidR="003557CB">
              <w:rPr>
                <w:noProof/>
                <w:webHidden/>
              </w:rPr>
              <w:fldChar w:fldCharType="end"/>
            </w:r>
          </w:hyperlink>
        </w:p>
        <w:p w14:paraId="3877E935"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38" w:history="1">
            <w:r w:rsidR="003557CB" w:rsidRPr="00337D80">
              <w:rPr>
                <w:rStyle w:val="Hyperlink"/>
                <w:noProof/>
              </w:rPr>
              <w:t>7.5</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Device Status Management</w:t>
            </w:r>
            <w:r w:rsidR="003557CB">
              <w:rPr>
                <w:noProof/>
                <w:webHidden/>
              </w:rPr>
              <w:tab/>
            </w:r>
            <w:r w:rsidR="003557CB">
              <w:rPr>
                <w:noProof/>
                <w:webHidden/>
              </w:rPr>
              <w:fldChar w:fldCharType="begin"/>
            </w:r>
            <w:r w:rsidR="003557CB">
              <w:rPr>
                <w:noProof/>
                <w:webHidden/>
              </w:rPr>
              <w:instrText xml:space="preserve"> PAGEREF _Toc433358438 \h </w:instrText>
            </w:r>
            <w:r w:rsidR="003557CB">
              <w:rPr>
                <w:noProof/>
                <w:webHidden/>
              </w:rPr>
            </w:r>
            <w:r w:rsidR="003557CB">
              <w:rPr>
                <w:noProof/>
                <w:webHidden/>
              </w:rPr>
              <w:fldChar w:fldCharType="separate"/>
            </w:r>
            <w:r w:rsidR="003557CB">
              <w:rPr>
                <w:noProof/>
                <w:webHidden/>
              </w:rPr>
              <w:t>19</w:t>
            </w:r>
            <w:r w:rsidR="003557CB">
              <w:rPr>
                <w:noProof/>
                <w:webHidden/>
              </w:rPr>
              <w:fldChar w:fldCharType="end"/>
            </w:r>
          </w:hyperlink>
        </w:p>
        <w:p w14:paraId="6B3A738A"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39" w:history="1">
            <w:r w:rsidR="003557CB" w:rsidRPr="00337D80">
              <w:rPr>
                <w:rStyle w:val="Hyperlink"/>
                <w:noProof/>
              </w:rPr>
              <w:t>7.5.1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Class Diagram</w:t>
            </w:r>
            <w:r w:rsidR="003557CB">
              <w:rPr>
                <w:noProof/>
                <w:webHidden/>
              </w:rPr>
              <w:tab/>
            </w:r>
            <w:r w:rsidR="003557CB">
              <w:rPr>
                <w:noProof/>
                <w:webHidden/>
              </w:rPr>
              <w:fldChar w:fldCharType="begin"/>
            </w:r>
            <w:r w:rsidR="003557CB">
              <w:rPr>
                <w:noProof/>
                <w:webHidden/>
              </w:rPr>
              <w:instrText xml:space="preserve"> PAGEREF _Toc433358439 \h </w:instrText>
            </w:r>
            <w:r w:rsidR="003557CB">
              <w:rPr>
                <w:noProof/>
                <w:webHidden/>
              </w:rPr>
            </w:r>
            <w:r w:rsidR="003557CB">
              <w:rPr>
                <w:noProof/>
                <w:webHidden/>
              </w:rPr>
              <w:fldChar w:fldCharType="separate"/>
            </w:r>
            <w:r w:rsidR="003557CB">
              <w:rPr>
                <w:noProof/>
                <w:webHidden/>
              </w:rPr>
              <w:t>19</w:t>
            </w:r>
            <w:r w:rsidR="003557CB">
              <w:rPr>
                <w:noProof/>
                <w:webHidden/>
              </w:rPr>
              <w:fldChar w:fldCharType="end"/>
            </w:r>
          </w:hyperlink>
        </w:p>
        <w:p w14:paraId="3C6F5471"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40" w:history="1">
            <w:r w:rsidR="003557CB" w:rsidRPr="00337D80">
              <w:rPr>
                <w:rStyle w:val="Hyperlink"/>
                <w:noProof/>
              </w:rPr>
              <w:t>7.5.2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Functions</w:t>
            </w:r>
            <w:r w:rsidR="003557CB">
              <w:rPr>
                <w:noProof/>
                <w:webHidden/>
              </w:rPr>
              <w:tab/>
            </w:r>
            <w:r w:rsidR="003557CB">
              <w:rPr>
                <w:noProof/>
                <w:webHidden/>
              </w:rPr>
              <w:fldChar w:fldCharType="begin"/>
            </w:r>
            <w:r w:rsidR="003557CB">
              <w:rPr>
                <w:noProof/>
                <w:webHidden/>
              </w:rPr>
              <w:instrText xml:space="preserve"> PAGEREF _Toc433358440 \h </w:instrText>
            </w:r>
            <w:r w:rsidR="003557CB">
              <w:rPr>
                <w:noProof/>
                <w:webHidden/>
              </w:rPr>
            </w:r>
            <w:r w:rsidR="003557CB">
              <w:rPr>
                <w:noProof/>
                <w:webHidden/>
              </w:rPr>
              <w:fldChar w:fldCharType="separate"/>
            </w:r>
            <w:r w:rsidR="003557CB">
              <w:rPr>
                <w:noProof/>
                <w:webHidden/>
              </w:rPr>
              <w:t>20</w:t>
            </w:r>
            <w:r w:rsidR="003557CB">
              <w:rPr>
                <w:noProof/>
                <w:webHidden/>
              </w:rPr>
              <w:fldChar w:fldCharType="end"/>
            </w:r>
          </w:hyperlink>
        </w:p>
        <w:p w14:paraId="16074EB1"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41" w:history="1">
            <w:r w:rsidR="003557CB" w:rsidRPr="00337D80">
              <w:rPr>
                <w:rStyle w:val="Hyperlink"/>
                <w:noProof/>
              </w:rPr>
              <w:t>7.6</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Device Configuration Management</w:t>
            </w:r>
            <w:r w:rsidR="003557CB">
              <w:rPr>
                <w:noProof/>
                <w:webHidden/>
              </w:rPr>
              <w:tab/>
            </w:r>
            <w:r w:rsidR="003557CB">
              <w:rPr>
                <w:noProof/>
                <w:webHidden/>
              </w:rPr>
              <w:fldChar w:fldCharType="begin"/>
            </w:r>
            <w:r w:rsidR="003557CB">
              <w:rPr>
                <w:noProof/>
                <w:webHidden/>
              </w:rPr>
              <w:instrText xml:space="preserve"> PAGEREF _Toc433358441 \h </w:instrText>
            </w:r>
            <w:r w:rsidR="003557CB">
              <w:rPr>
                <w:noProof/>
                <w:webHidden/>
              </w:rPr>
            </w:r>
            <w:r w:rsidR="003557CB">
              <w:rPr>
                <w:noProof/>
                <w:webHidden/>
              </w:rPr>
              <w:fldChar w:fldCharType="separate"/>
            </w:r>
            <w:r w:rsidR="003557CB">
              <w:rPr>
                <w:noProof/>
                <w:webHidden/>
              </w:rPr>
              <w:t>28</w:t>
            </w:r>
            <w:r w:rsidR="003557CB">
              <w:rPr>
                <w:noProof/>
                <w:webHidden/>
              </w:rPr>
              <w:fldChar w:fldCharType="end"/>
            </w:r>
          </w:hyperlink>
        </w:p>
        <w:p w14:paraId="31629566"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42" w:history="1">
            <w:r w:rsidR="003557CB" w:rsidRPr="00337D80">
              <w:rPr>
                <w:rStyle w:val="Hyperlink"/>
                <w:noProof/>
              </w:rPr>
              <w:t>7.6.1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Class Diagram</w:t>
            </w:r>
            <w:r w:rsidR="003557CB">
              <w:rPr>
                <w:noProof/>
                <w:webHidden/>
              </w:rPr>
              <w:tab/>
            </w:r>
            <w:r w:rsidR="003557CB">
              <w:rPr>
                <w:noProof/>
                <w:webHidden/>
              </w:rPr>
              <w:fldChar w:fldCharType="begin"/>
            </w:r>
            <w:r w:rsidR="003557CB">
              <w:rPr>
                <w:noProof/>
                <w:webHidden/>
              </w:rPr>
              <w:instrText xml:space="preserve"> PAGEREF _Toc433358442 \h </w:instrText>
            </w:r>
            <w:r w:rsidR="003557CB">
              <w:rPr>
                <w:noProof/>
                <w:webHidden/>
              </w:rPr>
            </w:r>
            <w:r w:rsidR="003557CB">
              <w:rPr>
                <w:noProof/>
                <w:webHidden/>
              </w:rPr>
              <w:fldChar w:fldCharType="separate"/>
            </w:r>
            <w:r w:rsidR="003557CB">
              <w:rPr>
                <w:noProof/>
                <w:webHidden/>
              </w:rPr>
              <w:t>28</w:t>
            </w:r>
            <w:r w:rsidR="003557CB">
              <w:rPr>
                <w:noProof/>
                <w:webHidden/>
              </w:rPr>
              <w:fldChar w:fldCharType="end"/>
            </w:r>
          </w:hyperlink>
        </w:p>
        <w:p w14:paraId="2E0A2D44"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43" w:history="1">
            <w:r w:rsidR="003557CB" w:rsidRPr="00337D80">
              <w:rPr>
                <w:rStyle w:val="Hyperlink"/>
                <w:noProof/>
              </w:rPr>
              <w:t>7.6.2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Functions</w:t>
            </w:r>
            <w:r w:rsidR="003557CB">
              <w:rPr>
                <w:noProof/>
                <w:webHidden/>
              </w:rPr>
              <w:tab/>
            </w:r>
            <w:r w:rsidR="003557CB">
              <w:rPr>
                <w:noProof/>
                <w:webHidden/>
              </w:rPr>
              <w:fldChar w:fldCharType="begin"/>
            </w:r>
            <w:r w:rsidR="003557CB">
              <w:rPr>
                <w:noProof/>
                <w:webHidden/>
              </w:rPr>
              <w:instrText xml:space="preserve"> PAGEREF _Toc433358443 \h </w:instrText>
            </w:r>
            <w:r w:rsidR="003557CB">
              <w:rPr>
                <w:noProof/>
                <w:webHidden/>
              </w:rPr>
            </w:r>
            <w:r w:rsidR="003557CB">
              <w:rPr>
                <w:noProof/>
                <w:webHidden/>
              </w:rPr>
              <w:fldChar w:fldCharType="separate"/>
            </w:r>
            <w:r w:rsidR="003557CB">
              <w:rPr>
                <w:noProof/>
                <w:webHidden/>
              </w:rPr>
              <w:t>28</w:t>
            </w:r>
            <w:r w:rsidR="003557CB">
              <w:rPr>
                <w:noProof/>
                <w:webHidden/>
              </w:rPr>
              <w:fldChar w:fldCharType="end"/>
            </w:r>
          </w:hyperlink>
        </w:p>
        <w:p w14:paraId="577760EB"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44" w:history="1">
            <w:r w:rsidR="003557CB" w:rsidRPr="00337D80">
              <w:rPr>
                <w:rStyle w:val="Hyperlink"/>
                <w:noProof/>
              </w:rPr>
              <w:t>7.7</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Device Log Management</w:t>
            </w:r>
            <w:r w:rsidR="003557CB">
              <w:rPr>
                <w:noProof/>
                <w:webHidden/>
              </w:rPr>
              <w:tab/>
            </w:r>
            <w:r w:rsidR="003557CB">
              <w:rPr>
                <w:noProof/>
                <w:webHidden/>
              </w:rPr>
              <w:fldChar w:fldCharType="begin"/>
            </w:r>
            <w:r w:rsidR="003557CB">
              <w:rPr>
                <w:noProof/>
                <w:webHidden/>
              </w:rPr>
              <w:instrText xml:space="preserve"> PAGEREF _Toc433358444 \h </w:instrText>
            </w:r>
            <w:r w:rsidR="003557CB">
              <w:rPr>
                <w:noProof/>
                <w:webHidden/>
              </w:rPr>
            </w:r>
            <w:r w:rsidR="003557CB">
              <w:rPr>
                <w:noProof/>
                <w:webHidden/>
              </w:rPr>
              <w:fldChar w:fldCharType="separate"/>
            </w:r>
            <w:r w:rsidR="003557CB">
              <w:rPr>
                <w:noProof/>
                <w:webHidden/>
              </w:rPr>
              <w:t>30</w:t>
            </w:r>
            <w:r w:rsidR="003557CB">
              <w:rPr>
                <w:noProof/>
                <w:webHidden/>
              </w:rPr>
              <w:fldChar w:fldCharType="end"/>
            </w:r>
          </w:hyperlink>
        </w:p>
        <w:p w14:paraId="19CE01B2"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45" w:history="1">
            <w:r w:rsidR="003557CB" w:rsidRPr="00337D80">
              <w:rPr>
                <w:rStyle w:val="Hyperlink"/>
                <w:noProof/>
              </w:rPr>
              <w:t>7.7.1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Class Diagram</w:t>
            </w:r>
            <w:r w:rsidR="003557CB">
              <w:rPr>
                <w:noProof/>
                <w:webHidden/>
              </w:rPr>
              <w:tab/>
            </w:r>
            <w:r w:rsidR="003557CB">
              <w:rPr>
                <w:noProof/>
                <w:webHidden/>
              </w:rPr>
              <w:fldChar w:fldCharType="begin"/>
            </w:r>
            <w:r w:rsidR="003557CB">
              <w:rPr>
                <w:noProof/>
                <w:webHidden/>
              </w:rPr>
              <w:instrText xml:space="preserve"> PAGEREF _Toc433358445 \h </w:instrText>
            </w:r>
            <w:r w:rsidR="003557CB">
              <w:rPr>
                <w:noProof/>
                <w:webHidden/>
              </w:rPr>
            </w:r>
            <w:r w:rsidR="003557CB">
              <w:rPr>
                <w:noProof/>
                <w:webHidden/>
              </w:rPr>
              <w:fldChar w:fldCharType="separate"/>
            </w:r>
            <w:r w:rsidR="003557CB">
              <w:rPr>
                <w:noProof/>
                <w:webHidden/>
              </w:rPr>
              <w:t>30</w:t>
            </w:r>
            <w:r w:rsidR="003557CB">
              <w:rPr>
                <w:noProof/>
                <w:webHidden/>
              </w:rPr>
              <w:fldChar w:fldCharType="end"/>
            </w:r>
          </w:hyperlink>
        </w:p>
        <w:p w14:paraId="0F23D9D7"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46" w:history="1">
            <w:r w:rsidR="003557CB" w:rsidRPr="00337D80">
              <w:rPr>
                <w:rStyle w:val="Hyperlink"/>
                <w:noProof/>
              </w:rPr>
              <w:t>7.7.2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Functions</w:t>
            </w:r>
            <w:r w:rsidR="003557CB">
              <w:rPr>
                <w:noProof/>
                <w:webHidden/>
              </w:rPr>
              <w:tab/>
            </w:r>
            <w:r w:rsidR="003557CB">
              <w:rPr>
                <w:noProof/>
                <w:webHidden/>
              </w:rPr>
              <w:fldChar w:fldCharType="begin"/>
            </w:r>
            <w:r w:rsidR="003557CB">
              <w:rPr>
                <w:noProof/>
                <w:webHidden/>
              </w:rPr>
              <w:instrText xml:space="preserve"> PAGEREF _Toc433358446 \h </w:instrText>
            </w:r>
            <w:r w:rsidR="003557CB">
              <w:rPr>
                <w:noProof/>
                <w:webHidden/>
              </w:rPr>
            </w:r>
            <w:r w:rsidR="003557CB">
              <w:rPr>
                <w:noProof/>
                <w:webHidden/>
              </w:rPr>
              <w:fldChar w:fldCharType="separate"/>
            </w:r>
            <w:r w:rsidR="003557CB">
              <w:rPr>
                <w:noProof/>
                <w:webHidden/>
              </w:rPr>
              <w:t>30</w:t>
            </w:r>
            <w:r w:rsidR="003557CB">
              <w:rPr>
                <w:noProof/>
                <w:webHidden/>
              </w:rPr>
              <w:fldChar w:fldCharType="end"/>
            </w:r>
          </w:hyperlink>
        </w:p>
        <w:p w14:paraId="6D68CE37"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47" w:history="1">
            <w:r w:rsidR="003557CB" w:rsidRPr="00337D80">
              <w:rPr>
                <w:rStyle w:val="Hyperlink"/>
                <w:noProof/>
              </w:rPr>
              <w:t>7.8</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Software Management</w:t>
            </w:r>
            <w:r w:rsidR="003557CB">
              <w:rPr>
                <w:noProof/>
                <w:webHidden/>
              </w:rPr>
              <w:tab/>
            </w:r>
            <w:r w:rsidR="003557CB">
              <w:rPr>
                <w:noProof/>
                <w:webHidden/>
              </w:rPr>
              <w:fldChar w:fldCharType="begin"/>
            </w:r>
            <w:r w:rsidR="003557CB">
              <w:rPr>
                <w:noProof/>
                <w:webHidden/>
              </w:rPr>
              <w:instrText xml:space="preserve"> PAGEREF _Toc433358447 \h </w:instrText>
            </w:r>
            <w:r w:rsidR="003557CB">
              <w:rPr>
                <w:noProof/>
                <w:webHidden/>
              </w:rPr>
            </w:r>
            <w:r w:rsidR="003557CB">
              <w:rPr>
                <w:noProof/>
                <w:webHidden/>
              </w:rPr>
              <w:fldChar w:fldCharType="separate"/>
            </w:r>
            <w:r w:rsidR="003557CB">
              <w:rPr>
                <w:noProof/>
                <w:webHidden/>
              </w:rPr>
              <w:t>32</w:t>
            </w:r>
            <w:r w:rsidR="003557CB">
              <w:rPr>
                <w:noProof/>
                <w:webHidden/>
              </w:rPr>
              <w:fldChar w:fldCharType="end"/>
            </w:r>
          </w:hyperlink>
        </w:p>
        <w:p w14:paraId="68BC0E43"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48" w:history="1">
            <w:r w:rsidR="003557CB" w:rsidRPr="00337D80">
              <w:rPr>
                <w:rStyle w:val="Hyperlink"/>
                <w:noProof/>
              </w:rPr>
              <w:t>7.8.1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Class Diagram</w:t>
            </w:r>
            <w:r w:rsidR="003557CB">
              <w:rPr>
                <w:noProof/>
                <w:webHidden/>
              </w:rPr>
              <w:tab/>
            </w:r>
            <w:r w:rsidR="003557CB">
              <w:rPr>
                <w:noProof/>
                <w:webHidden/>
              </w:rPr>
              <w:fldChar w:fldCharType="begin"/>
            </w:r>
            <w:r w:rsidR="003557CB">
              <w:rPr>
                <w:noProof/>
                <w:webHidden/>
              </w:rPr>
              <w:instrText xml:space="preserve"> PAGEREF _Toc433358448 \h </w:instrText>
            </w:r>
            <w:r w:rsidR="003557CB">
              <w:rPr>
                <w:noProof/>
                <w:webHidden/>
              </w:rPr>
            </w:r>
            <w:r w:rsidR="003557CB">
              <w:rPr>
                <w:noProof/>
                <w:webHidden/>
              </w:rPr>
              <w:fldChar w:fldCharType="separate"/>
            </w:r>
            <w:r w:rsidR="003557CB">
              <w:rPr>
                <w:noProof/>
                <w:webHidden/>
              </w:rPr>
              <w:t>32</w:t>
            </w:r>
            <w:r w:rsidR="003557CB">
              <w:rPr>
                <w:noProof/>
                <w:webHidden/>
              </w:rPr>
              <w:fldChar w:fldCharType="end"/>
            </w:r>
          </w:hyperlink>
        </w:p>
        <w:p w14:paraId="117C0AF7"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49" w:history="1">
            <w:r w:rsidR="003557CB" w:rsidRPr="00337D80">
              <w:rPr>
                <w:rStyle w:val="Hyperlink"/>
                <w:noProof/>
              </w:rPr>
              <w:t>7.8.2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Functions</w:t>
            </w:r>
            <w:r w:rsidR="003557CB">
              <w:rPr>
                <w:noProof/>
                <w:webHidden/>
              </w:rPr>
              <w:tab/>
            </w:r>
            <w:r w:rsidR="003557CB">
              <w:rPr>
                <w:noProof/>
                <w:webHidden/>
              </w:rPr>
              <w:fldChar w:fldCharType="begin"/>
            </w:r>
            <w:r w:rsidR="003557CB">
              <w:rPr>
                <w:noProof/>
                <w:webHidden/>
              </w:rPr>
              <w:instrText xml:space="preserve"> PAGEREF _Toc433358449 \h </w:instrText>
            </w:r>
            <w:r w:rsidR="003557CB">
              <w:rPr>
                <w:noProof/>
                <w:webHidden/>
              </w:rPr>
            </w:r>
            <w:r w:rsidR="003557CB">
              <w:rPr>
                <w:noProof/>
                <w:webHidden/>
              </w:rPr>
              <w:fldChar w:fldCharType="separate"/>
            </w:r>
            <w:r w:rsidR="003557CB">
              <w:rPr>
                <w:noProof/>
                <w:webHidden/>
              </w:rPr>
              <w:t>32</w:t>
            </w:r>
            <w:r w:rsidR="003557CB">
              <w:rPr>
                <w:noProof/>
                <w:webHidden/>
              </w:rPr>
              <w:fldChar w:fldCharType="end"/>
            </w:r>
          </w:hyperlink>
        </w:p>
        <w:p w14:paraId="5EBD6B6A"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50" w:history="1">
            <w:r w:rsidR="003557CB" w:rsidRPr="00337D80">
              <w:rPr>
                <w:rStyle w:val="Hyperlink"/>
                <w:noProof/>
              </w:rPr>
              <w:t>7.9</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Feature License Management</w:t>
            </w:r>
            <w:r w:rsidR="003557CB">
              <w:rPr>
                <w:noProof/>
                <w:webHidden/>
              </w:rPr>
              <w:tab/>
            </w:r>
            <w:r w:rsidR="003557CB">
              <w:rPr>
                <w:noProof/>
                <w:webHidden/>
              </w:rPr>
              <w:fldChar w:fldCharType="begin"/>
            </w:r>
            <w:r w:rsidR="003557CB">
              <w:rPr>
                <w:noProof/>
                <w:webHidden/>
              </w:rPr>
              <w:instrText xml:space="preserve"> PAGEREF _Toc433358450 \h </w:instrText>
            </w:r>
            <w:r w:rsidR="003557CB">
              <w:rPr>
                <w:noProof/>
                <w:webHidden/>
              </w:rPr>
            </w:r>
            <w:r w:rsidR="003557CB">
              <w:rPr>
                <w:noProof/>
                <w:webHidden/>
              </w:rPr>
              <w:fldChar w:fldCharType="separate"/>
            </w:r>
            <w:r w:rsidR="003557CB">
              <w:rPr>
                <w:noProof/>
                <w:webHidden/>
              </w:rPr>
              <w:t>36</w:t>
            </w:r>
            <w:r w:rsidR="003557CB">
              <w:rPr>
                <w:noProof/>
                <w:webHidden/>
              </w:rPr>
              <w:fldChar w:fldCharType="end"/>
            </w:r>
          </w:hyperlink>
        </w:p>
        <w:p w14:paraId="23CE9880"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51" w:history="1">
            <w:r w:rsidR="003557CB" w:rsidRPr="00337D80">
              <w:rPr>
                <w:rStyle w:val="Hyperlink"/>
                <w:noProof/>
              </w:rPr>
              <w:t>7.9.1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Class Diagram</w:t>
            </w:r>
            <w:r w:rsidR="003557CB">
              <w:rPr>
                <w:noProof/>
                <w:webHidden/>
              </w:rPr>
              <w:tab/>
            </w:r>
            <w:r w:rsidR="003557CB">
              <w:rPr>
                <w:noProof/>
                <w:webHidden/>
              </w:rPr>
              <w:fldChar w:fldCharType="begin"/>
            </w:r>
            <w:r w:rsidR="003557CB">
              <w:rPr>
                <w:noProof/>
                <w:webHidden/>
              </w:rPr>
              <w:instrText xml:space="preserve"> PAGEREF _Toc433358451 \h </w:instrText>
            </w:r>
            <w:r w:rsidR="003557CB">
              <w:rPr>
                <w:noProof/>
                <w:webHidden/>
              </w:rPr>
            </w:r>
            <w:r w:rsidR="003557CB">
              <w:rPr>
                <w:noProof/>
                <w:webHidden/>
              </w:rPr>
              <w:fldChar w:fldCharType="separate"/>
            </w:r>
            <w:r w:rsidR="003557CB">
              <w:rPr>
                <w:noProof/>
                <w:webHidden/>
              </w:rPr>
              <w:t>36</w:t>
            </w:r>
            <w:r w:rsidR="003557CB">
              <w:rPr>
                <w:noProof/>
                <w:webHidden/>
              </w:rPr>
              <w:fldChar w:fldCharType="end"/>
            </w:r>
          </w:hyperlink>
        </w:p>
        <w:p w14:paraId="47BD3BEB"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52" w:history="1">
            <w:r w:rsidR="003557CB" w:rsidRPr="00337D80">
              <w:rPr>
                <w:rStyle w:val="Hyperlink"/>
                <w:noProof/>
              </w:rPr>
              <w:t>7.9.2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Functions</w:t>
            </w:r>
            <w:r w:rsidR="003557CB">
              <w:rPr>
                <w:noProof/>
                <w:webHidden/>
              </w:rPr>
              <w:tab/>
            </w:r>
            <w:r w:rsidR="003557CB">
              <w:rPr>
                <w:noProof/>
                <w:webHidden/>
              </w:rPr>
              <w:fldChar w:fldCharType="begin"/>
            </w:r>
            <w:r w:rsidR="003557CB">
              <w:rPr>
                <w:noProof/>
                <w:webHidden/>
              </w:rPr>
              <w:instrText xml:space="preserve"> PAGEREF _Toc433358452 \h </w:instrText>
            </w:r>
            <w:r w:rsidR="003557CB">
              <w:rPr>
                <w:noProof/>
                <w:webHidden/>
              </w:rPr>
            </w:r>
            <w:r w:rsidR="003557CB">
              <w:rPr>
                <w:noProof/>
                <w:webHidden/>
              </w:rPr>
              <w:fldChar w:fldCharType="separate"/>
            </w:r>
            <w:r w:rsidR="003557CB">
              <w:rPr>
                <w:noProof/>
                <w:webHidden/>
              </w:rPr>
              <w:t>36</w:t>
            </w:r>
            <w:r w:rsidR="003557CB">
              <w:rPr>
                <w:noProof/>
                <w:webHidden/>
              </w:rPr>
              <w:fldChar w:fldCharType="end"/>
            </w:r>
          </w:hyperlink>
        </w:p>
        <w:p w14:paraId="41B082E8"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53" w:history="1">
            <w:r w:rsidR="003557CB" w:rsidRPr="00337D80">
              <w:rPr>
                <w:rStyle w:val="Hyperlink"/>
                <w:noProof/>
              </w:rPr>
              <w:t>7.10</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Scheduler Management</w:t>
            </w:r>
            <w:r w:rsidR="003557CB">
              <w:rPr>
                <w:noProof/>
                <w:webHidden/>
              </w:rPr>
              <w:tab/>
            </w:r>
            <w:r w:rsidR="003557CB">
              <w:rPr>
                <w:noProof/>
                <w:webHidden/>
              </w:rPr>
              <w:fldChar w:fldCharType="begin"/>
            </w:r>
            <w:r w:rsidR="003557CB">
              <w:rPr>
                <w:noProof/>
                <w:webHidden/>
              </w:rPr>
              <w:instrText xml:space="preserve"> PAGEREF _Toc433358453 \h </w:instrText>
            </w:r>
            <w:r w:rsidR="003557CB">
              <w:rPr>
                <w:noProof/>
                <w:webHidden/>
              </w:rPr>
            </w:r>
            <w:r w:rsidR="003557CB">
              <w:rPr>
                <w:noProof/>
                <w:webHidden/>
              </w:rPr>
              <w:fldChar w:fldCharType="separate"/>
            </w:r>
            <w:r w:rsidR="003557CB">
              <w:rPr>
                <w:noProof/>
                <w:webHidden/>
              </w:rPr>
              <w:t>39</w:t>
            </w:r>
            <w:r w:rsidR="003557CB">
              <w:rPr>
                <w:noProof/>
                <w:webHidden/>
              </w:rPr>
              <w:fldChar w:fldCharType="end"/>
            </w:r>
          </w:hyperlink>
        </w:p>
        <w:p w14:paraId="2B9AE4A3"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54" w:history="1">
            <w:r w:rsidR="003557CB" w:rsidRPr="00337D80">
              <w:rPr>
                <w:rStyle w:val="Hyperlink"/>
                <w:noProof/>
              </w:rPr>
              <w:t>7.10.1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Class Diagram</w:t>
            </w:r>
            <w:r w:rsidR="003557CB">
              <w:rPr>
                <w:noProof/>
                <w:webHidden/>
              </w:rPr>
              <w:tab/>
            </w:r>
            <w:r w:rsidR="003557CB">
              <w:rPr>
                <w:noProof/>
                <w:webHidden/>
              </w:rPr>
              <w:fldChar w:fldCharType="begin"/>
            </w:r>
            <w:r w:rsidR="003557CB">
              <w:rPr>
                <w:noProof/>
                <w:webHidden/>
              </w:rPr>
              <w:instrText xml:space="preserve"> PAGEREF _Toc433358454 \h </w:instrText>
            </w:r>
            <w:r w:rsidR="003557CB">
              <w:rPr>
                <w:noProof/>
                <w:webHidden/>
              </w:rPr>
            </w:r>
            <w:r w:rsidR="003557CB">
              <w:rPr>
                <w:noProof/>
                <w:webHidden/>
              </w:rPr>
              <w:fldChar w:fldCharType="separate"/>
            </w:r>
            <w:r w:rsidR="003557CB">
              <w:rPr>
                <w:noProof/>
                <w:webHidden/>
              </w:rPr>
              <w:t>39</w:t>
            </w:r>
            <w:r w:rsidR="003557CB">
              <w:rPr>
                <w:noProof/>
                <w:webHidden/>
              </w:rPr>
              <w:fldChar w:fldCharType="end"/>
            </w:r>
          </w:hyperlink>
        </w:p>
        <w:p w14:paraId="7041F955"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55" w:history="1">
            <w:r w:rsidR="003557CB" w:rsidRPr="00337D80">
              <w:rPr>
                <w:rStyle w:val="Hyperlink"/>
                <w:noProof/>
              </w:rPr>
              <w:t>7.10.2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Functions</w:t>
            </w:r>
            <w:r w:rsidR="003557CB">
              <w:rPr>
                <w:noProof/>
                <w:webHidden/>
              </w:rPr>
              <w:tab/>
            </w:r>
            <w:r w:rsidR="003557CB">
              <w:rPr>
                <w:noProof/>
                <w:webHidden/>
              </w:rPr>
              <w:fldChar w:fldCharType="begin"/>
            </w:r>
            <w:r w:rsidR="003557CB">
              <w:rPr>
                <w:noProof/>
                <w:webHidden/>
              </w:rPr>
              <w:instrText xml:space="preserve"> PAGEREF _Toc433358455 \h </w:instrText>
            </w:r>
            <w:r w:rsidR="003557CB">
              <w:rPr>
                <w:noProof/>
                <w:webHidden/>
              </w:rPr>
            </w:r>
            <w:r w:rsidR="003557CB">
              <w:rPr>
                <w:noProof/>
                <w:webHidden/>
              </w:rPr>
              <w:fldChar w:fldCharType="separate"/>
            </w:r>
            <w:r w:rsidR="003557CB">
              <w:rPr>
                <w:noProof/>
                <w:webHidden/>
              </w:rPr>
              <w:t>39</w:t>
            </w:r>
            <w:r w:rsidR="003557CB">
              <w:rPr>
                <w:noProof/>
                <w:webHidden/>
              </w:rPr>
              <w:fldChar w:fldCharType="end"/>
            </w:r>
          </w:hyperlink>
        </w:p>
        <w:p w14:paraId="2E0733F5" w14:textId="77777777" w:rsidR="003557CB" w:rsidRDefault="00FA5395" w:rsidP="003557CB">
          <w:pPr>
            <w:pStyle w:val="TOC1"/>
            <w:tabs>
              <w:tab w:val="left" w:pos="480"/>
              <w:tab w:val="right" w:leader="dot" w:pos="10070"/>
            </w:tabs>
            <w:rPr>
              <w:rFonts w:asciiTheme="minorHAnsi" w:eastAsiaTheme="minorEastAsia" w:hAnsiTheme="minorHAnsi" w:cstheme="minorBidi"/>
              <w:b w:val="0"/>
              <w:noProof/>
              <w:kern w:val="2"/>
              <w:sz w:val="21"/>
              <w:szCs w:val="22"/>
              <w:lang w:eastAsia="zh-CN"/>
            </w:rPr>
          </w:pPr>
          <w:hyperlink w:anchor="_Toc433358456" w:history="1">
            <w:r w:rsidR="003557CB" w:rsidRPr="00337D80">
              <w:rPr>
                <w:rStyle w:val="Hyperlink"/>
                <w:noProof/>
              </w:rPr>
              <w:t>8.</w:t>
            </w:r>
            <w:r w:rsidR="003557CB">
              <w:rPr>
                <w:rFonts w:asciiTheme="minorHAnsi" w:eastAsiaTheme="minorEastAsia" w:hAnsiTheme="minorHAnsi" w:cstheme="minorBidi"/>
                <w:b w:val="0"/>
                <w:noProof/>
                <w:kern w:val="2"/>
                <w:sz w:val="21"/>
                <w:szCs w:val="22"/>
                <w:lang w:eastAsia="zh-CN"/>
              </w:rPr>
              <w:tab/>
            </w:r>
            <w:r w:rsidR="003557CB" w:rsidRPr="00337D80">
              <w:rPr>
                <w:rStyle w:val="Hyperlink"/>
                <w:noProof/>
              </w:rPr>
              <w:t>UTILITY</w:t>
            </w:r>
            <w:r w:rsidR="003557CB">
              <w:rPr>
                <w:noProof/>
                <w:webHidden/>
              </w:rPr>
              <w:tab/>
            </w:r>
            <w:r w:rsidR="003557CB">
              <w:rPr>
                <w:noProof/>
                <w:webHidden/>
              </w:rPr>
              <w:fldChar w:fldCharType="begin"/>
            </w:r>
            <w:r w:rsidR="003557CB">
              <w:rPr>
                <w:noProof/>
                <w:webHidden/>
              </w:rPr>
              <w:instrText xml:space="preserve"> PAGEREF _Toc433358456 \h </w:instrText>
            </w:r>
            <w:r w:rsidR="003557CB">
              <w:rPr>
                <w:noProof/>
                <w:webHidden/>
              </w:rPr>
            </w:r>
            <w:r w:rsidR="003557CB">
              <w:rPr>
                <w:noProof/>
                <w:webHidden/>
              </w:rPr>
              <w:fldChar w:fldCharType="separate"/>
            </w:r>
            <w:r w:rsidR="003557CB">
              <w:rPr>
                <w:noProof/>
                <w:webHidden/>
              </w:rPr>
              <w:t>40</w:t>
            </w:r>
            <w:r w:rsidR="003557CB">
              <w:rPr>
                <w:noProof/>
                <w:webHidden/>
              </w:rPr>
              <w:fldChar w:fldCharType="end"/>
            </w:r>
          </w:hyperlink>
        </w:p>
        <w:p w14:paraId="6560FE11"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57" w:history="1">
            <w:r w:rsidR="003557CB" w:rsidRPr="00337D80">
              <w:rPr>
                <w:rStyle w:val="Hyperlink"/>
                <w:noProof/>
              </w:rPr>
              <w:t>8.1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Business Rule Handler</w:t>
            </w:r>
            <w:r w:rsidR="003557CB">
              <w:rPr>
                <w:noProof/>
                <w:webHidden/>
              </w:rPr>
              <w:tab/>
            </w:r>
            <w:r w:rsidR="003557CB">
              <w:rPr>
                <w:noProof/>
                <w:webHidden/>
              </w:rPr>
              <w:fldChar w:fldCharType="begin"/>
            </w:r>
            <w:r w:rsidR="003557CB">
              <w:rPr>
                <w:noProof/>
                <w:webHidden/>
              </w:rPr>
              <w:instrText xml:space="preserve"> PAGEREF _Toc433358457 \h </w:instrText>
            </w:r>
            <w:r w:rsidR="003557CB">
              <w:rPr>
                <w:noProof/>
                <w:webHidden/>
              </w:rPr>
            </w:r>
            <w:r w:rsidR="003557CB">
              <w:rPr>
                <w:noProof/>
                <w:webHidden/>
              </w:rPr>
              <w:fldChar w:fldCharType="separate"/>
            </w:r>
            <w:r w:rsidR="003557CB">
              <w:rPr>
                <w:noProof/>
                <w:webHidden/>
              </w:rPr>
              <w:t>40</w:t>
            </w:r>
            <w:r w:rsidR="003557CB">
              <w:rPr>
                <w:noProof/>
                <w:webHidden/>
              </w:rPr>
              <w:fldChar w:fldCharType="end"/>
            </w:r>
          </w:hyperlink>
        </w:p>
        <w:p w14:paraId="54FFB7A1"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58" w:history="1">
            <w:r w:rsidR="003557CB" w:rsidRPr="00337D80">
              <w:rPr>
                <w:rStyle w:val="Hyperlink"/>
                <w:noProof/>
              </w:rPr>
              <w:t>8.2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Scheduler Generator</w:t>
            </w:r>
            <w:r w:rsidR="003557CB">
              <w:rPr>
                <w:noProof/>
                <w:webHidden/>
              </w:rPr>
              <w:tab/>
            </w:r>
            <w:r w:rsidR="003557CB">
              <w:rPr>
                <w:noProof/>
                <w:webHidden/>
              </w:rPr>
              <w:fldChar w:fldCharType="begin"/>
            </w:r>
            <w:r w:rsidR="003557CB">
              <w:rPr>
                <w:noProof/>
                <w:webHidden/>
              </w:rPr>
              <w:instrText xml:space="preserve"> PAGEREF _Toc433358458 \h </w:instrText>
            </w:r>
            <w:r w:rsidR="003557CB">
              <w:rPr>
                <w:noProof/>
                <w:webHidden/>
              </w:rPr>
            </w:r>
            <w:r w:rsidR="003557CB">
              <w:rPr>
                <w:noProof/>
                <w:webHidden/>
              </w:rPr>
              <w:fldChar w:fldCharType="separate"/>
            </w:r>
            <w:r w:rsidR="003557CB">
              <w:rPr>
                <w:noProof/>
                <w:webHidden/>
              </w:rPr>
              <w:t>40</w:t>
            </w:r>
            <w:r w:rsidR="003557CB">
              <w:rPr>
                <w:noProof/>
                <w:webHidden/>
              </w:rPr>
              <w:fldChar w:fldCharType="end"/>
            </w:r>
          </w:hyperlink>
        </w:p>
        <w:p w14:paraId="71347314"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59" w:history="1">
            <w:r w:rsidR="003557CB" w:rsidRPr="00337D80">
              <w:rPr>
                <w:rStyle w:val="Hyperlink"/>
                <w:noProof/>
              </w:rPr>
              <w:t>8.3</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Data Protector</w:t>
            </w:r>
            <w:r w:rsidR="003557CB">
              <w:rPr>
                <w:noProof/>
                <w:webHidden/>
              </w:rPr>
              <w:tab/>
            </w:r>
            <w:r w:rsidR="003557CB">
              <w:rPr>
                <w:noProof/>
                <w:webHidden/>
              </w:rPr>
              <w:fldChar w:fldCharType="begin"/>
            </w:r>
            <w:r w:rsidR="003557CB">
              <w:rPr>
                <w:noProof/>
                <w:webHidden/>
              </w:rPr>
              <w:instrText xml:space="preserve"> PAGEREF _Toc433358459 \h </w:instrText>
            </w:r>
            <w:r w:rsidR="003557CB">
              <w:rPr>
                <w:noProof/>
                <w:webHidden/>
              </w:rPr>
            </w:r>
            <w:r w:rsidR="003557CB">
              <w:rPr>
                <w:noProof/>
                <w:webHidden/>
              </w:rPr>
              <w:fldChar w:fldCharType="separate"/>
            </w:r>
            <w:r w:rsidR="003557CB">
              <w:rPr>
                <w:noProof/>
                <w:webHidden/>
              </w:rPr>
              <w:t>40</w:t>
            </w:r>
            <w:r w:rsidR="003557CB">
              <w:rPr>
                <w:noProof/>
                <w:webHidden/>
              </w:rPr>
              <w:fldChar w:fldCharType="end"/>
            </w:r>
          </w:hyperlink>
        </w:p>
        <w:p w14:paraId="042FAD12"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60" w:history="1">
            <w:r w:rsidR="003557CB" w:rsidRPr="00337D80">
              <w:rPr>
                <w:rStyle w:val="Hyperlink"/>
                <w:noProof/>
              </w:rPr>
              <w:t>8.4</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Log</w:t>
            </w:r>
            <w:r w:rsidR="003557CB">
              <w:rPr>
                <w:noProof/>
                <w:webHidden/>
              </w:rPr>
              <w:tab/>
            </w:r>
            <w:r w:rsidR="003557CB">
              <w:rPr>
                <w:noProof/>
                <w:webHidden/>
              </w:rPr>
              <w:fldChar w:fldCharType="begin"/>
            </w:r>
            <w:r w:rsidR="003557CB">
              <w:rPr>
                <w:noProof/>
                <w:webHidden/>
              </w:rPr>
              <w:instrText xml:space="preserve"> PAGEREF _Toc433358460 \h </w:instrText>
            </w:r>
            <w:r w:rsidR="003557CB">
              <w:rPr>
                <w:noProof/>
                <w:webHidden/>
              </w:rPr>
            </w:r>
            <w:r w:rsidR="003557CB">
              <w:rPr>
                <w:noProof/>
                <w:webHidden/>
              </w:rPr>
              <w:fldChar w:fldCharType="separate"/>
            </w:r>
            <w:r w:rsidR="003557CB">
              <w:rPr>
                <w:noProof/>
                <w:webHidden/>
              </w:rPr>
              <w:t>41</w:t>
            </w:r>
            <w:r w:rsidR="003557CB">
              <w:rPr>
                <w:noProof/>
                <w:webHidden/>
              </w:rPr>
              <w:fldChar w:fldCharType="end"/>
            </w:r>
          </w:hyperlink>
        </w:p>
        <w:p w14:paraId="340F471C" w14:textId="77777777" w:rsidR="003557CB" w:rsidRDefault="00FA5395" w:rsidP="003557CB">
          <w:pPr>
            <w:pStyle w:val="TOC1"/>
            <w:tabs>
              <w:tab w:val="left" w:pos="480"/>
              <w:tab w:val="right" w:leader="dot" w:pos="10070"/>
            </w:tabs>
            <w:rPr>
              <w:rFonts w:asciiTheme="minorHAnsi" w:eastAsiaTheme="minorEastAsia" w:hAnsiTheme="minorHAnsi" w:cstheme="minorBidi"/>
              <w:b w:val="0"/>
              <w:noProof/>
              <w:kern w:val="2"/>
              <w:sz w:val="21"/>
              <w:szCs w:val="22"/>
              <w:lang w:eastAsia="zh-CN"/>
            </w:rPr>
          </w:pPr>
          <w:hyperlink w:anchor="_Toc433358461" w:history="1">
            <w:r w:rsidR="003557CB" w:rsidRPr="00337D80">
              <w:rPr>
                <w:rStyle w:val="Hyperlink"/>
                <w:noProof/>
              </w:rPr>
              <w:t>9.</w:t>
            </w:r>
            <w:r w:rsidR="003557CB">
              <w:rPr>
                <w:rFonts w:asciiTheme="minorHAnsi" w:eastAsiaTheme="minorEastAsia" w:hAnsiTheme="minorHAnsi" w:cstheme="minorBidi"/>
                <w:b w:val="0"/>
                <w:noProof/>
                <w:kern w:val="2"/>
                <w:sz w:val="21"/>
                <w:szCs w:val="22"/>
                <w:lang w:eastAsia="zh-CN"/>
              </w:rPr>
              <w:tab/>
            </w:r>
            <w:r w:rsidR="003557CB" w:rsidRPr="00337D80">
              <w:rPr>
                <w:rStyle w:val="Hyperlink"/>
                <w:noProof/>
              </w:rPr>
              <w:t>COMMON SERVICE</w:t>
            </w:r>
            <w:r w:rsidR="003557CB">
              <w:rPr>
                <w:noProof/>
                <w:webHidden/>
              </w:rPr>
              <w:tab/>
            </w:r>
            <w:r w:rsidR="003557CB">
              <w:rPr>
                <w:noProof/>
                <w:webHidden/>
              </w:rPr>
              <w:fldChar w:fldCharType="begin"/>
            </w:r>
            <w:r w:rsidR="003557CB">
              <w:rPr>
                <w:noProof/>
                <w:webHidden/>
              </w:rPr>
              <w:instrText xml:space="preserve"> PAGEREF _Toc433358461 \h </w:instrText>
            </w:r>
            <w:r w:rsidR="003557CB">
              <w:rPr>
                <w:noProof/>
                <w:webHidden/>
              </w:rPr>
            </w:r>
            <w:r w:rsidR="003557CB">
              <w:rPr>
                <w:noProof/>
                <w:webHidden/>
              </w:rPr>
              <w:fldChar w:fldCharType="separate"/>
            </w:r>
            <w:r w:rsidR="003557CB">
              <w:rPr>
                <w:noProof/>
                <w:webHidden/>
              </w:rPr>
              <w:t>41</w:t>
            </w:r>
            <w:r w:rsidR="003557CB">
              <w:rPr>
                <w:noProof/>
                <w:webHidden/>
              </w:rPr>
              <w:fldChar w:fldCharType="end"/>
            </w:r>
          </w:hyperlink>
        </w:p>
        <w:p w14:paraId="4927C028"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62" w:history="1">
            <w:r w:rsidR="003557CB" w:rsidRPr="00337D80">
              <w:rPr>
                <w:rStyle w:val="Hyperlink"/>
                <w:noProof/>
              </w:rPr>
              <w:t>9.1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Sign On &amp; Entitlement</w:t>
            </w:r>
            <w:r w:rsidR="003557CB">
              <w:rPr>
                <w:noProof/>
                <w:webHidden/>
              </w:rPr>
              <w:tab/>
            </w:r>
            <w:r w:rsidR="003557CB">
              <w:rPr>
                <w:noProof/>
                <w:webHidden/>
              </w:rPr>
              <w:fldChar w:fldCharType="begin"/>
            </w:r>
            <w:r w:rsidR="003557CB">
              <w:rPr>
                <w:noProof/>
                <w:webHidden/>
              </w:rPr>
              <w:instrText xml:space="preserve"> PAGEREF _Toc433358462 \h </w:instrText>
            </w:r>
            <w:r w:rsidR="003557CB">
              <w:rPr>
                <w:noProof/>
                <w:webHidden/>
              </w:rPr>
            </w:r>
            <w:r w:rsidR="003557CB">
              <w:rPr>
                <w:noProof/>
                <w:webHidden/>
              </w:rPr>
              <w:fldChar w:fldCharType="separate"/>
            </w:r>
            <w:r w:rsidR="003557CB">
              <w:rPr>
                <w:noProof/>
                <w:webHidden/>
              </w:rPr>
              <w:t>41</w:t>
            </w:r>
            <w:r w:rsidR="003557CB">
              <w:rPr>
                <w:noProof/>
                <w:webHidden/>
              </w:rPr>
              <w:fldChar w:fldCharType="end"/>
            </w:r>
          </w:hyperlink>
        </w:p>
        <w:p w14:paraId="1503A736"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63" w:history="1">
            <w:r w:rsidR="003557CB" w:rsidRPr="00337D80">
              <w:rPr>
                <w:rStyle w:val="Hyperlink"/>
                <w:noProof/>
              </w:rPr>
              <w:t>9.1.1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User Session</w:t>
            </w:r>
            <w:r w:rsidR="003557CB">
              <w:rPr>
                <w:noProof/>
                <w:webHidden/>
              </w:rPr>
              <w:tab/>
            </w:r>
            <w:r w:rsidR="003557CB">
              <w:rPr>
                <w:noProof/>
                <w:webHidden/>
              </w:rPr>
              <w:fldChar w:fldCharType="begin"/>
            </w:r>
            <w:r w:rsidR="003557CB">
              <w:rPr>
                <w:noProof/>
                <w:webHidden/>
              </w:rPr>
              <w:instrText xml:space="preserve"> PAGEREF _Toc433358463 \h </w:instrText>
            </w:r>
            <w:r w:rsidR="003557CB">
              <w:rPr>
                <w:noProof/>
                <w:webHidden/>
              </w:rPr>
            </w:r>
            <w:r w:rsidR="003557CB">
              <w:rPr>
                <w:noProof/>
                <w:webHidden/>
              </w:rPr>
              <w:fldChar w:fldCharType="separate"/>
            </w:r>
            <w:r w:rsidR="003557CB">
              <w:rPr>
                <w:noProof/>
                <w:webHidden/>
              </w:rPr>
              <w:t>41</w:t>
            </w:r>
            <w:r w:rsidR="003557CB">
              <w:rPr>
                <w:noProof/>
                <w:webHidden/>
              </w:rPr>
              <w:fldChar w:fldCharType="end"/>
            </w:r>
          </w:hyperlink>
        </w:p>
        <w:p w14:paraId="48326C94"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64" w:history="1">
            <w:r w:rsidR="003557CB" w:rsidRPr="00337D80">
              <w:rPr>
                <w:rStyle w:val="Hyperlink"/>
                <w:noProof/>
              </w:rPr>
              <w:t>9.1.2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User Rights</w:t>
            </w:r>
            <w:r w:rsidR="003557CB">
              <w:rPr>
                <w:noProof/>
                <w:webHidden/>
              </w:rPr>
              <w:tab/>
            </w:r>
            <w:r w:rsidR="003557CB">
              <w:rPr>
                <w:noProof/>
                <w:webHidden/>
              </w:rPr>
              <w:fldChar w:fldCharType="begin"/>
            </w:r>
            <w:r w:rsidR="003557CB">
              <w:rPr>
                <w:noProof/>
                <w:webHidden/>
              </w:rPr>
              <w:instrText xml:space="preserve"> PAGEREF _Toc433358464 \h </w:instrText>
            </w:r>
            <w:r w:rsidR="003557CB">
              <w:rPr>
                <w:noProof/>
                <w:webHidden/>
              </w:rPr>
            </w:r>
            <w:r w:rsidR="003557CB">
              <w:rPr>
                <w:noProof/>
                <w:webHidden/>
              </w:rPr>
              <w:fldChar w:fldCharType="separate"/>
            </w:r>
            <w:r w:rsidR="003557CB">
              <w:rPr>
                <w:noProof/>
                <w:webHidden/>
              </w:rPr>
              <w:t>42</w:t>
            </w:r>
            <w:r w:rsidR="003557CB">
              <w:rPr>
                <w:noProof/>
                <w:webHidden/>
              </w:rPr>
              <w:fldChar w:fldCharType="end"/>
            </w:r>
          </w:hyperlink>
        </w:p>
        <w:p w14:paraId="517C38D0"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65" w:history="1">
            <w:r w:rsidR="003557CB" w:rsidRPr="00337D80">
              <w:rPr>
                <w:rStyle w:val="Hyperlink"/>
                <w:noProof/>
              </w:rPr>
              <w:t>9.2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Resource Management</w:t>
            </w:r>
            <w:r w:rsidR="003557CB">
              <w:rPr>
                <w:noProof/>
                <w:webHidden/>
              </w:rPr>
              <w:tab/>
            </w:r>
            <w:r w:rsidR="003557CB">
              <w:rPr>
                <w:noProof/>
                <w:webHidden/>
              </w:rPr>
              <w:fldChar w:fldCharType="begin"/>
            </w:r>
            <w:r w:rsidR="003557CB">
              <w:rPr>
                <w:noProof/>
                <w:webHidden/>
              </w:rPr>
              <w:instrText xml:space="preserve"> PAGEREF _Toc433358465 \h </w:instrText>
            </w:r>
            <w:r w:rsidR="003557CB">
              <w:rPr>
                <w:noProof/>
                <w:webHidden/>
              </w:rPr>
            </w:r>
            <w:r w:rsidR="003557CB">
              <w:rPr>
                <w:noProof/>
                <w:webHidden/>
              </w:rPr>
              <w:fldChar w:fldCharType="separate"/>
            </w:r>
            <w:r w:rsidR="003557CB">
              <w:rPr>
                <w:noProof/>
                <w:webHidden/>
              </w:rPr>
              <w:t>43</w:t>
            </w:r>
            <w:r w:rsidR="003557CB">
              <w:rPr>
                <w:noProof/>
                <w:webHidden/>
              </w:rPr>
              <w:fldChar w:fldCharType="end"/>
            </w:r>
          </w:hyperlink>
        </w:p>
        <w:p w14:paraId="259C759B"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66" w:history="1">
            <w:r w:rsidR="003557CB" w:rsidRPr="00337D80">
              <w:rPr>
                <w:rStyle w:val="Hyperlink"/>
                <w:noProof/>
              </w:rPr>
              <w:t>9.2.1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CC Role Mapping File</w:t>
            </w:r>
            <w:r w:rsidR="003557CB">
              <w:rPr>
                <w:noProof/>
                <w:webHidden/>
              </w:rPr>
              <w:tab/>
            </w:r>
            <w:r w:rsidR="003557CB">
              <w:rPr>
                <w:noProof/>
                <w:webHidden/>
              </w:rPr>
              <w:fldChar w:fldCharType="begin"/>
            </w:r>
            <w:r w:rsidR="003557CB">
              <w:rPr>
                <w:noProof/>
                <w:webHidden/>
              </w:rPr>
              <w:instrText xml:space="preserve"> PAGEREF _Toc433358466 \h </w:instrText>
            </w:r>
            <w:r w:rsidR="003557CB">
              <w:rPr>
                <w:noProof/>
                <w:webHidden/>
              </w:rPr>
            </w:r>
            <w:r w:rsidR="003557CB">
              <w:rPr>
                <w:noProof/>
                <w:webHidden/>
              </w:rPr>
              <w:fldChar w:fldCharType="separate"/>
            </w:r>
            <w:r w:rsidR="003557CB">
              <w:rPr>
                <w:noProof/>
                <w:webHidden/>
              </w:rPr>
              <w:t>43</w:t>
            </w:r>
            <w:r w:rsidR="003557CB">
              <w:rPr>
                <w:noProof/>
                <w:webHidden/>
              </w:rPr>
              <w:fldChar w:fldCharType="end"/>
            </w:r>
          </w:hyperlink>
        </w:p>
        <w:p w14:paraId="7E588050"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67" w:history="1">
            <w:r w:rsidR="003557CB" w:rsidRPr="00337D80">
              <w:rPr>
                <w:rStyle w:val="Hyperlink"/>
                <w:noProof/>
              </w:rPr>
              <w:t>9.2.2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DMM Configuration File</w:t>
            </w:r>
            <w:r w:rsidR="003557CB">
              <w:rPr>
                <w:noProof/>
                <w:webHidden/>
              </w:rPr>
              <w:tab/>
            </w:r>
            <w:r w:rsidR="003557CB">
              <w:rPr>
                <w:noProof/>
                <w:webHidden/>
              </w:rPr>
              <w:fldChar w:fldCharType="begin"/>
            </w:r>
            <w:r w:rsidR="003557CB">
              <w:rPr>
                <w:noProof/>
                <w:webHidden/>
              </w:rPr>
              <w:instrText xml:space="preserve"> PAGEREF _Toc433358467 \h </w:instrText>
            </w:r>
            <w:r w:rsidR="003557CB">
              <w:rPr>
                <w:noProof/>
                <w:webHidden/>
              </w:rPr>
            </w:r>
            <w:r w:rsidR="003557CB">
              <w:rPr>
                <w:noProof/>
                <w:webHidden/>
              </w:rPr>
              <w:fldChar w:fldCharType="separate"/>
            </w:r>
            <w:r w:rsidR="003557CB">
              <w:rPr>
                <w:noProof/>
                <w:webHidden/>
              </w:rPr>
              <w:t>44</w:t>
            </w:r>
            <w:r w:rsidR="003557CB">
              <w:rPr>
                <w:noProof/>
                <w:webHidden/>
              </w:rPr>
              <w:fldChar w:fldCharType="end"/>
            </w:r>
          </w:hyperlink>
        </w:p>
        <w:p w14:paraId="243F886E"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68" w:history="1">
            <w:r w:rsidR="003557CB" w:rsidRPr="00337D80">
              <w:rPr>
                <w:rStyle w:val="Hyperlink"/>
                <w:noProof/>
              </w:rPr>
              <w:t>9.3</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Data Operation Service</w:t>
            </w:r>
            <w:r w:rsidR="003557CB">
              <w:rPr>
                <w:noProof/>
                <w:webHidden/>
              </w:rPr>
              <w:tab/>
            </w:r>
            <w:r w:rsidR="003557CB">
              <w:rPr>
                <w:noProof/>
                <w:webHidden/>
              </w:rPr>
              <w:fldChar w:fldCharType="begin"/>
            </w:r>
            <w:r w:rsidR="003557CB">
              <w:rPr>
                <w:noProof/>
                <w:webHidden/>
              </w:rPr>
              <w:instrText xml:space="preserve"> PAGEREF _Toc433358468 \h </w:instrText>
            </w:r>
            <w:r w:rsidR="003557CB">
              <w:rPr>
                <w:noProof/>
                <w:webHidden/>
              </w:rPr>
            </w:r>
            <w:r w:rsidR="003557CB">
              <w:rPr>
                <w:noProof/>
                <w:webHidden/>
              </w:rPr>
              <w:fldChar w:fldCharType="separate"/>
            </w:r>
            <w:r w:rsidR="003557CB">
              <w:rPr>
                <w:noProof/>
                <w:webHidden/>
              </w:rPr>
              <w:t>44</w:t>
            </w:r>
            <w:r w:rsidR="003557CB">
              <w:rPr>
                <w:noProof/>
                <w:webHidden/>
              </w:rPr>
              <w:fldChar w:fldCharType="end"/>
            </w:r>
          </w:hyperlink>
        </w:p>
        <w:p w14:paraId="3461B81B"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69" w:history="1">
            <w:r w:rsidR="003557CB" w:rsidRPr="00337D80">
              <w:rPr>
                <w:rStyle w:val="Hyperlink"/>
                <w:noProof/>
              </w:rPr>
              <w:t>9.3.1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Class Diagram</w:t>
            </w:r>
            <w:r w:rsidR="003557CB">
              <w:rPr>
                <w:noProof/>
                <w:webHidden/>
              </w:rPr>
              <w:tab/>
            </w:r>
            <w:r w:rsidR="003557CB">
              <w:rPr>
                <w:noProof/>
                <w:webHidden/>
              </w:rPr>
              <w:fldChar w:fldCharType="begin"/>
            </w:r>
            <w:r w:rsidR="003557CB">
              <w:rPr>
                <w:noProof/>
                <w:webHidden/>
              </w:rPr>
              <w:instrText xml:space="preserve"> PAGEREF _Toc433358469 \h </w:instrText>
            </w:r>
            <w:r w:rsidR="003557CB">
              <w:rPr>
                <w:noProof/>
                <w:webHidden/>
              </w:rPr>
            </w:r>
            <w:r w:rsidR="003557CB">
              <w:rPr>
                <w:noProof/>
                <w:webHidden/>
              </w:rPr>
              <w:fldChar w:fldCharType="separate"/>
            </w:r>
            <w:r w:rsidR="003557CB">
              <w:rPr>
                <w:noProof/>
                <w:webHidden/>
              </w:rPr>
              <w:t>44</w:t>
            </w:r>
            <w:r w:rsidR="003557CB">
              <w:rPr>
                <w:noProof/>
                <w:webHidden/>
              </w:rPr>
              <w:fldChar w:fldCharType="end"/>
            </w:r>
          </w:hyperlink>
        </w:p>
        <w:p w14:paraId="23E0BCFA" w14:textId="77777777" w:rsidR="003557CB" w:rsidRDefault="00FA5395" w:rsidP="003557CB">
          <w:pPr>
            <w:pStyle w:val="TOC3"/>
            <w:tabs>
              <w:tab w:val="left" w:pos="1260"/>
              <w:tab w:val="right" w:leader="dot" w:pos="10070"/>
            </w:tabs>
            <w:rPr>
              <w:rFonts w:asciiTheme="minorHAnsi" w:eastAsiaTheme="minorEastAsia" w:hAnsiTheme="minorHAnsi" w:cstheme="minorBidi"/>
              <w:noProof/>
              <w:kern w:val="2"/>
              <w:sz w:val="21"/>
              <w:szCs w:val="22"/>
              <w:lang w:eastAsia="zh-CN"/>
            </w:rPr>
          </w:pPr>
          <w:hyperlink w:anchor="_Toc433358470" w:history="1">
            <w:r w:rsidR="003557CB" w:rsidRPr="00337D80">
              <w:rPr>
                <w:rStyle w:val="Hyperlink"/>
                <w:noProof/>
              </w:rPr>
              <w:t>9.3.2</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Functions</w:t>
            </w:r>
            <w:r w:rsidR="003557CB">
              <w:rPr>
                <w:noProof/>
                <w:webHidden/>
              </w:rPr>
              <w:tab/>
            </w:r>
            <w:r w:rsidR="003557CB">
              <w:rPr>
                <w:noProof/>
                <w:webHidden/>
              </w:rPr>
              <w:fldChar w:fldCharType="begin"/>
            </w:r>
            <w:r w:rsidR="003557CB">
              <w:rPr>
                <w:noProof/>
                <w:webHidden/>
              </w:rPr>
              <w:instrText xml:space="preserve"> PAGEREF _Toc433358470 \h </w:instrText>
            </w:r>
            <w:r w:rsidR="003557CB">
              <w:rPr>
                <w:noProof/>
                <w:webHidden/>
              </w:rPr>
            </w:r>
            <w:r w:rsidR="003557CB">
              <w:rPr>
                <w:noProof/>
                <w:webHidden/>
              </w:rPr>
              <w:fldChar w:fldCharType="separate"/>
            </w:r>
            <w:r w:rsidR="003557CB">
              <w:rPr>
                <w:noProof/>
                <w:webHidden/>
              </w:rPr>
              <w:t>44</w:t>
            </w:r>
            <w:r w:rsidR="003557CB">
              <w:rPr>
                <w:noProof/>
                <w:webHidden/>
              </w:rPr>
              <w:fldChar w:fldCharType="end"/>
            </w:r>
          </w:hyperlink>
        </w:p>
        <w:p w14:paraId="7FBE7C23"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71" w:history="1">
            <w:r w:rsidR="003557CB" w:rsidRPr="00337D80">
              <w:rPr>
                <w:rStyle w:val="Hyperlink"/>
                <w:noProof/>
              </w:rPr>
              <w:t>9.4</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Metadata Service</w:t>
            </w:r>
            <w:r w:rsidR="003557CB">
              <w:rPr>
                <w:noProof/>
                <w:webHidden/>
              </w:rPr>
              <w:tab/>
            </w:r>
            <w:r w:rsidR="003557CB">
              <w:rPr>
                <w:noProof/>
                <w:webHidden/>
              </w:rPr>
              <w:fldChar w:fldCharType="begin"/>
            </w:r>
            <w:r w:rsidR="003557CB">
              <w:rPr>
                <w:noProof/>
                <w:webHidden/>
              </w:rPr>
              <w:instrText xml:space="preserve"> PAGEREF _Toc433358471 \h </w:instrText>
            </w:r>
            <w:r w:rsidR="003557CB">
              <w:rPr>
                <w:noProof/>
                <w:webHidden/>
              </w:rPr>
            </w:r>
            <w:r w:rsidR="003557CB">
              <w:rPr>
                <w:noProof/>
                <w:webHidden/>
              </w:rPr>
              <w:fldChar w:fldCharType="separate"/>
            </w:r>
            <w:r w:rsidR="003557CB">
              <w:rPr>
                <w:noProof/>
                <w:webHidden/>
              </w:rPr>
              <w:t>49</w:t>
            </w:r>
            <w:r w:rsidR="003557CB">
              <w:rPr>
                <w:noProof/>
                <w:webHidden/>
              </w:rPr>
              <w:fldChar w:fldCharType="end"/>
            </w:r>
          </w:hyperlink>
        </w:p>
        <w:p w14:paraId="49AD4932" w14:textId="77777777" w:rsidR="003557CB" w:rsidRDefault="00FA5395" w:rsidP="003557CB">
          <w:pPr>
            <w:pStyle w:val="TOC1"/>
            <w:tabs>
              <w:tab w:val="left" w:pos="480"/>
              <w:tab w:val="right" w:leader="dot" w:pos="10070"/>
            </w:tabs>
            <w:rPr>
              <w:rFonts w:asciiTheme="minorHAnsi" w:eastAsiaTheme="minorEastAsia" w:hAnsiTheme="minorHAnsi" w:cstheme="minorBidi"/>
              <w:b w:val="0"/>
              <w:noProof/>
              <w:kern w:val="2"/>
              <w:sz w:val="21"/>
              <w:szCs w:val="22"/>
              <w:lang w:eastAsia="zh-CN"/>
            </w:rPr>
          </w:pPr>
          <w:hyperlink w:anchor="_Toc433358472" w:history="1">
            <w:r w:rsidR="003557CB" w:rsidRPr="00337D80">
              <w:rPr>
                <w:rStyle w:val="Hyperlink"/>
                <w:noProof/>
              </w:rPr>
              <w:t>10.</w:t>
            </w:r>
            <w:r w:rsidR="003557CB">
              <w:rPr>
                <w:rFonts w:asciiTheme="minorHAnsi" w:eastAsiaTheme="minorEastAsia" w:hAnsiTheme="minorHAnsi" w:cstheme="minorBidi"/>
                <w:b w:val="0"/>
                <w:noProof/>
                <w:kern w:val="2"/>
                <w:sz w:val="21"/>
                <w:szCs w:val="22"/>
                <w:lang w:eastAsia="zh-CN"/>
              </w:rPr>
              <w:tab/>
            </w:r>
            <w:r w:rsidR="003557CB" w:rsidRPr="00337D80">
              <w:rPr>
                <w:rStyle w:val="Hyperlink"/>
                <w:noProof/>
              </w:rPr>
              <w:t>AUDITING TRAIL</w:t>
            </w:r>
            <w:r w:rsidR="003557CB">
              <w:rPr>
                <w:noProof/>
                <w:webHidden/>
              </w:rPr>
              <w:tab/>
            </w:r>
            <w:r w:rsidR="003557CB">
              <w:rPr>
                <w:noProof/>
                <w:webHidden/>
              </w:rPr>
              <w:fldChar w:fldCharType="begin"/>
            </w:r>
            <w:r w:rsidR="003557CB">
              <w:rPr>
                <w:noProof/>
                <w:webHidden/>
              </w:rPr>
              <w:instrText xml:space="preserve"> PAGEREF _Toc433358472 \h </w:instrText>
            </w:r>
            <w:r w:rsidR="003557CB">
              <w:rPr>
                <w:noProof/>
                <w:webHidden/>
              </w:rPr>
            </w:r>
            <w:r w:rsidR="003557CB">
              <w:rPr>
                <w:noProof/>
                <w:webHidden/>
              </w:rPr>
              <w:fldChar w:fldCharType="separate"/>
            </w:r>
            <w:r w:rsidR="003557CB">
              <w:rPr>
                <w:noProof/>
                <w:webHidden/>
              </w:rPr>
              <w:t>49</w:t>
            </w:r>
            <w:r w:rsidR="003557CB">
              <w:rPr>
                <w:noProof/>
                <w:webHidden/>
              </w:rPr>
              <w:fldChar w:fldCharType="end"/>
            </w:r>
          </w:hyperlink>
        </w:p>
        <w:p w14:paraId="17DDCE05" w14:textId="77777777" w:rsidR="003557CB" w:rsidRDefault="00FA5395" w:rsidP="003557CB">
          <w:pPr>
            <w:pStyle w:val="TOC1"/>
            <w:tabs>
              <w:tab w:val="left" w:pos="480"/>
              <w:tab w:val="right" w:leader="dot" w:pos="10070"/>
            </w:tabs>
            <w:rPr>
              <w:rFonts w:asciiTheme="minorHAnsi" w:eastAsiaTheme="minorEastAsia" w:hAnsiTheme="minorHAnsi" w:cstheme="minorBidi"/>
              <w:b w:val="0"/>
              <w:noProof/>
              <w:kern w:val="2"/>
              <w:sz w:val="21"/>
              <w:szCs w:val="22"/>
              <w:lang w:eastAsia="zh-CN"/>
            </w:rPr>
          </w:pPr>
          <w:hyperlink w:anchor="_Toc433358473" w:history="1">
            <w:r w:rsidR="003557CB" w:rsidRPr="00337D80">
              <w:rPr>
                <w:rStyle w:val="Hyperlink"/>
                <w:noProof/>
              </w:rPr>
              <w:t>11.</w:t>
            </w:r>
            <w:r w:rsidR="003557CB">
              <w:rPr>
                <w:rFonts w:asciiTheme="minorHAnsi" w:eastAsiaTheme="minorEastAsia" w:hAnsiTheme="minorHAnsi" w:cstheme="minorBidi"/>
                <w:b w:val="0"/>
                <w:noProof/>
                <w:kern w:val="2"/>
                <w:sz w:val="21"/>
                <w:szCs w:val="22"/>
                <w:lang w:eastAsia="zh-CN"/>
              </w:rPr>
              <w:tab/>
            </w:r>
            <w:r w:rsidR="003557CB" w:rsidRPr="00337D80">
              <w:rPr>
                <w:rStyle w:val="Hyperlink"/>
                <w:noProof/>
              </w:rPr>
              <w:t>CC UPDATE</w:t>
            </w:r>
            <w:r w:rsidR="003557CB">
              <w:rPr>
                <w:noProof/>
                <w:webHidden/>
              </w:rPr>
              <w:tab/>
            </w:r>
            <w:r w:rsidR="003557CB">
              <w:rPr>
                <w:noProof/>
                <w:webHidden/>
              </w:rPr>
              <w:fldChar w:fldCharType="begin"/>
            </w:r>
            <w:r w:rsidR="003557CB">
              <w:rPr>
                <w:noProof/>
                <w:webHidden/>
              </w:rPr>
              <w:instrText xml:space="preserve"> PAGEREF _Toc433358473 \h </w:instrText>
            </w:r>
            <w:r w:rsidR="003557CB">
              <w:rPr>
                <w:noProof/>
                <w:webHidden/>
              </w:rPr>
            </w:r>
            <w:r w:rsidR="003557CB">
              <w:rPr>
                <w:noProof/>
                <w:webHidden/>
              </w:rPr>
              <w:fldChar w:fldCharType="separate"/>
            </w:r>
            <w:r w:rsidR="003557CB">
              <w:rPr>
                <w:noProof/>
                <w:webHidden/>
              </w:rPr>
              <w:t>49</w:t>
            </w:r>
            <w:r w:rsidR="003557CB">
              <w:rPr>
                <w:noProof/>
                <w:webHidden/>
              </w:rPr>
              <w:fldChar w:fldCharType="end"/>
            </w:r>
          </w:hyperlink>
        </w:p>
        <w:p w14:paraId="33355AE7" w14:textId="77777777" w:rsidR="003557CB" w:rsidRDefault="00FA5395" w:rsidP="003557CB">
          <w:pPr>
            <w:pStyle w:val="TOC1"/>
            <w:tabs>
              <w:tab w:val="left" w:pos="480"/>
              <w:tab w:val="right" w:leader="dot" w:pos="10070"/>
            </w:tabs>
            <w:rPr>
              <w:rFonts w:asciiTheme="minorHAnsi" w:eastAsiaTheme="minorEastAsia" w:hAnsiTheme="minorHAnsi" w:cstheme="minorBidi"/>
              <w:b w:val="0"/>
              <w:noProof/>
              <w:kern w:val="2"/>
              <w:sz w:val="21"/>
              <w:szCs w:val="22"/>
              <w:lang w:eastAsia="zh-CN"/>
            </w:rPr>
          </w:pPr>
          <w:hyperlink w:anchor="_Toc433358474" w:history="1">
            <w:r w:rsidR="003557CB" w:rsidRPr="00337D80">
              <w:rPr>
                <w:rStyle w:val="Hyperlink"/>
                <w:noProof/>
              </w:rPr>
              <w:t>12.</w:t>
            </w:r>
            <w:r w:rsidR="003557CB">
              <w:rPr>
                <w:rFonts w:asciiTheme="minorHAnsi" w:eastAsiaTheme="minorEastAsia" w:hAnsiTheme="minorHAnsi" w:cstheme="minorBidi"/>
                <w:b w:val="0"/>
                <w:noProof/>
                <w:kern w:val="2"/>
                <w:sz w:val="21"/>
                <w:szCs w:val="22"/>
                <w:lang w:eastAsia="zh-CN"/>
              </w:rPr>
              <w:tab/>
            </w:r>
            <w:r w:rsidR="003557CB" w:rsidRPr="00337D80">
              <w:rPr>
                <w:rStyle w:val="Hyperlink"/>
                <w:noProof/>
              </w:rPr>
              <w:t>CC TIMER</w:t>
            </w:r>
            <w:r w:rsidR="003557CB">
              <w:rPr>
                <w:noProof/>
                <w:webHidden/>
              </w:rPr>
              <w:tab/>
            </w:r>
            <w:r w:rsidR="003557CB">
              <w:rPr>
                <w:noProof/>
                <w:webHidden/>
              </w:rPr>
              <w:fldChar w:fldCharType="begin"/>
            </w:r>
            <w:r w:rsidR="003557CB">
              <w:rPr>
                <w:noProof/>
                <w:webHidden/>
              </w:rPr>
              <w:instrText xml:space="preserve"> PAGEREF _Toc433358474 \h </w:instrText>
            </w:r>
            <w:r w:rsidR="003557CB">
              <w:rPr>
                <w:noProof/>
                <w:webHidden/>
              </w:rPr>
            </w:r>
            <w:r w:rsidR="003557CB">
              <w:rPr>
                <w:noProof/>
                <w:webHidden/>
              </w:rPr>
              <w:fldChar w:fldCharType="separate"/>
            </w:r>
            <w:r w:rsidR="003557CB">
              <w:rPr>
                <w:noProof/>
                <w:webHidden/>
              </w:rPr>
              <w:t>50</w:t>
            </w:r>
            <w:r w:rsidR="003557CB">
              <w:rPr>
                <w:noProof/>
                <w:webHidden/>
              </w:rPr>
              <w:fldChar w:fldCharType="end"/>
            </w:r>
          </w:hyperlink>
        </w:p>
        <w:p w14:paraId="20ED1587" w14:textId="77777777" w:rsidR="003557CB" w:rsidRDefault="00FA5395" w:rsidP="003557CB">
          <w:pPr>
            <w:pStyle w:val="TOC2"/>
            <w:tabs>
              <w:tab w:val="left" w:pos="840"/>
              <w:tab w:val="right" w:leader="dot" w:pos="10070"/>
            </w:tabs>
            <w:rPr>
              <w:rFonts w:asciiTheme="minorHAnsi" w:eastAsiaTheme="minorEastAsia" w:hAnsiTheme="minorHAnsi" w:cstheme="minorBidi"/>
              <w:noProof/>
              <w:kern w:val="2"/>
              <w:sz w:val="21"/>
              <w:szCs w:val="22"/>
              <w:lang w:eastAsia="zh-CN"/>
            </w:rPr>
          </w:pPr>
          <w:hyperlink w:anchor="_Toc433358475" w:history="1">
            <w:r w:rsidR="003557CB" w:rsidRPr="00337D80">
              <w:rPr>
                <w:rStyle w:val="Hyperlink"/>
                <w:noProof/>
              </w:rPr>
              <w:t>12.1</w:t>
            </w:r>
            <w:r w:rsidR="003557CB">
              <w:rPr>
                <w:rFonts w:asciiTheme="minorHAnsi" w:eastAsiaTheme="minorEastAsia" w:hAnsiTheme="minorHAnsi" w:cstheme="minorBidi"/>
                <w:noProof/>
                <w:kern w:val="2"/>
                <w:sz w:val="21"/>
                <w:szCs w:val="22"/>
                <w:lang w:eastAsia="zh-CN"/>
              </w:rPr>
              <w:tab/>
            </w:r>
            <w:r w:rsidR="003557CB" w:rsidRPr="00337D80">
              <w:rPr>
                <w:rStyle w:val="Hyperlink"/>
                <w:noProof/>
              </w:rPr>
              <w:t>CC Trigger</w:t>
            </w:r>
            <w:r w:rsidR="003557CB">
              <w:rPr>
                <w:noProof/>
                <w:webHidden/>
              </w:rPr>
              <w:tab/>
            </w:r>
            <w:r w:rsidR="003557CB">
              <w:rPr>
                <w:noProof/>
                <w:webHidden/>
              </w:rPr>
              <w:fldChar w:fldCharType="begin"/>
            </w:r>
            <w:r w:rsidR="003557CB">
              <w:rPr>
                <w:noProof/>
                <w:webHidden/>
              </w:rPr>
              <w:instrText xml:space="preserve"> PAGEREF _Toc433358475 \h </w:instrText>
            </w:r>
            <w:r w:rsidR="003557CB">
              <w:rPr>
                <w:noProof/>
                <w:webHidden/>
              </w:rPr>
            </w:r>
            <w:r w:rsidR="003557CB">
              <w:rPr>
                <w:noProof/>
                <w:webHidden/>
              </w:rPr>
              <w:fldChar w:fldCharType="separate"/>
            </w:r>
            <w:r w:rsidR="003557CB">
              <w:rPr>
                <w:noProof/>
                <w:webHidden/>
              </w:rPr>
              <w:t>50</w:t>
            </w:r>
            <w:r w:rsidR="003557CB">
              <w:rPr>
                <w:noProof/>
                <w:webHidden/>
              </w:rPr>
              <w:fldChar w:fldCharType="end"/>
            </w:r>
          </w:hyperlink>
        </w:p>
        <w:p w14:paraId="425FAC11" w14:textId="77777777" w:rsidR="003557CB" w:rsidRDefault="00FA5395" w:rsidP="003557CB">
          <w:pPr>
            <w:pStyle w:val="TOC1"/>
            <w:tabs>
              <w:tab w:val="left" w:pos="480"/>
              <w:tab w:val="right" w:leader="dot" w:pos="10070"/>
            </w:tabs>
            <w:rPr>
              <w:rFonts w:asciiTheme="minorHAnsi" w:eastAsiaTheme="minorEastAsia" w:hAnsiTheme="minorHAnsi" w:cstheme="minorBidi"/>
              <w:b w:val="0"/>
              <w:noProof/>
              <w:kern w:val="2"/>
              <w:sz w:val="21"/>
              <w:szCs w:val="22"/>
              <w:lang w:eastAsia="zh-CN"/>
            </w:rPr>
          </w:pPr>
          <w:hyperlink w:anchor="_Toc433358476" w:history="1">
            <w:r w:rsidR="003557CB" w:rsidRPr="00337D80">
              <w:rPr>
                <w:rStyle w:val="Hyperlink"/>
                <w:noProof/>
              </w:rPr>
              <w:t>13.</w:t>
            </w:r>
            <w:r w:rsidR="003557CB">
              <w:rPr>
                <w:rFonts w:asciiTheme="minorHAnsi" w:eastAsiaTheme="minorEastAsia" w:hAnsiTheme="minorHAnsi" w:cstheme="minorBidi"/>
                <w:b w:val="0"/>
                <w:noProof/>
                <w:kern w:val="2"/>
                <w:sz w:val="21"/>
                <w:szCs w:val="22"/>
                <w:lang w:eastAsia="zh-CN"/>
              </w:rPr>
              <w:tab/>
            </w:r>
            <w:r w:rsidR="003557CB" w:rsidRPr="00337D80">
              <w:rPr>
                <w:rStyle w:val="Hyperlink"/>
                <w:noProof/>
              </w:rPr>
              <w:t>Appendix A</w:t>
            </w:r>
            <w:r w:rsidR="003557CB">
              <w:rPr>
                <w:noProof/>
                <w:webHidden/>
              </w:rPr>
              <w:tab/>
            </w:r>
            <w:r w:rsidR="003557CB">
              <w:rPr>
                <w:noProof/>
                <w:webHidden/>
              </w:rPr>
              <w:fldChar w:fldCharType="begin"/>
            </w:r>
            <w:r w:rsidR="003557CB">
              <w:rPr>
                <w:noProof/>
                <w:webHidden/>
              </w:rPr>
              <w:instrText xml:space="preserve"> PAGEREF _Toc433358476 \h </w:instrText>
            </w:r>
            <w:r w:rsidR="003557CB">
              <w:rPr>
                <w:noProof/>
                <w:webHidden/>
              </w:rPr>
            </w:r>
            <w:r w:rsidR="003557CB">
              <w:rPr>
                <w:noProof/>
                <w:webHidden/>
              </w:rPr>
              <w:fldChar w:fldCharType="separate"/>
            </w:r>
            <w:r w:rsidR="003557CB">
              <w:rPr>
                <w:noProof/>
                <w:webHidden/>
              </w:rPr>
              <w:t>50</w:t>
            </w:r>
            <w:r w:rsidR="003557CB">
              <w:rPr>
                <w:noProof/>
                <w:webHidden/>
              </w:rPr>
              <w:fldChar w:fldCharType="end"/>
            </w:r>
          </w:hyperlink>
        </w:p>
        <w:p w14:paraId="6B58E1B6" w14:textId="77777777" w:rsidR="003557CB" w:rsidRDefault="00FA5395" w:rsidP="003557CB">
          <w:pPr>
            <w:pStyle w:val="TOC1"/>
            <w:tabs>
              <w:tab w:val="left" w:pos="480"/>
              <w:tab w:val="right" w:leader="dot" w:pos="10070"/>
            </w:tabs>
            <w:rPr>
              <w:rFonts w:asciiTheme="minorHAnsi" w:eastAsiaTheme="minorEastAsia" w:hAnsiTheme="minorHAnsi" w:cstheme="minorBidi"/>
              <w:b w:val="0"/>
              <w:noProof/>
              <w:kern w:val="2"/>
              <w:sz w:val="21"/>
              <w:szCs w:val="22"/>
              <w:lang w:eastAsia="zh-CN"/>
            </w:rPr>
          </w:pPr>
          <w:hyperlink w:anchor="_Toc433358477" w:history="1">
            <w:r w:rsidR="003557CB" w:rsidRPr="00337D80">
              <w:rPr>
                <w:rStyle w:val="Hyperlink"/>
                <w:noProof/>
              </w:rPr>
              <w:t>14.</w:t>
            </w:r>
            <w:r w:rsidR="003557CB">
              <w:rPr>
                <w:rFonts w:asciiTheme="minorHAnsi" w:eastAsiaTheme="minorEastAsia" w:hAnsiTheme="minorHAnsi" w:cstheme="minorBidi"/>
                <w:b w:val="0"/>
                <w:noProof/>
                <w:kern w:val="2"/>
                <w:sz w:val="21"/>
                <w:szCs w:val="22"/>
                <w:lang w:eastAsia="zh-CN"/>
              </w:rPr>
              <w:tab/>
            </w:r>
            <w:r w:rsidR="003557CB" w:rsidRPr="00337D80">
              <w:rPr>
                <w:rStyle w:val="Hyperlink"/>
                <w:noProof/>
              </w:rPr>
              <w:t>Appendix B</w:t>
            </w:r>
            <w:r w:rsidR="003557CB">
              <w:rPr>
                <w:noProof/>
                <w:webHidden/>
              </w:rPr>
              <w:tab/>
            </w:r>
            <w:r w:rsidR="003557CB">
              <w:rPr>
                <w:noProof/>
                <w:webHidden/>
              </w:rPr>
              <w:fldChar w:fldCharType="begin"/>
            </w:r>
            <w:r w:rsidR="003557CB">
              <w:rPr>
                <w:noProof/>
                <w:webHidden/>
              </w:rPr>
              <w:instrText xml:space="preserve"> PAGEREF _Toc433358477 \h </w:instrText>
            </w:r>
            <w:r w:rsidR="003557CB">
              <w:rPr>
                <w:noProof/>
                <w:webHidden/>
              </w:rPr>
            </w:r>
            <w:r w:rsidR="003557CB">
              <w:rPr>
                <w:noProof/>
                <w:webHidden/>
              </w:rPr>
              <w:fldChar w:fldCharType="separate"/>
            </w:r>
            <w:r w:rsidR="003557CB">
              <w:rPr>
                <w:noProof/>
                <w:webHidden/>
              </w:rPr>
              <w:t>54</w:t>
            </w:r>
            <w:r w:rsidR="003557CB">
              <w:rPr>
                <w:noProof/>
                <w:webHidden/>
              </w:rPr>
              <w:fldChar w:fldCharType="end"/>
            </w:r>
          </w:hyperlink>
        </w:p>
        <w:p w14:paraId="4BD805A4" w14:textId="77777777" w:rsidR="003557CB" w:rsidRDefault="003557CB" w:rsidP="003557CB">
          <w:r>
            <w:fldChar w:fldCharType="end"/>
          </w:r>
        </w:p>
      </w:sdtContent>
    </w:sdt>
    <w:p w14:paraId="395D4E74" w14:textId="77777777" w:rsidR="003557CB" w:rsidRDefault="003557CB" w:rsidP="003557CB">
      <w:pPr>
        <w:pStyle w:val="TOCHeading"/>
      </w:pPr>
    </w:p>
    <w:p w14:paraId="0EE55A06" w14:textId="77777777" w:rsidR="003557CB" w:rsidRDefault="003557CB" w:rsidP="003557CB">
      <w:pPr>
        <w:pStyle w:val="Heading1"/>
      </w:pPr>
      <w:r>
        <w:br w:type="page"/>
      </w:r>
      <w:bookmarkStart w:id="1" w:name="_Toc433358408"/>
      <w:r>
        <w:t>INTRODUCTION</w:t>
      </w:r>
      <w:bookmarkEnd w:id="1"/>
      <w:r>
        <w:t xml:space="preserve"> </w:t>
      </w:r>
    </w:p>
    <w:p w14:paraId="0FBB400B" w14:textId="77777777" w:rsidR="003557CB" w:rsidRDefault="003557CB" w:rsidP="003557CB">
      <w:pPr>
        <w:pStyle w:val="Heading2"/>
      </w:pPr>
      <w:bookmarkStart w:id="2" w:name="_Toc433358409"/>
      <w:r>
        <w:t>Overview</w:t>
      </w:r>
      <w:bookmarkEnd w:id="2"/>
    </w:p>
    <w:p w14:paraId="1D94B1C0" w14:textId="77777777" w:rsidR="003557CB" w:rsidRDefault="003557CB" w:rsidP="003557CB">
      <w:r w:rsidRPr="00E6093E">
        <w:t>This</w:t>
      </w:r>
      <w:r>
        <w:t xml:space="preserve"> document describes the detail </w:t>
      </w:r>
      <w:r w:rsidRPr="00E6093E">
        <w:t xml:space="preserve">design </w:t>
      </w:r>
      <w:r>
        <w:t>of the DMM (Data Management Module). It defines the packages, classes, sequence chart and work flows.</w:t>
      </w:r>
    </w:p>
    <w:p w14:paraId="6C73DEBA" w14:textId="77777777" w:rsidR="003557CB" w:rsidRDefault="003557CB" w:rsidP="003557CB"/>
    <w:p w14:paraId="34346674" w14:textId="77777777" w:rsidR="003557CB" w:rsidRDefault="003557CB" w:rsidP="003557CB">
      <w:pPr>
        <w:pStyle w:val="Heading2"/>
      </w:pPr>
      <w:bookmarkStart w:id="3" w:name="_Toc433358410"/>
      <w:r>
        <w:t>Scope</w:t>
      </w:r>
      <w:bookmarkEnd w:id="3"/>
    </w:p>
    <w:p w14:paraId="594B44BC" w14:textId="77777777" w:rsidR="003557CB" w:rsidRDefault="003557CB" w:rsidP="003557CB">
      <w:r>
        <w:t>The scope of this document is describing detail design of DMM for Common Client.</w:t>
      </w:r>
    </w:p>
    <w:p w14:paraId="3798BCE9" w14:textId="77777777" w:rsidR="003557CB" w:rsidRPr="00E00485" w:rsidRDefault="003557CB" w:rsidP="003557CB"/>
    <w:p w14:paraId="7993FD99" w14:textId="77777777" w:rsidR="003557CB" w:rsidRDefault="003557CB" w:rsidP="003557CB">
      <w:r>
        <w:tab/>
      </w:r>
    </w:p>
    <w:p w14:paraId="3D74D74F" w14:textId="77777777" w:rsidR="003557CB" w:rsidRDefault="003557CB" w:rsidP="003557CB">
      <w:pPr>
        <w:pStyle w:val="Heading1"/>
      </w:pPr>
      <w:bookmarkStart w:id="4" w:name="_Toc17939741"/>
      <w:bookmarkStart w:id="5" w:name="_Toc17949016"/>
      <w:bookmarkStart w:id="6" w:name="_Toc17949294"/>
      <w:bookmarkStart w:id="7" w:name="_Toc37212790"/>
      <w:bookmarkStart w:id="8" w:name="_Toc135531754"/>
      <w:bookmarkStart w:id="9" w:name="_Toc193584104"/>
      <w:bookmarkStart w:id="10" w:name="_Toc193584197"/>
      <w:bookmarkStart w:id="11" w:name="_Toc257574059"/>
      <w:bookmarkStart w:id="12" w:name="_Toc273089771"/>
      <w:bookmarkStart w:id="13" w:name="_Toc433358411"/>
      <w:r>
        <w:t>REFERENCED DOCUMENTS</w:t>
      </w:r>
      <w:bookmarkEnd w:id="4"/>
      <w:bookmarkEnd w:id="5"/>
      <w:bookmarkEnd w:id="6"/>
      <w:bookmarkEnd w:id="7"/>
      <w:bookmarkEnd w:id="8"/>
      <w:bookmarkEnd w:id="9"/>
      <w:bookmarkEnd w:id="10"/>
      <w:bookmarkEnd w:id="11"/>
      <w:bookmarkEnd w:id="12"/>
      <w:bookmarkEnd w:id="13"/>
      <w:r>
        <w:t xml:space="preserve"> </w:t>
      </w:r>
    </w:p>
    <w:p w14:paraId="20D0C7F9" w14:textId="77777777" w:rsidR="00F35A9B" w:rsidRDefault="00F35A9B" w:rsidP="00F35A9B">
      <w:r>
        <w:t>[1]</w:t>
      </w:r>
      <w:r>
        <w:tab/>
        <w:t>RE00026719 System Requirements Specification CC</w:t>
      </w:r>
    </w:p>
    <w:p w14:paraId="04945D9F" w14:textId="77777777" w:rsidR="00F35A9B" w:rsidRDefault="00F35A9B" w:rsidP="00F35A9B">
      <w:r>
        <w:t>[2]</w:t>
      </w:r>
      <w:r>
        <w:tab/>
        <w:t>RE00026722 High Level Architecture Document CC</w:t>
      </w:r>
    </w:p>
    <w:p w14:paraId="4AD85F26" w14:textId="77777777" w:rsidR="00F35A9B" w:rsidRDefault="00F35A9B" w:rsidP="00F35A9B">
      <w:r>
        <w:t>[3]</w:t>
      </w:r>
      <w:r>
        <w:tab/>
        <w:t>RE00026725 VS Interface Dependency Document CC</w:t>
      </w:r>
    </w:p>
    <w:p w14:paraId="69C70C18" w14:textId="4E26A918" w:rsidR="00F35A9B" w:rsidRDefault="00F35A9B" w:rsidP="00F35A9B">
      <w:r>
        <w:t>[4]</w:t>
      </w:r>
      <w:r>
        <w:tab/>
        <w:t>R0034524_F_Interface_Spec_Messaging.docx</w:t>
      </w:r>
    </w:p>
    <w:p w14:paraId="4674CDC9" w14:textId="1427E603" w:rsidR="003557CB" w:rsidRDefault="00F35A9B" w:rsidP="00F35A9B">
      <w:r>
        <w:t>[5]</w:t>
      </w:r>
      <w:r>
        <w:tab/>
        <w:t>RE00026726 GDMP Agent Dependency Document CC</w:t>
      </w:r>
    </w:p>
    <w:p w14:paraId="0F501F82" w14:textId="77777777" w:rsidR="003557CB" w:rsidRDefault="003557CB" w:rsidP="003557CB"/>
    <w:p w14:paraId="0FD5748E" w14:textId="77777777" w:rsidR="003557CB" w:rsidRDefault="003557CB" w:rsidP="003557CB">
      <w:r>
        <w:t xml:space="preserve"> </w:t>
      </w:r>
    </w:p>
    <w:p w14:paraId="0AE51327" w14:textId="77777777" w:rsidR="003557CB" w:rsidRDefault="003557CB" w:rsidP="003557CB"/>
    <w:p w14:paraId="111C6F0D" w14:textId="77777777" w:rsidR="003557CB" w:rsidRDefault="003557CB" w:rsidP="003557CB"/>
    <w:p w14:paraId="0ADCFBD3" w14:textId="77777777" w:rsidR="003557CB" w:rsidRDefault="003557CB" w:rsidP="003557CB">
      <w:pPr>
        <w:pStyle w:val="Heading1"/>
      </w:pPr>
      <w:bookmarkStart w:id="14" w:name="_Toc37212791"/>
      <w:bookmarkStart w:id="15" w:name="_Toc135531755"/>
      <w:bookmarkStart w:id="16" w:name="_Toc193584105"/>
      <w:bookmarkStart w:id="17" w:name="_Toc193584198"/>
      <w:bookmarkStart w:id="18" w:name="_Toc257574060"/>
      <w:bookmarkStart w:id="19" w:name="_Toc273089772"/>
      <w:bookmarkStart w:id="20" w:name="_Toc433358412"/>
      <w:r>
        <w:t>DEFINATIONS AND ACRONYMS</w:t>
      </w:r>
      <w:bookmarkEnd w:id="14"/>
      <w:bookmarkEnd w:id="15"/>
      <w:bookmarkEnd w:id="16"/>
      <w:bookmarkEnd w:id="17"/>
      <w:bookmarkEnd w:id="18"/>
      <w:bookmarkEnd w:id="19"/>
      <w:bookmarkEnd w:id="20"/>
    </w:p>
    <w:p w14:paraId="5AB586AC" w14:textId="77777777" w:rsidR="003557CB" w:rsidRDefault="003557CB" w:rsidP="003557CB"/>
    <w:tbl>
      <w:tblPr>
        <w:tblW w:w="11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62"/>
        <w:gridCol w:w="9050"/>
      </w:tblGrid>
      <w:tr w:rsidR="003557CB" w:rsidRPr="00A71801" w14:paraId="56DCB840" w14:textId="77777777" w:rsidTr="00270F42">
        <w:trPr>
          <w:cantSplit/>
          <w:trHeight w:val="288"/>
          <w:tblHeader/>
          <w:jc w:val="center"/>
        </w:trPr>
        <w:tc>
          <w:tcPr>
            <w:tcW w:w="2462" w:type="dxa"/>
            <w:shd w:val="clear" w:color="auto" w:fill="D9D9D9" w:themeFill="background1" w:themeFillShade="D9"/>
          </w:tcPr>
          <w:p w14:paraId="00FC5718" w14:textId="77777777" w:rsidR="003557CB" w:rsidRPr="00A71801" w:rsidRDefault="003557CB" w:rsidP="00270F42">
            <w:pPr>
              <w:pStyle w:val="ColumnRowHeader"/>
              <w:keepNext/>
              <w:rPr>
                <w:rFonts w:ascii="Arial" w:hAnsi="Arial" w:cs="Arial"/>
                <w:sz w:val="20"/>
                <w:szCs w:val="20"/>
              </w:rPr>
            </w:pPr>
            <w:r w:rsidRPr="00A71801">
              <w:rPr>
                <w:rFonts w:ascii="Arial" w:hAnsi="Arial" w:cs="Arial"/>
                <w:sz w:val="20"/>
                <w:szCs w:val="20"/>
              </w:rPr>
              <w:t>Term or Abbreviation</w:t>
            </w:r>
          </w:p>
        </w:tc>
        <w:tc>
          <w:tcPr>
            <w:tcW w:w="9050" w:type="dxa"/>
            <w:shd w:val="clear" w:color="auto" w:fill="D9D9D9" w:themeFill="background1" w:themeFillShade="D9"/>
          </w:tcPr>
          <w:p w14:paraId="6BA5E8B1" w14:textId="77777777" w:rsidR="003557CB" w:rsidRPr="00A71801" w:rsidRDefault="003557CB" w:rsidP="00270F42">
            <w:pPr>
              <w:pStyle w:val="ColumnRowHeader"/>
              <w:keepNext/>
              <w:rPr>
                <w:rFonts w:ascii="Arial" w:hAnsi="Arial" w:cs="Arial"/>
                <w:sz w:val="20"/>
                <w:szCs w:val="20"/>
              </w:rPr>
            </w:pPr>
            <w:r w:rsidRPr="00A71801">
              <w:rPr>
                <w:rFonts w:ascii="Arial" w:hAnsi="Arial" w:cs="Arial"/>
                <w:sz w:val="20"/>
                <w:szCs w:val="20"/>
              </w:rPr>
              <w:t>Description</w:t>
            </w:r>
          </w:p>
        </w:tc>
      </w:tr>
      <w:tr w:rsidR="003557CB" w14:paraId="4CF7B30F" w14:textId="77777777" w:rsidTr="00270F42">
        <w:trPr>
          <w:cantSplit/>
          <w:trHeight w:val="288"/>
          <w:jc w:val="center"/>
        </w:trPr>
        <w:tc>
          <w:tcPr>
            <w:tcW w:w="2462" w:type="dxa"/>
            <w:vAlign w:val="center"/>
          </w:tcPr>
          <w:p w14:paraId="6C954E7B" w14:textId="77777777" w:rsidR="003557CB" w:rsidRDefault="003557CB" w:rsidP="00270F42">
            <w:pPr>
              <w:keepLines/>
              <w:rPr>
                <w:iCs/>
              </w:rPr>
            </w:pPr>
            <w:r>
              <w:rPr>
                <w:iCs/>
              </w:rPr>
              <w:t>CC</w:t>
            </w:r>
          </w:p>
        </w:tc>
        <w:tc>
          <w:tcPr>
            <w:tcW w:w="9050" w:type="dxa"/>
            <w:vAlign w:val="center"/>
          </w:tcPr>
          <w:p w14:paraId="36F0BFB7" w14:textId="77777777" w:rsidR="003557CB" w:rsidRDefault="003557CB" w:rsidP="00270F42">
            <w:pPr>
              <w:keepLines/>
              <w:rPr>
                <w:iCs/>
              </w:rPr>
            </w:pPr>
            <w:r>
              <w:rPr>
                <w:iCs/>
              </w:rPr>
              <w:t>Common Client</w:t>
            </w:r>
          </w:p>
        </w:tc>
      </w:tr>
      <w:tr w:rsidR="003557CB" w14:paraId="66A2548F" w14:textId="77777777" w:rsidTr="00270F42">
        <w:trPr>
          <w:cantSplit/>
          <w:trHeight w:val="288"/>
          <w:jc w:val="center"/>
        </w:trPr>
        <w:tc>
          <w:tcPr>
            <w:tcW w:w="2462" w:type="dxa"/>
            <w:vAlign w:val="center"/>
          </w:tcPr>
          <w:p w14:paraId="559D2FA6" w14:textId="77777777" w:rsidR="003557CB" w:rsidRDefault="003557CB" w:rsidP="00270F42">
            <w:pPr>
              <w:keepLines/>
              <w:rPr>
                <w:iCs/>
              </w:rPr>
            </w:pPr>
            <w:r>
              <w:rPr>
                <w:iCs/>
              </w:rPr>
              <w:t>DMM</w:t>
            </w:r>
          </w:p>
        </w:tc>
        <w:tc>
          <w:tcPr>
            <w:tcW w:w="9050" w:type="dxa"/>
            <w:vAlign w:val="center"/>
          </w:tcPr>
          <w:p w14:paraId="0A39CE0C" w14:textId="77777777" w:rsidR="003557CB" w:rsidRDefault="003557CB" w:rsidP="00270F42">
            <w:pPr>
              <w:keepLines/>
              <w:rPr>
                <w:iCs/>
              </w:rPr>
            </w:pPr>
            <w:r>
              <w:rPr>
                <w:iCs/>
              </w:rPr>
              <w:t>Data Management Module, A core component of CC</w:t>
            </w:r>
          </w:p>
        </w:tc>
      </w:tr>
      <w:tr w:rsidR="003557CB" w14:paraId="39B8C555" w14:textId="77777777" w:rsidTr="00270F42">
        <w:trPr>
          <w:cantSplit/>
          <w:trHeight w:val="288"/>
          <w:jc w:val="center"/>
        </w:trPr>
        <w:tc>
          <w:tcPr>
            <w:tcW w:w="2462" w:type="dxa"/>
            <w:vAlign w:val="center"/>
          </w:tcPr>
          <w:p w14:paraId="7C92E69C" w14:textId="77777777" w:rsidR="003557CB" w:rsidRDefault="003557CB" w:rsidP="00270F42">
            <w:pPr>
              <w:keepLines/>
              <w:rPr>
                <w:iCs/>
              </w:rPr>
            </w:pPr>
            <w:r>
              <w:rPr>
                <w:iCs/>
              </w:rPr>
              <w:t>GDMP</w:t>
            </w:r>
          </w:p>
        </w:tc>
        <w:tc>
          <w:tcPr>
            <w:tcW w:w="9050" w:type="dxa"/>
            <w:vAlign w:val="center"/>
          </w:tcPr>
          <w:p w14:paraId="2AA5E7C2" w14:textId="77777777" w:rsidR="003557CB" w:rsidRDefault="003557CB" w:rsidP="00270F42">
            <w:pPr>
              <w:keepLines/>
              <w:rPr>
                <w:iCs/>
              </w:rPr>
            </w:pPr>
            <w:r>
              <w:t>Gateway Device Management Platform</w:t>
            </w:r>
          </w:p>
        </w:tc>
      </w:tr>
      <w:tr w:rsidR="003557CB" w14:paraId="0B388786" w14:textId="77777777" w:rsidTr="00270F42">
        <w:trPr>
          <w:cantSplit/>
          <w:trHeight w:val="288"/>
          <w:jc w:val="center"/>
        </w:trPr>
        <w:tc>
          <w:tcPr>
            <w:tcW w:w="2462" w:type="dxa"/>
            <w:vAlign w:val="center"/>
          </w:tcPr>
          <w:p w14:paraId="00772F24" w14:textId="77777777" w:rsidR="003557CB" w:rsidRDefault="003557CB" w:rsidP="00270F42">
            <w:pPr>
              <w:keepLines/>
            </w:pPr>
            <w:r>
              <w:t>GDMPA</w:t>
            </w:r>
          </w:p>
        </w:tc>
        <w:tc>
          <w:tcPr>
            <w:tcW w:w="9050" w:type="dxa"/>
            <w:vAlign w:val="center"/>
          </w:tcPr>
          <w:p w14:paraId="775822B6" w14:textId="77777777" w:rsidR="003557CB" w:rsidRDefault="003557CB" w:rsidP="00270F42">
            <w:pPr>
              <w:pStyle w:val="Header"/>
            </w:pPr>
            <w:r>
              <w:t>Gateway Device Management Platform Agent</w:t>
            </w:r>
          </w:p>
        </w:tc>
      </w:tr>
      <w:tr w:rsidR="003557CB" w14:paraId="59CE6D3F" w14:textId="77777777" w:rsidTr="00270F42">
        <w:trPr>
          <w:cantSplit/>
          <w:trHeight w:val="288"/>
          <w:jc w:val="center"/>
        </w:trPr>
        <w:tc>
          <w:tcPr>
            <w:tcW w:w="2462" w:type="dxa"/>
            <w:vAlign w:val="center"/>
          </w:tcPr>
          <w:p w14:paraId="12B3D1CF" w14:textId="77777777" w:rsidR="003557CB" w:rsidRDefault="003557CB" w:rsidP="00270F42">
            <w:pPr>
              <w:keepLines/>
            </w:pPr>
            <w:r>
              <w:t>VS</w:t>
            </w:r>
          </w:p>
        </w:tc>
        <w:tc>
          <w:tcPr>
            <w:tcW w:w="9050" w:type="dxa"/>
            <w:vAlign w:val="center"/>
          </w:tcPr>
          <w:p w14:paraId="1784B989" w14:textId="77777777" w:rsidR="003557CB" w:rsidRDefault="003557CB" w:rsidP="00270F42">
            <w:pPr>
              <w:keepLines/>
            </w:pPr>
            <w:r>
              <w:t xml:space="preserve">Vital Sync. A Medtronic remote monitoring platform. </w:t>
            </w:r>
          </w:p>
        </w:tc>
      </w:tr>
      <w:tr w:rsidR="003557CB" w14:paraId="52E71CB8" w14:textId="77777777" w:rsidTr="00270F42">
        <w:trPr>
          <w:cantSplit/>
          <w:trHeight w:val="288"/>
          <w:jc w:val="center"/>
        </w:trPr>
        <w:tc>
          <w:tcPr>
            <w:tcW w:w="2462" w:type="dxa"/>
            <w:vAlign w:val="center"/>
          </w:tcPr>
          <w:p w14:paraId="5F41F7BB" w14:textId="77777777" w:rsidR="003557CB" w:rsidRDefault="003557CB" w:rsidP="00270F42">
            <w:pPr>
              <w:keepLines/>
            </w:pPr>
            <w:r>
              <w:t>LB</w:t>
            </w:r>
          </w:p>
        </w:tc>
        <w:tc>
          <w:tcPr>
            <w:tcW w:w="9050" w:type="dxa"/>
            <w:vAlign w:val="center"/>
          </w:tcPr>
          <w:p w14:paraId="00C9A5B7" w14:textId="77777777" w:rsidR="003557CB" w:rsidRDefault="003557CB" w:rsidP="00270F42">
            <w:pPr>
              <w:keepLines/>
            </w:pPr>
            <w:r>
              <w:t>Load Balance</w:t>
            </w:r>
          </w:p>
        </w:tc>
      </w:tr>
      <w:tr w:rsidR="003557CB" w14:paraId="7763F46E" w14:textId="77777777" w:rsidTr="00270F42">
        <w:trPr>
          <w:cantSplit/>
          <w:trHeight w:val="288"/>
          <w:jc w:val="center"/>
        </w:trPr>
        <w:tc>
          <w:tcPr>
            <w:tcW w:w="2462" w:type="dxa"/>
            <w:vAlign w:val="center"/>
          </w:tcPr>
          <w:p w14:paraId="0745A460" w14:textId="77777777" w:rsidR="003557CB" w:rsidRDefault="003557CB" w:rsidP="00270F42">
            <w:pPr>
              <w:keepLines/>
            </w:pPr>
            <w:r>
              <w:t>DPAPI</w:t>
            </w:r>
          </w:p>
        </w:tc>
        <w:tc>
          <w:tcPr>
            <w:tcW w:w="9050" w:type="dxa"/>
            <w:vAlign w:val="center"/>
          </w:tcPr>
          <w:p w14:paraId="15BFBA8A" w14:textId="77777777" w:rsidR="003557CB" w:rsidRDefault="003557CB" w:rsidP="00270F42">
            <w:pPr>
              <w:keepLines/>
            </w:pPr>
            <w:r>
              <w:t>Data Protection API. It is .Net framework API, it will use the user specific information to generate a key and protect the data in memory</w:t>
            </w:r>
          </w:p>
        </w:tc>
      </w:tr>
    </w:tbl>
    <w:p w14:paraId="50A517EC" w14:textId="77777777" w:rsidR="003557CB" w:rsidRPr="00720E2B" w:rsidRDefault="003557CB" w:rsidP="003557CB"/>
    <w:p w14:paraId="68938B3A" w14:textId="77777777" w:rsidR="003557CB" w:rsidRDefault="003557CB" w:rsidP="003557CB">
      <w:pPr>
        <w:pStyle w:val="Header"/>
      </w:pPr>
    </w:p>
    <w:p w14:paraId="7F512FBF" w14:textId="77777777" w:rsidR="003557CB" w:rsidRDefault="003557CB" w:rsidP="003557CB">
      <w:bookmarkStart w:id="21" w:name="_Toc428885296"/>
      <w:bookmarkStart w:id="22" w:name="_Toc428885298"/>
      <w:bookmarkStart w:id="23" w:name="_Toc428885299"/>
      <w:bookmarkStart w:id="24" w:name="_Toc428885302"/>
      <w:bookmarkEnd w:id="21"/>
      <w:bookmarkEnd w:id="22"/>
      <w:bookmarkEnd w:id="23"/>
      <w:bookmarkEnd w:id="24"/>
    </w:p>
    <w:p w14:paraId="68A1A001" w14:textId="77777777" w:rsidR="003557CB" w:rsidRDefault="003557CB" w:rsidP="003557CB">
      <w:pPr>
        <w:pStyle w:val="Heading1"/>
      </w:pPr>
      <w:bookmarkStart w:id="25" w:name="_Toc433358413"/>
      <w:r>
        <w:t>ASSUMPTION</w:t>
      </w:r>
      <w:bookmarkEnd w:id="25"/>
    </w:p>
    <w:p w14:paraId="1B843CAD" w14:textId="77777777" w:rsidR="003557CB" w:rsidRDefault="003557CB" w:rsidP="003557CB"/>
    <w:p w14:paraId="3B188B6B" w14:textId="77777777" w:rsidR="003557CB" w:rsidRDefault="003557CB" w:rsidP="003557CB">
      <w:r>
        <w:t>DMM will be designed under the following assumptions:</w:t>
      </w:r>
    </w:p>
    <w:p w14:paraId="37A96828" w14:textId="77777777" w:rsidR="003557CB" w:rsidRDefault="003557CB" w:rsidP="003557CB">
      <w:pPr>
        <w:pStyle w:val="ListParagraph"/>
        <w:numPr>
          <w:ilvl w:val="0"/>
          <w:numId w:val="37"/>
        </w:numPr>
      </w:pPr>
      <w:r>
        <w:t>Vital Sync will provide all required RESTful Web Service APIs.</w:t>
      </w:r>
    </w:p>
    <w:p w14:paraId="790D89AA" w14:textId="77777777" w:rsidR="003557CB" w:rsidRDefault="003557CB" w:rsidP="003557CB">
      <w:pPr>
        <w:pStyle w:val="ListParagraph"/>
        <w:numPr>
          <w:ilvl w:val="0"/>
          <w:numId w:val="37"/>
        </w:numPr>
      </w:pPr>
      <w:r>
        <w:t>GDMP will provide all required APIs as RESTful Web Service.</w:t>
      </w:r>
    </w:p>
    <w:p w14:paraId="1767355F" w14:textId="77777777" w:rsidR="003557CB" w:rsidRDefault="003557CB" w:rsidP="003557CB">
      <w:pPr>
        <w:pStyle w:val="ListParagraph"/>
        <w:ind w:left="720"/>
      </w:pPr>
    </w:p>
    <w:p w14:paraId="6D7745AA" w14:textId="77777777" w:rsidR="003557CB" w:rsidRDefault="003557CB" w:rsidP="003557CB">
      <w:pPr>
        <w:pStyle w:val="Heading1"/>
      </w:pPr>
      <w:bookmarkStart w:id="26" w:name="_Toc433358414"/>
      <w:r>
        <w:t>INTERNAL COMPONENTS</w:t>
      </w:r>
      <w:bookmarkEnd w:id="26"/>
    </w:p>
    <w:p w14:paraId="13B887E4" w14:textId="77777777" w:rsidR="003557CB" w:rsidRDefault="003557CB" w:rsidP="003557CB">
      <w:r>
        <w:t>DMM will include the following internal components: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8"/>
        <w:gridCol w:w="4230"/>
      </w:tblGrid>
      <w:tr w:rsidR="003557CB" w14:paraId="6EE14A17" w14:textId="77777777" w:rsidTr="00270F42">
        <w:tc>
          <w:tcPr>
            <w:tcW w:w="4698" w:type="dxa"/>
          </w:tcPr>
          <w:p w14:paraId="2941F658" w14:textId="77777777" w:rsidR="003557CB" w:rsidRPr="00C02E25" w:rsidRDefault="003557CB" w:rsidP="00270F42">
            <w:pPr>
              <w:rPr>
                <w:b/>
              </w:rPr>
            </w:pPr>
            <w:r w:rsidRPr="00C02E25">
              <w:rPr>
                <w:b/>
              </w:rPr>
              <w:t>Component Name</w:t>
            </w:r>
          </w:p>
        </w:tc>
        <w:tc>
          <w:tcPr>
            <w:tcW w:w="4230" w:type="dxa"/>
          </w:tcPr>
          <w:p w14:paraId="62945081" w14:textId="77777777" w:rsidR="003557CB" w:rsidRPr="00C02E25" w:rsidRDefault="003557CB" w:rsidP="00270F42">
            <w:pPr>
              <w:rPr>
                <w:b/>
              </w:rPr>
            </w:pPr>
            <w:r w:rsidRPr="00C02E25">
              <w:rPr>
                <w:b/>
              </w:rPr>
              <w:t>Sub Component Name</w:t>
            </w:r>
          </w:p>
        </w:tc>
      </w:tr>
      <w:tr w:rsidR="003557CB" w14:paraId="0D3BB3F1" w14:textId="77777777" w:rsidTr="00270F42">
        <w:tc>
          <w:tcPr>
            <w:tcW w:w="4698" w:type="dxa"/>
            <w:vMerge w:val="restart"/>
          </w:tcPr>
          <w:p w14:paraId="53E43D67" w14:textId="77777777" w:rsidR="003557CB" w:rsidRDefault="003557CB" w:rsidP="00270F42">
            <w:r>
              <w:t>REST Handler</w:t>
            </w:r>
          </w:p>
        </w:tc>
        <w:tc>
          <w:tcPr>
            <w:tcW w:w="4230" w:type="dxa"/>
          </w:tcPr>
          <w:p w14:paraId="76148B94" w14:textId="77777777" w:rsidR="003557CB" w:rsidRDefault="003557CB" w:rsidP="00270F42">
            <w:r>
              <w:t>DMM RESTful Web Service APIs</w:t>
            </w:r>
          </w:p>
        </w:tc>
      </w:tr>
      <w:tr w:rsidR="003557CB" w14:paraId="1A9A7F4E" w14:textId="77777777" w:rsidTr="00270F42">
        <w:tc>
          <w:tcPr>
            <w:tcW w:w="4698" w:type="dxa"/>
            <w:vMerge/>
          </w:tcPr>
          <w:p w14:paraId="4672CBBD" w14:textId="77777777" w:rsidR="003557CB" w:rsidRDefault="003557CB" w:rsidP="00270F42"/>
        </w:tc>
        <w:tc>
          <w:tcPr>
            <w:tcW w:w="4230" w:type="dxa"/>
          </w:tcPr>
          <w:p w14:paraId="3CFEEB6D" w14:textId="77777777" w:rsidR="003557CB" w:rsidRDefault="003557CB" w:rsidP="00270F42">
            <w:r>
              <w:t>Vital Sync Web Service Reference</w:t>
            </w:r>
          </w:p>
        </w:tc>
      </w:tr>
      <w:tr w:rsidR="003557CB" w14:paraId="26923AD5" w14:textId="77777777" w:rsidTr="00270F42">
        <w:tc>
          <w:tcPr>
            <w:tcW w:w="4698" w:type="dxa"/>
            <w:vMerge/>
          </w:tcPr>
          <w:p w14:paraId="34128A7C" w14:textId="77777777" w:rsidR="003557CB" w:rsidRDefault="003557CB" w:rsidP="00270F42"/>
        </w:tc>
        <w:tc>
          <w:tcPr>
            <w:tcW w:w="4230" w:type="dxa"/>
          </w:tcPr>
          <w:p w14:paraId="465784E6" w14:textId="77777777" w:rsidR="003557CB" w:rsidRDefault="003557CB" w:rsidP="00270F42">
            <w:r>
              <w:t>GDMP Web Service Reference</w:t>
            </w:r>
          </w:p>
        </w:tc>
      </w:tr>
      <w:tr w:rsidR="003557CB" w14:paraId="7A7651FB" w14:textId="77777777" w:rsidTr="00270F42">
        <w:tc>
          <w:tcPr>
            <w:tcW w:w="4698" w:type="dxa"/>
            <w:vMerge w:val="restart"/>
          </w:tcPr>
          <w:p w14:paraId="52E7B799" w14:textId="77777777" w:rsidR="003557CB" w:rsidRDefault="003557CB" w:rsidP="00270F42">
            <w:r>
              <w:t>Utility</w:t>
            </w:r>
          </w:p>
        </w:tc>
        <w:tc>
          <w:tcPr>
            <w:tcW w:w="4230" w:type="dxa"/>
          </w:tcPr>
          <w:p w14:paraId="1E7B4798" w14:textId="77777777" w:rsidR="003557CB" w:rsidRDefault="003557CB" w:rsidP="00270F42">
            <w:r>
              <w:t>Business Rule Handler</w:t>
            </w:r>
          </w:p>
        </w:tc>
      </w:tr>
      <w:tr w:rsidR="003557CB" w14:paraId="07890956" w14:textId="77777777" w:rsidTr="00270F42">
        <w:tc>
          <w:tcPr>
            <w:tcW w:w="4698" w:type="dxa"/>
            <w:vMerge/>
          </w:tcPr>
          <w:p w14:paraId="2833FA21" w14:textId="77777777" w:rsidR="003557CB" w:rsidRDefault="003557CB" w:rsidP="00270F42"/>
        </w:tc>
        <w:tc>
          <w:tcPr>
            <w:tcW w:w="4230" w:type="dxa"/>
          </w:tcPr>
          <w:p w14:paraId="6D0F85B3" w14:textId="77777777" w:rsidR="003557CB" w:rsidRDefault="003557CB" w:rsidP="00270F42">
            <w:r>
              <w:t>Scheduler Generator</w:t>
            </w:r>
          </w:p>
        </w:tc>
      </w:tr>
      <w:tr w:rsidR="003557CB" w14:paraId="20C58FF6" w14:textId="77777777" w:rsidTr="00270F42">
        <w:tc>
          <w:tcPr>
            <w:tcW w:w="4698" w:type="dxa"/>
            <w:vMerge/>
          </w:tcPr>
          <w:p w14:paraId="2F37CB89" w14:textId="77777777" w:rsidR="003557CB" w:rsidRDefault="003557CB" w:rsidP="00270F42"/>
        </w:tc>
        <w:tc>
          <w:tcPr>
            <w:tcW w:w="4230" w:type="dxa"/>
          </w:tcPr>
          <w:p w14:paraId="0A880F74" w14:textId="77777777" w:rsidR="003557CB" w:rsidRDefault="003557CB" w:rsidP="00270F42">
            <w:r>
              <w:t>Data Protector</w:t>
            </w:r>
          </w:p>
        </w:tc>
      </w:tr>
      <w:tr w:rsidR="003557CB" w14:paraId="12350A8F" w14:textId="77777777" w:rsidTr="00270F42">
        <w:tc>
          <w:tcPr>
            <w:tcW w:w="4698" w:type="dxa"/>
            <w:vMerge w:val="restart"/>
          </w:tcPr>
          <w:p w14:paraId="56309A65" w14:textId="77777777" w:rsidR="003557CB" w:rsidRDefault="003557CB" w:rsidP="00270F42">
            <w:r>
              <w:t>Business Service</w:t>
            </w:r>
          </w:p>
        </w:tc>
        <w:tc>
          <w:tcPr>
            <w:tcW w:w="4230" w:type="dxa"/>
          </w:tcPr>
          <w:p w14:paraId="21A00037" w14:textId="77777777" w:rsidR="003557CB" w:rsidRDefault="003557CB" w:rsidP="00270F42">
            <w:r>
              <w:t>Sign On &amp; Session Management</w:t>
            </w:r>
          </w:p>
        </w:tc>
      </w:tr>
      <w:tr w:rsidR="003557CB" w14:paraId="5E254ECF" w14:textId="77777777" w:rsidTr="00270F42">
        <w:tc>
          <w:tcPr>
            <w:tcW w:w="4698" w:type="dxa"/>
            <w:vMerge/>
          </w:tcPr>
          <w:p w14:paraId="17E2DBDB" w14:textId="77777777" w:rsidR="003557CB" w:rsidRDefault="003557CB" w:rsidP="00270F42"/>
        </w:tc>
        <w:tc>
          <w:tcPr>
            <w:tcW w:w="4230" w:type="dxa"/>
          </w:tcPr>
          <w:p w14:paraId="7519141B" w14:textId="77777777" w:rsidR="003557CB" w:rsidRDefault="003557CB" w:rsidP="00270F42">
            <w:r>
              <w:t>Device Management</w:t>
            </w:r>
          </w:p>
        </w:tc>
      </w:tr>
      <w:tr w:rsidR="003557CB" w14:paraId="23648A4F" w14:textId="77777777" w:rsidTr="00270F42">
        <w:tc>
          <w:tcPr>
            <w:tcW w:w="4698" w:type="dxa"/>
            <w:vMerge/>
          </w:tcPr>
          <w:p w14:paraId="584D56E8" w14:textId="77777777" w:rsidR="003557CB" w:rsidRDefault="003557CB" w:rsidP="00270F42"/>
        </w:tc>
        <w:tc>
          <w:tcPr>
            <w:tcW w:w="4230" w:type="dxa"/>
          </w:tcPr>
          <w:p w14:paraId="2A0BD7DA" w14:textId="77777777" w:rsidR="003557CB" w:rsidRDefault="003557CB" w:rsidP="00270F42">
            <w:r>
              <w:t>Configuration  Management</w:t>
            </w:r>
          </w:p>
        </w:tc>
      </w:tr>
      <w:tr w:rsidR="003557CB" w14:paraId="3B2388F9" w14:textId="77777777" w:rsidTr="00270F42">
        <w:tc>
          <w:tcPr>
            <w:tcW w:w="4698" w:type="dxa"/>
            <w:vMerge/>
          </w:tcPr>
          <w:p w14:paraId="631AB072" w14:textId="77777777" w:rsidR="003557CB" w:rsidRDefault="003557CB" w:rsidP="00270F42"/>
        </w:tc>
        <w:tc>
          <w:tcPr>
            <w:tcW w:w="4230" w:type="dxa"/>
          </w:tcPr>
          <w:p w14:paraId="11EFE4A7" w14:textId="77777777" w:rsidR="003557CB" w:rsidRDefault="003557CB" w:rsidP="00270F42">
            <w:r>
              <w:t>Software Management</w:t>
            </w:r>
          </w:p>
        </w:tc>
      </w:tr>
      <w:tr w:rsidR="003557CB" w14:paraId="45D94C55" w14:textId="77777777" w:rsidTr="00270F42">
        <w:tc>
          <w:tcPr>
            <w:tcW w:w="4698" w:type="dxa"/>
            <w:vMerge/>
          </w:tcPr>
          <w:p w14:paraId="5D4A9C09" w14:textId="77777777" w:rsidR="003557CB" w:rsidRDefault="003557CB" w:rsidP="00270F42"/>
        </w:tc>
        <w:tc>
          <w:tcPr>
            <w:tcW w:w="4230" w:type="dxa"/>
          </w:tcPr>
          <w:p w14:paraId="1250EE79" w14:textId="77777777" w:rsidR="003557CB" w:rsidRDefault="003557CB" w:rsidP="00270F42">
            <w:r>
              <w:t>Notification</w:t>
            </w:r>
          </w:p>
        </w:tc>
      </w:tr>
      <w:tr w:rsidR="003557CB" w14:paraId="7E6B2F33" w14:textId="77777777" w:rsidTr="00270F42">
        <w:tc>
          <w:tcPr>
            <w:tcW w:w="4698" w:type="dxa"/>
            <w:vMerge/>
          </w:tcPr>
          <w:p w14:paraId="3C523172" w14:textId="77777777" w:rsidR="003557CB" w:rsidRDefault="003557CB" w:rsidP="00270F42"/>
        </w:tc>
        <w:tc>
          <w:tcPr>
            <w:tcW w:w="4230" w:type="dxa"/>
          </w:tcPr>
          <w:p w14:paraId="383FB0B7" w14:textId="77777777" w:rsidR="003557CB" w:rsidRDefault="003557CB" w:rsidP="00270F42">
            <w:r>
              <w:t>Log File Management</w:t>
            </w:r>
          </w:p>
        </w:tc>
      </w:tr>
      <w:tr w:rsidR="003557CB" w14:paraId="74FC77E2" w14:textId="77777777" w:rsidTr="00270F42">
        <w:tc>
          <w:tcPr>
            <w:tcW w:w="4698" w:type="dxa"/>
            <w:vMerge/>
          </w:tcPr>
          <w:p w14:paraId="70FEA5BF" w14:textId="77777777" w:rsidR="003557CB" w:rsidRDefault="003557CB" w:rsidP="00270F42"/>
        </w:tc>
        <w:tc>
          <w:tcPr>
            <w:tcW w:w="4230" w:type="dxa"/>
          </w:tcPr>
          <w:p w14:paraId="742971B7" w14:textId="77777777" w:rsidR="003557CB" w:rsidRDefault="003557CB" w:rsidP="00270F42">
            <w:r>
              <w:t>Scheduler Management</w:t>
            </w:r>
          </w:p>
        </w:tc>
      </w:tr>
      <w:tr w:rsidR="003557CB" w14:paraId="7C8B18E9" w14:textId="77777777" w:rsidTr="00270F42">
        <w:tc>
          <w:tcPr>
            <w:tcW w:w="4698" w:type="dxa"/>
            <w:vMerge/>
          </w:tcPr>
          <w:p w14:paraId="1490036E" w14:textId="77777777" w:rsidR="003557CB" w:rsidRDefault="003557CB" w:rsidP="00270F42"/>
        </w:tc>
        <w:tc>
          <w:tcPr>
            <w:tcW w:w="4230" w:type="dxa"/>
          </w:tcPr>
          <w:p w14:paraId="73E03CD8" w14:textId="77777777" w:rsidR="003557CB" w:rsidRDefault="003557CB" w:rsidP="00270F42">
            <w:r>
              <w:t>Feature License Management</w:t>
            </w:r>
          </w:p>
        </w:tc>
      </w:tr>
      <w:tr w:rsidR="003557CB" w14:paraId="2C5C10DA" w14:textId="77777777" w:rsidTr="00270F42">
        <w:tc>
          <w:tcPr>
            <w:tcW w:w="4698" w:type="dxa"/>
            <w:vMerge w:val="restart"/>
          </w:tcPr>
          <w:p w14:paraId="7F4798CE" w14:textId="77777777" w:rsidR="003557CB" w:rsidRDefault="003557CB" w:rsidP="00270F42">
            <w:r>
              <w:t xml:space="preserve">Common Service </w:t>
            </w:r>
          </w:p>
        </w:tc>
        <w:tc>
          <w:tcPr>
            <w:tcW w:w="4230" w:type="dxa"/>
          </w:tcPr>
          <w:p w14:paraId="78BE01E8" w14:textId="77777777" w:rsidR="003557CB" w:rsidRDefault="003557CB" w:rsidP="00270F42">
            <w:r>
              <w:t>Sign On &amp; Entitlement services</w:t>
            </w:r>
          </w:p>
        </w:tc>
      </w:tr>
      <w:tr w:rsidR="003557CB" w14:paraId="296F9FE6" w14:textId="77777777" w:rsidTr="00270F42">
        <w:tc>
          <w:tcPr>
            <w:tcW w:w="4698" w:type="dxa"/>
            <w:vMerge/>
          </w:tcPr>
          <w:p w14:paraId="62FF4081" w14:textId="77777777" w:rsidR="003557CB" w:rsidRDefault="003557CB" w:rsidP="00270F42"/>
        </w:tc>
        <w:tc>
          <w:tcPr>
            <w:tcW w:w="4230" w:type="dxa"/>
          </w:tcPr>
          <w:p w14:paraId="755A6F60" w14:textId="77777777" w:rsidR="003557CB" w:rsidRDefault="003557CB" w:rsidP="00270F42">
            <w:r>
              <w:t>Data Operating Service</w:t>
            </w:r>
          </w:p>
        </w:tc>
      </w:tr>
      <w:tr w:rsidR="003557CB" w14:paraId="0C2117DE" w14:textId="77777777" w:rsidTr="00270F42">
        <w:tc>
          <w:tcPr>
            <w:tcW w:w="4698" w:type="dxa"/>
            <w:vMerge/>
          </w:tcPr>
          <w:p w14:paraId="3A56154B" w14:textId="77777777" w:rsidR="003557CB" w:rsidRDefault="003557CB" w:rsidP="00270F42"/>
        </w:tc>
        <w:tc>
          <w:tcPr>
            <w:tcW w:w="4230" w:type="dxa"/>
          </w:tcPr>
          <w:p w14:paraId="137BB6D0" w14:textId="77777777" w:rsidR="003557CB" w:rsidRDefault="003557CB" w:rsidP="00270F42">
            <w:r>
              <w:t>Resource Management</w:t>
            </w:r>
          </w:p>
        </w:tc>
      </w:tr>
      <w:tr w:rsidR="003557CB" w14:paraId="7C782575" w14:textId="77777777" w:rsidTr="00270F42">
        <w:tc>
          <w:tcPr>
            <w:tcW w:w="4698" w:type="dxa"/>
            <w:vMerge/>
          </w:tcPr>
          <w:p w14:paraId="6C9D4C01" w14:textId="77777777" w:rsidR="003557CB" w:rsidRDefault="003557CB" w:rsidP="00270F42"/>
        </w:tc>
        <w:tc>
          <w:tcPr>
            <w:tcW w:w="4230" w:type="dxa"/>
          </w:tcPr>
          <w:p w14:paraId="6979B095" w14:textId="77777777" w:rsidR="003557CB" w:rsidRDefault="003557CB" w:rsidP="00270F42">
            <w:r>
              <w:t>Metadata Service</w:t>
            </w:r>
          </w:p>
        </w:tc>
      </w:tr>
      <w:tr w:rsidR="003557CB" w14:paraId="3926E5B9" w14:textId="77777777" w:rsidTr="00270F42">
        <w:tc>
          <w:tcPr>
            <w:tcW w:w="4698" w:type="dxa"/>
          </w:tcPr>
          <w:p w14:paraId="2841F7D6" w14:textId="77777777" w:rsidR="003557CB" w:rsidRDefault="003557CB" w:rsidP="00270F42">
            <w:r>
              <w:t>Auditing Trail</w:t>
            </w:r>
          </w:p>
        </w:tc>
        <w:tc>
          <w:tcPr>
            <w:tcW w:w="4230" w:type="dxa"/>
          </w:tcPr>
          <w:p w14:paraId="05CD89AA" w14:textId="77777777" w:rsidR="003557CB" w:rsidRDefault="003557CB" w:rsidP="00270F42">
            <w:r>
              <w:t>Auditing Trail</w:t>
            </w:r>
          </w:p>
        </w:tc>
      </w:tr>
      <w:tr w:rsidR="003557CB" w14:paraId="31DA84E9" w14:textId="77777777" w:rsidTr="00270F42">
        <w:tc>
          <w:tcPr>
            <w:tcW w:w="4698" w:type="dxa"/>
            <w:vMerge w:val="restart"/>
          </w:tcPr>
          <w:p w14:paraId="2447AF11" w14:textId="77777777" w:rsidR="003557CB" w:rsidRDefault="003557CB" w:rsidP="00270F42">
            <w:r>
              <w:t>CC Timer</w:t>
            </w:r>
          </w:p>
        </w:tc>
        <w:tc>
          <w:tcPr>
            <w:tcW w:w="4230" w:type="dxa"/>
          </w:tcPr>
          <w:p w14:paraId="6D13F63D" w14:textId="77777777" w:rsidR="003557CB" w:rsidRDefault="003557CB" w:rsidP="00270F42">
            <w:r>
              <w:t>CC Scheduler</w:t>
            </w:r>
          </w:p>
        </w:tc>
      </w:tr>
      <w:tr w:rsidR="003557CB" w14:paraId="325A8034" w14:textId="77777777" w:rsidTr="00270F42">
        <w:tc>
          <w:tcPr>
            <w:tcW w:w="4698" w:type="dxa"/>
            <w:vMerge/>
          </w:tcPr>
          <w:p w14:paraId="2729B723" w14:textId="77777777" w:rsidR="003557CB" w:rsidRDefault="003557CB" w:rsidP="00270F42"/>
        </w:tc>
        <w:tc>
          <w:tcPr>
            <w:tcW w:w="4230" w:type="dxa"/>
          </w:tcPr>
          <w:p w14:paraId="0663810D" w14:textId="77777777" w:rsidR="003557CB" w:rsidRDefault="003557CB" w:rsidP="00270F42">
            <w:r>
              <w:t>CC Trigger</w:t>
            </w:r>
          </w:p>
        </w:tc>
      </w:tr>
    </w:tbl>
    <w:p w14:paraId="54F5125F" w14:textId="77777777" w:rsidR="003557CB" w:rsidRDefault="003557CB" w:rsidP="003557CB"/>
    <w:p w14:paraId="58CEAB4A" w14:textId="77777777" w:rsidR="003557CB" w:rsidRDefault="003557CB" w:rsidP="003557CB">
      <w:r>
        <w:t>Following diagram shows the relationship among the internal components.</w:t>
      </w:r>
    </w:p>
    <w:p w14:paraId="0B8E1B7D" w14:textId="77777777" w:rsidR="003557CB" w:rsidRDefault="003557CB" w:rsidP="003557CB"/>
    <w:p w14:paraId="65C14993" w14:textId="77777777" w:rsidR="003557CB" w:rsidRDefault="003557CB" w:rsidP="003557CB">
      <w:r>
        <w:object w:dxaOrig="5783" w:dyaOrig="5161" w14:anchorId="5638D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65pt;height:257.95pt" o:ole="">
            <v:imagedata r:id="rId12" o:title=""/>
          </v:shape>
          <o:OLEObject Type="Embed" ProgID="Visio.Drawing.11" ShapeID="_x0000_i1025" DrawAspect="Content" ObjectID="_1553663307" r:id="rId13"/>
        </w:object>
      </w:r>
    </w:p>
    <w:p w14:paraId="43306AF6" w14:textId="77777777" w:rsidR="003557CB" w:rsidRDefault="003557CB" w:rsidP="003557CB"/>
    <w:p w14:paraId="3384420D" w14:textId="77777777" w:rsidR="003557CB" w:rsidRDefault="003557CB" w:rsidP="003557CB">
      <w:pPr>
        <w:pStyle w:val="Heading1"/>
      </w:pPr>
      <w:bookmarkStart w:id="27" w:name="_Toc433358415"/>
      <w:r>
        <w:t>REST HANDLER</w:t>
      </w:r>
      <w:bookmarkEnd w:id="27"/>
    </w:p>
    <w:p w14:paraId="73E6A8AA" w14:textId="77777777" w:rsidR="003557CB" w:rsidRDefault="003557CB" w:rsidP="003557CB">
      <w:pPr>
        <w:pStyle w:val="Heading2"/>
      </w:pPr>
      <w:bookmarkStart w:id="28" w:name="_Toc433358416"/>
      <w:r>
        <w:t>DMM RESTful Web Service APIs</w:t>
      </w:r>
      <w:bookmarkEnd w:id="28"/>
    </w:p>
    <w:p w14:paraId="72E16795" w14:textId="77777777" w:rsidR="003557CB" w:rsidRDefault="003557CB" w:rsidP="003557CB">
      <w:r>
        <w:t xml:space="preserve">It will use ASP .NET Web API to build the APIs and will use SignalR to push notifications to client. </w:t>
      </w:r>
    </w:p>
    <w:p w14:paraId="4C4FB9A3" w14:textId="77777777" w:rsidR="003557CB" w:rsidRDefault="003557CB" w:rsidP="003557CB">
      <w:r>
        <w:t xml:space="preserve">Classes in REST HANDLER are only the interface for Biomed App and CC Timer. In most cases, the requests will be passed to </w:t>
      </w:r>
      <w:hyperlink w:anchor="_BUSINESS_SERVICE" w:history="1">
        <w:r w:rsidRPr="006F716B">
          <w:rPr>
            <w:rStyle w:val="Hyperlink"/>
          </w:rPr>
          <w:t>Business Service</w:t>
        </w:r>
      </w:hyperlink>
      <w:r>
        <w:t xml:space="preserve"> directly.</w:t>
      </w:r>
    </w:p>
    <w:p w14:paraId="29917B75" w14:textId="77777777" w:rsidR="003557CB" w:rsidRDefault="003557CB" w:rsidP="003557CB">
      <w:pPr>
        <w:pStyle w:val="Heading3"/>
      </w:pPr>
      <w:bookmarkStart w:id="29" w:name="_Toc433358417"/>
      <w:r>
        <w:t>Message Pushing</w:t>
      </w:r>
      <w:bookmarkEnd w:id="29"/>
    </w:p>
    <w:p w14:paraId="4D39F7CB" w14:textId="77777777" w:rsidR="003557CB" w:rsidRDefault="003557CB" w:rsidP="003557CB">
      <w:r>
        <w:t>DMM will use SignalR to push message to client. In order to push message to client correctly, any API which will generate async message should provide a connect ID so DMM knows the notification is for which client.</w:t>
      </w:r>
    </w:p>
    <w:p w14:paraId="43E3FABE" w14:textId="77777777" w:rsidR="003557CB" w:rsidRDefault="003557CB" w:rsidP="003557CB"/>
    <w:p w14:paraId="1C171641" w14:textId="77777777" w:rsidR="003557CB" w:rsidRDefault="003557CB" w:rsidP="003557CB">
      <w:r>
        <w:object w:dxaOrig="6104" w:dyaOrig="2139" w14:anchorId="5D7B5DD8">
          <v:shape id="_x0000_i1026" type="#_x0000_t75" style="width:304.9pt;height:107.7pt" o:ole="">
            <v:imagedata r:id="rId14" o:title=""/>
          </v:shape>
          <o:OLEObject Type="Embed" ProgID="Visio.Drawing.11" ShapeID="_x0000_i1026" DrawAspect="Content" ObjectID="_1553663308" r:id="rId15"/>
        </w:object>
      </w:r>
    </w:p>
    <w:p w14:paraId="3CBD7D2D" w14:textId="77777777" w:rsidR="003557CB" w:rsidRDefault="003557CB" w:rsidP="003557CB"/>
    <w:p w14:paraId="4C77FEB7" w14:textId="77777777" w:rsidR="003557CB" w:rsidRDefault="003557CB" w:rsidP="003557CB">
      <w:r>
        <w:t>Push Message will use the connection ID to locate the target web page and then call a JS function of that page to pass a notification.</w:t>
      </w:r>
    </w:p>
    <w:p w14:paraId="32738461" w14:textId="77777777" w:rsidR="003557CB" w:rsidRDefault="003557CB" w:rsidP="003557CB">
      <w:r>
        <w:t>The JS function and Notification structure is the contracts between DMM and Biomed App for message pushing.</w:t>
      </w:r>
    </w:p>
    <w:p w14:paraId="14AA452C" w14:textId="77777777" w:rsidR="003557CB" w:rsidRPr="00D22C21" w:rsidRDefault="003557CB" w:rsidP="003557CB">
      <w:r>
        <w:t xml:space="preserve">How the whole notification process work, please see </w:t>
      </w:r>
      <w:hyperlink w:anchor="_Notification" w:history="1">
        <w:r w:rsidRPr="007F324E">
          <w:rPr>
            <w:rStyle w:val="Hyperlink"/>
          </w:rPr>
          <w:t>Notification</w:t>
        </w:r>
      </w:hyperlink>
      <w:r>
        <w:t>.</w:t>
      </w:r>
    </w:p>
    <w:p w14:paraId="632C6AD8" w14:textId="77777777" w:rsidR="003557CB" w:rsidRDefault="003557CB" w:rsidP="003557CB">
      <w:r>
        <w:t>Interface IHubContext is from SignalR framework.</w:t>
      </w:r>
    </w:p>
    <w:p w14:paraId="3A0BD3B6" w14:textId="77777777" w:rsidR="003557CB" w:rsidRDefault="003557CB" w:rsidP="003557CB"/>
    <w:p w14:paraId="72C5AE87" w14:textId="77777777" w:rsidR="003557CB" w:rsidRDefault="003557CB" w:rsidP="003557CB">
      <w:pPr>
        <w:pStyle w:val="Heading3"/>
      </w:pPr>
      <w:bookmarkStart w:id="30" w:name="_Toc433358418"/>
      <w:r>
        <w:t>User Authentication</w:t>
      </w:r>
      <w:bookmarkEnd w:id="30"/>
    </w:p>
    <w:p w14:paraId="24C560D7" w14:textId="77777777" w:rsidR="003557CB" w:rsidRDefault="003557CB" w:rsidP="003557CB">
      <w:pPr>
        <w:pStyle w:val="Heading4"/>
      </w:pPr>
      <w:r>
        <w:t>Class Diagram</w:t>
      </w:r>
    </w:p>
    <w:p w14:paraId="4320CBE2" w14:textId="77777777" w:rsidR="003557CB" w:rsidRDefault="003557CB" w:rsidP="003557CB">
      <w:r>
        <w:object w:dxaOrig="11150" w:dyaOrig="6651" w14:anchorId="60CC079A">
          <v:shape id="_x0000_i1027" type="#_x0000_t75" style="width:7in;height:300.5pt" o:ole="">
            <v:imagedata r:id="rId16" o:title=""/>
          </v:shape>
          <o:OLEObject Type="Embed" ProgID="Visio.Drawing.11" ShapeID="_x0000_i1027" DrawAspect="Content" ObjectID="_1553663309" r:id="rId17"/>
        </w:object>
      </w:r>
    </w:p>
    <w:p w14:paraId="5C3A6448" w14:textId="77777777" w:rsidR="003557CB" w:rsidRDefault="003557CB" w:rsidP="003557CB">
      <w:pPr>
        <w:pStyle w:val="Heading4"/>
      </w:pPr>
      <w:r>
        <w:t>Description</w:t>
      </w:r>
    </w:p>
    <w:p w14:paraId="47260D6D" w14:textId="77777777" w:rsidR="003557CB" w:rsidRDefault="003557CB" w:rsidP="003557CB">
      <w:r>
        <w:t>Authentication Controller will expose APIs for user login, logout, get facilities that associate with user, set facility that user will work on, get countries, get device types that available for facilities and prepare screen for standalone.</w:t>
      </w:r>
    </w:p>
    <w:p w14:paraId="19DDDE53" w14:textId="77777777" w:rsidR="003557CB" w:rsidRDefault="003557CB" w:rsidP="003557CB"/>
    <w:p w14:paraId="6FA6D3D1" w14:textId="77777777" w:rsidR="003557CB" w:rsidRDefault="003557CB" w:rsidP="003557CB">
      <w:r>
        <w:t xml:space="preserve">Most API call returns DMMResp which contains Response Code and Response Msg. Biomed App should use Response Code to find string of CC’s installation language, only use Response Msg when there is no corresponding message in the resource file. </w:t>
      </w:r>
    </w:p>
    <w:p w14:paraId="6E18E592" w14:textId="77777777" w:rsidR="003557CB" w:rsidRDefault="003557CB" w:rsidP="003557CB"/>
    <w:p w14:paraId="4C2BFA6A" w14:textId="77777777" w:rsidR="003557CB" w:rsidRDefault="003557CB" w:rsidP="003557CB">
      <w:r>
        <w:t>Class SignOnReq is the model for sign on request.</w:t>
      </w:r>
    </w:p>
    <w:p w14:paraId="4E328F65" w14:textId="77777777" w:rsidR="003557CB" w:rsidRDefault="003557CB" w:rsidP="003557CB">
      <w:r>
        <w:t>Class Facility is the model for facility detail information.</w:t>
      </w:r>
    </w:p>
    <w:p w14:paraId="04B3FC32" w14:textId="77777777" w:rsidR="003557CB" w:rsidRDefault="003557CB" w:rsidP="003557CB">
      <w:r>
        <w:t>Class DeviceType is the model for device type detail information.</w:t>
      </w:r>
    </w:p>
    <w:p w14:paraId="07DED03A" w14:textId="77777777" w:rsidR="003557CB" w:rsidRDefault="003557CB" w:rsidP="003557CB">
      <w:r>
        <w:t>Class Country is the model for country detail information.</w:t>
      </w:r>
    </w:p>
    <w:p w14:paraId="09E6EE2E" w14:textId="77777777" w:rsidR="003557CB" w:rsidRDefault="003557CB" w:rsidP="003557CB">
      <w:r>
        <w:t>Class FacilityListResp is the model for response of getting facility list request.</w:t>
      </w:r>
    </w:p>
    <w:p w14:paraId="7B4C1B85" w14:textId="77777777" w:rsidR="003557CB" w:rsidRDefault="003557CB" w:rsidP="003557CB">
      <w:r>
        <w:t>Class CountryListResp is the model for response of getting facility list request.</w:t>
      </w:r>
    </w:p>
    <w:p w14:paraId="31C8C217" w14:textId="77777777" w:rsidR="003557CB" w:rsidRDefault="003557CB" w:rsidP="003557CB">
      <w:r>
        <w:t>Class DeviceTypeListResp is the model for response of getting facility list request.</w:t>
      </w:r>
    </w:p>
    <w:p w14:paraId="7DCAC119" w14:textId="77777777" w:rsidR="003557CB" w:rsidRDefault="003557CB" w:rsidP="003557CB"/>
    <w:p w14:paraId="665EC6A1" w14:textId="77777777" w:rsidR="003557CB" w:rsidRDefault="003557CB" w:rsidP="003557CB"/>
    <w:p w14:paraId="5CF6F391" w14:textId="77777777" w:rsidR="003557CB" w:rsidRDefault="003557CB" w:rsidP="003557CB">
      <w:r>
        <w:t xml:space="preserve">Please see </w:t>
      </w:r>
      <w:hyperlink w:anchor="_Sign_On_&amp;" w:history="1">
        <w:r w:rsidRPr="008F25D7">
          <w:rPr>
            <w:rStyle w:val="Hyperlink"/>
          </w:rPr>
          <w:t>Business Service</w:t>
        </w:r>
      </w:hyperlink>
      <w:r>
        <w:t xml:space="preserve"> for how these requests are handled by DMM.</w:t>
      </w:r>
    </w:p>
    <w:p w14:paraId="08EADCCB" w14:textId="77777777" w:rsidR="003557CB" w:rsidRDefault="003557CB" w:rsidP="003557CB">
      <w:pPr>
        <w:pStyle w:val="Heading3"/>
      </w:pPr>
      <w:bookmarkStart w:id="31" w:name="_Device_Management_1"/>
      <w:bookmarkStart w:id="32" w:name="_Toc433358419"/>
      <w:bookmarkEnd w:id="31"/>
      <w:r>
        <w:t>Device Management</w:t>
      </w:r>
      <w:bookmarkEnd w:id="32"/>
    </w:p>
    <w:p w14:paraId="3525066D" w14:textId="77777777" w:rsidR="003557CB" w:rsidRDefault="003557CB" w:rsidP="003557CB">
      <w:pPr>
        <w:pStyle w:val="Heading4"/>
      </w:pPr>
      <w:r>
        <w:t>Class Diagram</w:t>
      </w:r>
    </w:p>
    <w:p w14:paraId="687463A7" w14:textId="77777777" w:rsidR="003557CB" w:rsidRDefault="003557CB" w:rsidP="003557CB">
      <w:r>
        <w:object w:dxaOrig="8663" w:dyaOrig="2948" w14:anchorId="0E4C7A83">
          <v:shape id="_x0000_i1028" type="#_x0000_t75" style="width:433.9pt;height:147.75pt" o:ole="">
            <v:imagedata r:id="rId18" o:title=""/>
          </v:shape>
          <o:OLEObject Type="Embed" ProgID="Visio.Drawing.11" ShapeID="_x0000_i1028" DrawAspect="Content" ObjectID="_1553663310" r:id="rId19"/>
        </w:object>
      </w:r>
    </w:p>
    <w:p w14:paraId="541FF8A0" w14:textId="77777777" w:rsidR="003557CB" w:rsidRDefault="003557CB" w:rsidP="003557CB">
      <w:pPr>
        <w:pStyle w:val="Heading4"/>
      </w:pPr>
      <w:r>
        <w:t>Description</w:t>
      </w:r>
    </w:p>
    <w:p w14:paraId="6991EEBC" w14:textId="77777777" w:rsidR="003557CB" w:rsidRDefault="003557CB" w:rsidP="003557CB">
      <w:r>
        <w:t>Device Controller will expose APIs for getting device list, getting device list of virtual dock, search device, filter device list.</w:t>
      </w:r>
    </w:p>
    <w:p w14:paraId="1E808F9F" w14:textId="77777777" w:rsidR="003557CB" w:rsidRDefault="003557CB" w:rsidP="003557CB">
      <w:pPr>
        <w:pStyle w:val="ListParagraph"/>
        <w:ind w:left="720"/>
      </w:pPr>
    </w:p>
    <w:p w14:paraId="45127AC3" w14:textId="77777777" w:rsidR="003557CB" w:rsidRDefault="003557CB" w:rsidP="003557CB">
      <w:r>
        <w:t>Class Device is the model for device information.</w:t>
      </w:r>
    </w:p>
    <w:p w14:paraId="70FC66ED" w14:textId="77777777" w:rsidR="003557CB" w:rsidRDefault="003557CB" w:rsidP="003557CB">
      <w:r>
        <w:t>Class DeviceListResp is the model for a list of device.</w:t>
      </w:r>
    </w:p>
    <w:p w14:paraId="1E057501" w14:textId="77777777" w:rsidR="003557CB" w:rsidRDefault="003557CB" w:rsidP="003557CB"/>
    <w:p w14:paraId="52667836" w14:textId="77777777" w:rsidR="003557CB" w:rsidRDefault="003557CB" w:rsidP="003557CB">
      <w:r>
        <w:t xml:space="preserve">Please see </w:t>
      </w:r>
      <w:hyperlink w:anchor="_Device_Management" w:history="1">
        <w:r w:rsidRPr="00773E24">
          <w:rPr>
            <w:rStyle w:val="Hyperlink"/>
          </w:rPr>
          <w:t>Business Service</w:t>
        </w:r>
      </w:hyperlink>
      <w:r>
        <w:t xml:space="preserve"> for how these requests are handled by DMM.</w:t>
      </w:r>
    </w:p>
    <w:p w14:paraId="401E8915" w14:textId="77777777" w:rsidR="003557CB" w:rsidRDefault="003557CB" w:rsidP="003557CB"/>
    <w:p w14:paraId="6E7DBFD2" w14:textId="77777777" w:rsidR="003557CB" w:rsidRDefault="003557CB" w:rsidP="003557CB">
      <w:pPr>
        <w:pStyle w:val="Heading3"/>
      </w:pPr>
      <w:bookmarkStart w:id="33" w:name="_Toc433358420"/>
      <w:r>
        <w:t>Device Configuration Management</w:t>
      </w:r>
      <w:bookmarkEnd w:id="33"/>
    </w:p>
    <w:p w14:paraId="6934C948" w14:textId="77777777" w:rsidR="003557CB" w:rsidRDefault="003557CB" w:rsidP="003557CB">
      <w:pPr>
        <w:pStyle w:val="Heading4"/>
      </w:pPr>
      <w:r>
        <w:t>Class Diagram</w:t>
      </w:r>
    </w:p>
    <w:p w14:paraId="291AC1E0" w14:textId="77777777" w:rsidR="003557CB" w:rsidRDefault="003557CB" w:rsidP="003557CB">
      <w:r>
        <w:object w:dxaOrig="8477" w:dyaOrig="2409" w14:anchorId="2704A5B8">
          <v:shape id="_x0000_i1029" type="#_x0000_t75" style="width:423.85pt;height:120.2pt" o:ole="">
            <v:imagedata r:id="rId20" o:title=""/>
          </v:shape>
          <o:OLEObject Type="Embed" ProgID="Visio.Drawing.11" ShapeID="_x0000_i1029" DrawAspect="Content" ObjectID="_1553663311" r:id="rId21"/>
        </w:object>
      </w:r>
    </w:p>
    <w:p w14:paraId="028C6560" w14:textId="77777777" w:rsidR="003557CB" w:rsidRDefault="003557CB" w:rsidP="003557CB">
      <w:pPr>
        <w:pStyle w:val="Heading4"/>
      </w:pPr>
      <w:r>
        <w:t>Description</w:t>
      </w:r>
    </w:p>
    <w:p w14:paraId="5F19D3CA" w14:textId="77777777" w:rsidR="003557CB" w:rsidRDefault="003557CB" w:rsidP="003557CB">
      <w:r>
        <w:t>Device Configuration Controller will expose APIs for Sync Device Configuration and View Device Configuration.</w:t>
      </w:r>
    </w:p>
    <w:p w14:paraId="7CDEC3E6" w14:textId="77777777" w:rsidR="003557CB" w:rsidRDefault="003557CB" w:rsidP="003557CB"/>
    <w:p w14:paraId="090E4565" w14:textId="77777777" w:rsidR="003557CB" w:rsidRDefault="003557CB" w:rsidP="003557CB">
      <w:r>
        <w:t xml:space="preserve">Please see </w:t>
      </w:r>
      <w:hyperlink w:anchor="_Device_Configuration_Management" w:history="1">
        <w:r w:rsidRPr="00F82399">
          <w:rPr>
            <w:rStyle w:val="Hyperlink"/>
          </w:rPr>
          <w:t>Business Service</w:t>
        </w:r>
      </w:hyperlink>
      <w:r>
        <w:t xml:space="preserve"> for how these requests are handled by DMM.</w:t>
      </w:r>
    </w:p>
    <w:p w14:paraId="0388EA51" w14:textId="77777777" w:rsidR="003557CB" w:rsidRDefault="003557CB" w:rsidP="003557CB">
      <w:pPr>
        <w:pStyle w:val="ListParagraph"/>
        <w:ind w:left="720"/>
      </w:pPr>
    </w:p>
    <w:p w14:paraId="3691E8DD" w14:textId="77777777" w:rsidR="003557CB" w:rsidRDefault="003557CB" w:rsidP="003557CB">
      <w:pPr>
        <w:pStyle w:val="Heading3"/>
      </w:pPr>
      <w:bookmarkStart w:id="34" w:name="_Toc433358421"/>
      <w:r>
        <w:t>Device Log Management</w:t>
      </w:r>
      <w:bookmarkEnd w:id="34"/>
    </w:p>
    <w:p w14:paraId="169F2C0C" w14:textId="77777777" w:rsidR="003557CB" w:rsidRDefault="003557CB" w:rsidP="003557CB">
      <w:pPr>
        <w:pStyle w:val="Heading4"/>
      </w:pPr>
      <w:r>
        <w:t>Class Diagram</w:t>
      </w:r>
    </w:p>
    <w:p w14:paraId="73697FF4" w14:textId="77777777" w:rsidR="003557CB" w:rsidRDefault="003557CB" w:rsidP="003557CB">
      <w:r>
        <w:object w:dxaOrig="8865" w:dyaOrig="2448" w14:anchorId="78564B2C">
          <v:shape id="_x0000_i1030" type="#_x0000_t75" style="width:443.9pt;height:122.7pt" o:ole="">
            <v:imagedata r:id="rId22" o:title=""/>
          </v:shape>
          <o:OLEObject Type="Embed" ProgID="Visio.Drawing.11" ShapeID="_x0000_i1030" DrawAspect="Content" ObjectID="_1553663312" r:id="rId23"/>
        </w:object>
      </w:r>
    </w:p>
    <w:p w14:paraId="315EAB4D" w14:textId="77777777" w:rsidR="003557CB" w:rsidRDefault="003557CB" w:rsidP="003557CB">
      <w:pPr>
        <w:pStyle w:val="Heading4"/>
      </w:pPr>
      <w:r>
        <w:t>Description</w:t>
      </w:r>
    </w:p>
    <w:p w14:paraId="17DE85F6" w14:textId="77777777" w:rsidR="003557CB" w:rsidRDefault="003557CB" w:rsidP="003557CB">
      <w:r>
        <w:t>Device Log Controller will expose APIs for Sync Device Log and View Device Saved Log.</w:t>
      </w:r>
    </w:p>
    <w:p w14:paraId="4EC5F1CD" w14:textId="77777777" w:rsidR="003557CB" w:rsidRDefault="003557CB" w:rsidP="003557CB"/>
    <w:p w14:paraId="1ADA3199" w14:textId="77777777" w:rsidR="003557CB" w:rsidRDefault="003557CB" w:rsidP="003557CB">
      <w:r>
        <w:t xml:space="preserve">Please see </w:t>
      </w:r>
      <w:hyperlink w:anchor="_Device_Log_Management" w:history="1">
        <w:r w:rsidRPr="00C6284E">
          <w:rPr>
            <w:rStyle w:val="Hyperlink"/>
          </w:rPr>
          <w:t>Business Service</w:t>
        </w:r>
      </w:hyperlink>
      <w:r>
        <w:t xml:space="preserve"> for how these requests are handled by DMM.</w:t>
      </w:r>
    </w:p>
    <w:p w14:paraId="3FAD722E" w14:textId="77777777" w:rsidR="003557CB" w:rsidRDefault="003557CB" w:rsidP="003557CB">
      <w:pPr>
        <w:pStyle w:val="ListParagraph"/>
        <w:ind w:left="720"/>
      </w:pPr>
    </w:p>
    <w:p w14:paraId="7C022001" w14:textId="77777777" w:rsidR="003557CB" w:rsidRDefault="003557CB" w:rsidP="003557CB">
      <w:pPr>
        <w:pStyle w:val="Heading3"/>
      </w:pPr>
      <w:bookmarkStart w:id="35" w:name="_Toc433358422"/>
      <w:r>
        <w:t>Device Software Management</w:t>
      </w:r>
      <w:bookmarkEnd w:id="35"/>
    </w:p>
    <w:p w14:paraId="7892C9A2" w14:textId="77777777" w:rsidR="003557CB" w:rsidRDefault="003557CB" w:rsidP="003557CB">
      <w:pPr>
        <w:pStyle w:val="Heading4"/>
      </w:pPr>
      <w:r>
        <w:t>Class Diagram</w:t>
      </w:r>
    </w:p>
    <w:p w14:paraId="324E550C" w14:textId="77777777" w:rsidR="003557CB" w:rsidRDefault="003557CB" w:rsidP="003557CB">
      <w:r>
        <w:object w:dxaOrig="11465" w:dyaOrig="2602" w14:anchorId="218ED431">
          <v:shape id="_x0000_i1031" type="#_x0000_t75" style="width:573.5pt;height:129.6pt" o:ole="">
            <v:imagedata r:id="rId24" o:title=""/>
          </v:shape>
          <o:OLEObject Type="Embed" ProgID="Visio.Drawing.11" ShapeID="_x0000_i1031" DrawAspect="Content" ObjectID="_1553663313" r:id="rId25"/>
        </w:object>
      </w:r>
    </w:p>
    <w:p w14:paraId="02217751" w14:textId="77777777" w:rsidR="003557CB" w:rsidRDefault="003557CB" w:rsidP="003557CB">
      <w:pPr>
        <w:pStyle w:val="Heading4"/>
      </w:pPr>
      <w:r>
        <w:t>Description</w:t>
      </w:r>
    </w:p>
    <w:p w14:paraId="58EB1C9D" w14:textId="77777777" w:rsidR="003557CB" w:rsidRDefault="003557CB" w:rsidP="003557CB">
      <w:r>
        <w:t>Device Software Controller will expose APIs for Register Software, Update Latest Software and Update Specific Software.</w:t>
      </w:r>
    </w:p>
    <w:p w14:paraId="4EB5AA19" w14:textId="77777777" w:rsidR="003557CB" w:rsidRDefault="003557CB" w:rsidP="003557CB"/>
    <w:p w14:paraId="2A4B639D" w14:textId="77777777" w:rsidR="003557CB" w:rsidRDefault="003557CB" w:rsidP="003557CB">
      <w:r>
        <w:t xml:space="preserve">Please see </w:t>
      </w:r>
      <w:hyperlink w:anchor="_Device_Software_Management" w:history="1">
        <w:r w:rsidRPr="00C6284E">
          <w:rPr>
            <w:rStyle w:val="Hyperlink"/>
          </w:rPr>
          <w:t>Business Service</w:t>
        </w:r>
      </w:hyperlink>
      <w:r>
        <w:t xml:space="preserve"> for how these requests are handled by DMM.</w:t>
      </w:r>
    </w:p>
    <w:p w14:paraId="29395268" w14:textId="77777777" w:rsidR="003557CB" w:rsidRDefault="003557CB" w:rsidP="003557CB">
      <w:pPr>
        <w:pStyle w:val="ListParagraph"/>
        <w:ind w:left="720"/>
      </w:pPr>
    </w:p>
    <w:p w14:paraId="171B277E" w14:textId="77777777" w:rsidR="003557CB" w:rsidRDefault="003557CB" w:rsidP="003557CB">
      <w:pPr>
        <w:pStyle w:val="Heading3"/>
      </w:pPr>
      <w:bookmarkStart w:id="36" w:name="_Toc433358423"/>
      <w:r>
        <w:t>Feature License Management</w:t>
      </w:r>
      <w:bookmarkEnd w:id="36"/>
    </w:p>
    <w:p w14:paraId="07C6B9BC" w14:textId="77777777" w:rsidR="003557CB" w:rsidRDefault="003557CB" w:rsidP="003557CB">
      <w:pPr>
        <w:pStyle w:val="Heading4"/>
      </w:pPr>
      <w:r>
        <w:t>Class Diagram</w:t>
      </w:r>
    </w:p>
    <w:p w14:paraId="6DD0142C" w14:textId="77777777" w:rsidR="003557CB" w:rsidRDefault="003557CB" w:rsidP="003557CB">
      <w:pPr>
        <w:pStyle w:val="ListParagraph"/>
        <w:ind w:left="720"/>
      </w:pPr>
    </w:p>
    <w:p w14:paraId="62A2C2A2" w14:textId="77777777" w:rsidR="003557CB" w:rsidRDefault="003557CB" w:rsidP="003557CB">
      <w:r>
        <w:object w:dxaOrig="8809" w:dyaOrig="2845" w14:anchorId="7F6F235B">
          <v:shape id="_x0000_i1032" type="#_x0000_t75" style="width:440.15pt;height:142.75pt" o:ole="">
            <v:imagedata r:id="rId26" o:title=""/>
          </v:shape>
          <o:OLEObject Type="Embed" ProgID="Visio.Drawing.11" ShapeID="_x0000_i1032" DrawAspect="Content" ObjectID="_1553663314" r:id="rId27"/>
        </w:object>
      </w:r>
    </w:p>
    <w:p w14:paraId="1911BB36" w14:textId="77777777" w:rsidR="003557CB" w:rsidRDefault="003557CB" w:rsidP="003557CB">
      <w:pPr>
        <w:pStyle w:val="Heading4"/>
      </w:pPr>
      <w:r>
        <w:t>Description</w:t>
      </w:r>
    </w:p>
    <w:p w14:paraId="5847D1D8" w14:textId="77777777" w:rsidR="003557CB" w:rsidRDefault="003557CB" w:rsidP="003557CB">
      <w:r>
        <w:t>Feature License Controller will expose APIs for Download Feature License, Update Feature License, View Feature License and Feature License Matrix</w:t>
      </w:r>
    </w:p>
    <w:p w14:paraId="564A3365" w14:textId="77777777" w:rsidR="003557CB" w:rsidRDefault="003557CB" w:rsidP="003557CB"/>
    <w:p w14:paraId="77A2810E" w14:textId="77777777" w:rsidR="003557CB" w:rsidRDefault="003557CB" w:rsidP="003557CB">
      <w:r>
        <w:t xml:space="preserve">Please see </w:t>
      </w:r>
      <w:hyperlink w:anchor="_Device_Software_Management" w:history="1">
        <w:r w:rsidRPr="00C6284E">
          <w:rPr>
            <w:rStyle w:val="Hyperlink"/>
          </w:rPr>
          <w:t>Business Service</w:t>
        </w:r>
      </w:hyperlink>
      <w:r>
        <w:t xml:space="preserve"> for how these requests are handled by DMM.</w:t>
      </w:r>
    </w:p>
    <w:p w14:paraId="303DEE59" w14:textId="77777777" w:rsidR="003557CB" w:rsidRDefault="003557CB" w:rsidP="003557CB"/>
    <w:p w14:paraId="52ED9456" w14:textId="77777777" w:rsidR="003557CB" w:rsidRDefault="003557CB" w:rsidP="003557CB">
      <w:pPr>
        <w:pStyle w:val="Heading3"/>
      </w:pPr>
      <w:bookmarkStart w:id="37" w:name="_Toc433358424"/>
      <w:r>
        <w:t>Scheduler Management</w:t>
      </w:r>
      <w:bookmarkEnd w:id="37"/>
    </w:p>
    <w:p w14:paraId="7F60966F" w14:textId="77777777" w:rsidR="003557CB" w:rsidRDefault="003557CB" w:rsidP="003557CB">
      <w:pPr>
        <w:pStyle w:val="Heading4"/>
      </w:pPr>
      <w:r>
        <w:t>Class Diagram</w:t>
      </w:r>
    </w:p>
    <w:p w14:paraId="37780F72" w14:textId="77777777" w:rsidR="003557CB" w:rsidRDefault="003557CB" w:rsidP="003557CB"/>
    <w:p w14:paraId="13F54A47" w14:textId="77777777" w:rsidR="003557CB" w:rsidRDefault="003557CB" w:rsidP="003557CB">
      <w:r>
        <w:object w:dxaOrig="10318" w:dyaOrig="4441" w14:anchorId="65AC45CE">
          <v:shape id="_x0000_i1033" type="#_x0000_t75" style="width:515.9pt;height:222.25pt" o:ole="">
            <v:imagedata r:id="rId28" o:title=""/>
          </v:shape>
          <o:OLEObject Type="Embed" ProgID="Visio.Drawing.11" ShapeID="_x0000_i1033" DrawAspect="Content" ObjectID="_1553663315" r:id="rId29"/>
        </w:object>
      </w:r>
    </w:p>
    <w:p w14:paraId="442F52AB" w14:textId="77777777" w:rsidR="003557CB" w:rsidRDefault="003557CB" w:rsidP="003557CB">
      <w:pPr>
        <w:pStyle w:val="Heading4"/>
      </w:pPr>
      <w:r>
        <w:t>Description</w:t>
      </w:r>
    </w:p>
    <w:p w14:paraId="668351E5" w14:textId="77777777" w:rsidR="003557CB" w:rsidRDefault="003557CB" w:rsidP="003557CB">
      <w:r>
        <w:t>Schedule Controller will expose APIs for Schedule Device Log, Schedule Latest Software Update, Schedule Specific Software Update and Schedule Job Report.</w:t>
      </w:r>
    </w:p>
    <w:p w14:paraId="56E9ADFC" w14:textId="77777777" w:rsidR="003557CB" w:rsidRDefault="003557CB" w:rsidP="003557CB"/>
    <w:p w14:paraId="5DC476AF" w14:textId="77777777" w:rsidR="003557CB" w:rsidRDefault="003557CB" w:rsidP="003557CB">
      <w:r>
        <w:t xml:space="preserve">Please see </w:t>
      </w:r>
      <w:hyperlink w:anchor="_Feature_License_Management" w:history="1">
        <w:r w:rsidRPr="00C6284E">
          <w:rPr>
            <w:rStyle w:val="Hyperlink"/>
          </w:rPr>
          <w:t>Business Service</w:t>
        </w:r>
      </w:hyperlink>
      <w:r>
        <w:t xml:space="preserve"> for how these requests are handled by DMM.</w:t>
      </w:r>
    </w:p>
    <w:p w14:paraId="550A051E" w14:textId="77777777" w:rsidR="003557CB" w:rsidRDefault="003557CB" w:rsidP="003557CB">
      <w:bookmarkStart w:id="38" w:name="_RESTful_Web_Service"/>
      <w:bookmarkEnd w:id="38"/>
    </w:p>
    <w:p w14:paraId="7C733F2A" w14:textId="77777777" w:rsidR="003557CB" w:rsidRPr="006B229E" w:rsidRDefault="003557CB" w:rsidP="003557CB">
      <w:pPr>
        <w:pStyle w:val="Heading2"/>
      </w:pPr>
      <w:bookmarkStart w:id="39" w:name="_Vital_Sync_Web"/>
      <w:bookmarkStart w:id="40" w:name="_Toc433358425"/>
      <w:bookmarkEnd w:id="39"/>
      <w:r>
        <w:t>Vital Sync Web Service Reference</w:t>
      </w:r>
      <w:bookmarkEnd w:id="40"/>
    </w:p>
    <w:p w14:paraId="6C4B2458" w14:textId="77777777" w:rsidR="003557CB" w:rsidRDefault="003557CB" w:rsidP="003557CB">
      <w:r>
        <w:t xml:space="preserve">This is automatically generated by reference to Vital Sync Web Service. DMM will use this reference class directly when call VS Web Service API. For the detail of Vital Sync Web Service, please see </w:t>
      </w:r>
      <w:r w:rsidRPr="0021529A">
        <w:rPr>
          <w:i/>
        </w:rPr>
        <w:t>Vital Sync Services for Common Client-v0.1.docx</w:t>
      </w:r>
      <w:r>
        <w:t xml:space="preserve"> and </w:t>
      </w:r>
      <w:r w:rsidRPr="0021529A">
        <w:rPr>
          <w:i/>
        </w:rPr>
        <w:t>CommonClientVitalSyncDependencies.xlsx</w:t>
      </w:r>
      <w:r>
        <w:t>.</w:t>
      </w:r>
    </w:p>
    <w:p w14:paraId="19BE2800" w14:textId="77777777" w:rsidR="003557CB" w:rsidRPr="00340969" w:rsidRDefault="003557CB" w:rsidP="003557CB">
      <w:bookmarkStart w:id="41" w:name="_Message_Specification"/>
      <w:bookmarkEnd w:id="41"/>
    </w:p>
    <w:p w14:paraId="2F114E5C" w14:textId="77777777" w:rsidR="003557CB" w:rsidRDefault="003557CB" w:rsidP="003557CB">
      <w:pPr>
        <w:pStyle w:val="Heading2"/>
      </w:pPr>
      <w:bookmarkStart w:id="42" w:name="_Toc433358426"/>
      <w:r>
        <w:t>GDMP Web Service Reference</w:t>
      </w:r>
      <w:bookmarkEnd w:id="42"/>
    </w:p>
    <w:p w14:paraId="45F7E867" w14:textId="77777777" w:rsidR="003557CB" w:rsidRDefault="003557CB" w:rsidP="003557CB">
      <w:r>
        <w:t>This is automatically generated by reference to GDMP Web Service. DMM will use this reference class directly</w:t>
      </w:r>
      <w:r w:rsidRPr="00EE49EE">
        <w:t xml:space="preserve"> </w:t>
      </w:r>
      <w:r>
        <w:t xml:space="preserve">when call GDMP Web Service API. For the detail of GDMP Web Service, please see </w:t>
      </w:r>
      <w:r w:rsidRPr="00B66E7C">
        <w:rPr>
          <w:i/>
        </w:rPr>
        <w:t>CommonClientGDMPDependencies.xlsx</w:t>
      </w:r>
      <w:r>
        <w:t>.</w:t>
      </w:r>
    </w:p>
    <w:p w14:paraId="529B8E1C" w14:textId="77777777" w:rsidR="003557CB" w:rsidRDefault="003557CB" w:rsidP="003557CB">
      <w:pPr>
        <w:ind w:left="720"/>
      </w:pPr>
    </w:p>
    <w:p w14:paraId="34A7A815" w14:textId="77777777" w:rsidR="003557CB" w:rsidRDefault="003557CB" w:rsidP="003557CB">
      <w:pPr>
        <w:pStyle w:val="Heading1"/>
      </w:pPr>
      <w:bookmarkStart w:id="43" w:name="_BUSINESS_SERVICE"/>
      <w:bookmarkStart w:id="44" w:name="_Toc433358427"/>
      <w:bookmarkEnd w:id="43"/>
      <w:r>
        <w:t>BUSINESS SERVICE</w:t>
      </w:r>
      <w:bookmarkEnd w:id="44"/>
    </w:p>
    <w:p w14:paraId="1EE7F44A" w14:textId="77777777" w:rsidR="003557CB" w:rsidRDefault="003557CB" w:rsidP="003557CB">
      <w:pPr>
        <w:pStyle w:val="Heading2"/>
      </w:pPr>
      <w:bookmarkStart w:id="45" w:name="_Sign_On_&amp;"/>
      <w:bookmarkStart w:id="46" w:name="_Toc433358428"/>
      <w:bookmarkEnd w:id="45"/>
      <w:r>
        <w:t>Sign On &amp; Session Management</w:t>
      </w:r>
      <w:bookmarkEnd w:id="46"/>
    </w:p>
    <w:p w14:paraId="43937960" w14:textId="77777777" w:rsidR="003557CB" w:rsidRDefault="003557CB" w:rsidP="003557CB">
      <w:pPr>
        <w:pStyle w:val="Heading3"/>
      </w:pPr>
      <w:bookmarkStart w:id="47" w:name="_Toc433358429"/>
      <w:r>
        <w:t>Class Diagram</w:t>
      </w:r>
      <w:bookmarkEnd w:id="47"/>
    </w:p>
    <w:p w14:paraId="0BA41E16" w14:textId="77777777" w:rsidR="003557CB" w:rsidRDefault="003557CB" w:rsidP="003557CB">
      <w:r>
        <w:t>This class will handle the business logic for Sign On and Session Management.</w:t>
      </w:r>
    </w:p>
    <w:p w14:paraId="3222ED09" w14:textId="77777777" w:rsidR="003557CB" w:rsidRDefault="003557CB" w:rsidP="003557CB">
      <w:r>
        <w:object w:dxaOrig="6335" w:dyaOrig="2657" w14:anchorId="1CFED152">
          <v:shape id="_x0000_i1034" type="#_x0000_t75" style="width:316.8pt;height:132.75pt" o:ole="">
            <v:imagedata r:id="rId30" o:title=""/>
          </v:shape>
          <o:OLEObject Type="Embed" ProgID="Visio.Drawing.11" ShapeID="_x0000_i1034" DrawAspect="Content" ObjectID="_1553663316" r:id="rId31"/>
        </w:object>
      </w:r>
    </w:p>
    <w:p w14:paraId="00EC5135" w14:textId="77777777" w:rsidR="003557CB" w:rsidRDefault="003557CB" w:rsidP="003557CB"/>
    <w:p w14:paraId="04F4170E" w14:textId="77777777" w:rsidR="003557CB" w:rsidRDefault="003557CB" w:rsidP="003557CB">
      <w:pPr>
        <w:pStyle w:val="Heading3"/>
      </w:pPr>
      <w:bookmarkStart w:id="48" w:name="_Toc433358430"/>
      <w:r>
        <w:t>Functions</w:t>
      </w:r>
      <w:bookmarkEnd w:id="48"/>
    </w:p>
    <w:p w14:paraId="23251B6D" w14:textId="77777777" w:rsidR="003557CB" w:rsidRDefault="003557CB" w:rsidP="003557CB">
      <w:pPr>
        <w:pStyle w:val="Heading4"/>
      </w:pPr>
      <w:bookmarkStart w:id="49" w:name="_Sign_On"/>
      <w:bookmarkEnd w:id="49"/>
      <w:r>
        <w:t>Sign On</w:t>
      </w:r>
    </w:p>
    <w:p w14:paraId="6199F16F" w14:textId="77777777" w:rsidR="003557CB" w:rsidRPr="001C52CD" w:rsidRDefault="003557CB" w:rsidP="003557CB">
      <w:pPr>
        <w:pStyle w:val="ListParagraph"/>
        <w:numPr>
          <w:ilvl w:val="0"/>
          <w:numId w:val="33"/>
        </w:numPr>
      </w:pPr>
      <w:r>
        <w:t>Workflow</w:t>
      </w:r>
    </w:p>
    <w:p w14:paraId="69D026CC" w14:textId="77777777" w:rsidR="003557CB" w:rsidRDefault="003557CB" w:rsidP="003557CB">
      <w:pPr>
        <w:jc w:val="center"/>
      </w:pPr>
      <w:r>
        <w:object w:dxaOrig="11258" w:dyaOrig="7198" w14:anchorId="76B0F653">
          <v:shape id="_x0000_i1035" type="#_x0000_t75" style="width:563.5pt;height:5in" o:ole="">
            <v:imagedata r:id="rId32" o:title=""/>
          </v:shape>
          <o:OLEObject Type="Embed" ProgID="Visio.Drawing.11" ShapeID="_x0000_i1035" DrawAspect="Content" ObjectID="_1553663317" r:id="rId33"/>
        </w:object>
      </w:r>
    </w:p>
    <w:p w14:paraId="716D3ED1" w14:textId="77777777" w:rsidR="003557CB" w:rsidRDefault="003557CB" w:rsidP="003557CB">
      <w:pPr>
        <w:jc w:val="center"/>
      </w:pPr>
    </w:p>
    <w:p w14:paraId="070FC88C" w14:textId="77777777" w:rsidR="003557CB" w:rsidRDefault="003557CB" w:rsidP="003557CB">
      <w:pPr>
        <w:pStyle w:val="ListParagraph"/>
        <w:numPr>
          <w:ilvl w:val="0"/>
          <w:numId w:val="33"/>
        </w:numPr>
      </w:pPr>
      <w:r>
        <w:t>Description</w:t>
      </w:r>
    </w:p>
    <w:p w14:paraId="038D56A4" w14:textId="77777777" w:rsidR="003557CB" w:rsidRDefault="003557CB" w:rsidP="003557CB">
      <w:pPr>
        <w:ind w:left="720"/>
      </w:pPr>
      <w:r>
        <w:t>This function will try to login to Vital Sync first and then get role from Vital Sync. Vital Sync will help to login to GDMP. For the first time, VS will ask for GDMP credential and then save it in VS. When GDMP credential is changed, VS login to GDMP will fail. VS will ask for it again and update it in VS.</w:t>
      </w:r>
    </w:p>
    <w:p w14:paraId="60417265" w14:textId="77777777" w:rsidR="003557CB" w:rsidRDefault="003557CB" w:rsidP="003557CB">
      <w:pPr>
        <w:ind w:left="720"/>
      </w:pPr>
      <w:r>
        <w:t xml:space="preserve">If login to VS success and VS login to GDMP success, Vital Sync will return user’s training records; GDMP roles and GDMP Agent session ID. </w:t>
      </w:r>
    </w:p>
    <w:p w14:paraId="49CE7BF6" w14:textId="77777777" w:rsidR="003557CB" w:rsidRDefault="003557CB" w:rsidP="003557CB">
      <w:pPr>
        <w:ind w:left="720"/>
      </w:pPr>
      <w:r>
        <w:t xml:space="preserve">Roles can be mapped into CC roles Class A, B, C. Based on that information, system generate user rights and save it in user session. </w:t>
      </w:r>
    </w:p>
    <w:p w14:paraId="11765C18" w14:textId="77777777" w:rsidR="003557CB" w:rsidRDefault="003557CB" w:rsidP="003557CB"/>
    <w:p w14:paraId="04B7C264" w14:textId="77777777" w:rsidR="003557CB" w:rsidRDefault="003557CB" w:rsidP="003557CB">
      <w:pPr>
        <w:ind w:firstLine="720"/>
      </w:pPr>
      <w:r>
        <w:t>Note: The Biomed App should setup a timer to show system busy message if Sign On doesn’t return in pre-configured time.</w:t>
      </w:r>
    </w:p>
    <w:p w14:paraId="18A91640" w14:textId="77777777" w:rsidR="003557CB" w:rsidRDefault="003557CB" w:rsidP="003557CB">
      <w:pPr>
        <w:ind w:firstLine="720"/>
      </w:pPr>
      <w:r>
        <w:t xml:space="preserve">          If login to Vital Sync failed too many times, user account will be locked by Vital Sync. DMM only need to show the error message.</w:t>
      </w:r>
    </w:p>
    <w:p w14:paraId="29C75743" w14:textId="77777777" w:rsidR="003557CB" w:rsidRDefault="003557CB" w:rsidP="003557CB">
      <w:pPr>
        <w:ind w:left="720"/>
      </w:pPr>
      <w:r>
        <w:t xml:space="preserve">         CC support one user account with multiple logins at same time; each logins will have its own user session.</w:t>
      </w:r>
    </w:p>
    <w:p w14:paraId="5F6B8027" w14:textId="77777777" w:rsidR="003557CB" w:rsidRDefault="003557CB" w:rsidP="003557CB">
      <w:pPr>
        <w:ind w:left="720"/>
      </w:pPr>
    </w:p>
    <w:p w14:paraId="3A2037B4" w14:textId="77777777" w:rsidR="003557CB" w:rsidRDefault="003557CB" w:rsidP="003557CB">
      <w:pPr>
        <w:pStyle w:val="ListParagraph"/>
        <w:numPr>
          <w:ilvl w:val="0"/>
          <w:numId w:val="33"/>
        </w:numPr>
      </w:pPr>
      <w:r>
        <w:t>CC Version</w:t>
      </w:r>
    </w:p>
    <w:p w14:paraId="0105BE93" w14:textId="77777777" w:rsidR="003557CB" w:rsidRDefault="003557CB" w:rsidP="003557CB">
      <w:pPr>
        <w:pStyle w:val="ListParagraph"/>
        <w:ind w:left="720"/>
      </w:pPr>
      <w:r>
        <w:t>When login successfully, it also should send a CC Version message to GDMP to report current CC version and GDMP should return the latest CC version back. Compare the latest version with current version to see if there is a new version of CC. If there is, auto update if it’s standalone mode; alert user if it’s centralized mode.</w:t>
      </w:r>
    </w:p>
    <w:p w14:paraId="546CBA22" w14:textId="77777777" w:rsidR="003557CB" w:rsidRDefault="003557CB" w:rsidP="003557CB">
      <w:pPr>
        <w:pStyle w:val="ListParagraph"/>
        <w:ind w:left="720"/>
      </w:pPr>
    </w:p>
    <w:p w14:paraId="6A2D950C" w14:textId="77777777" w:rsidR="003557CB" w:rsidRDefault="003557CB" w:rsidP="003557CB">
      <w:pPr>
        <w:pStyle w:val="Heading4"/>
      </w:pPr>
      <w:r>
        <w:t>Login GDMP</w:t>
      </w:r>
    </w:p>
    <w:p w14:paraId="71BBEBD6" w14:textId="77777777" w:rsidR="003557CB" w:rsidRPr="00E647D4" w:rsidRDefault="003557CB" w:rsidP="003557CB">
      <w:pPr>
        <w:pStyle w:val="ListParagraph"/>
        <w:numPr>
          <w:ilvl w:val="0"/>
          <w:numId w:val="33"/>
        </w:numPr>
      </w:pPr>
      <w:r>
        <w:t>Workflow</w:t>
      </w:r>
    </w:p>
    <w:p w14:paraId="515361F5" w14:textId="77777777" w:rsidR="003557CB" w:rsidRDefault="003557CB" w:rsidP="003557CB">
      <w:pPr>
        <w:pStyle w:val="ListParagraph"/>
        <w:ind w:left="720"/>
      </w:pPr>
      <w:r>
        <w:object w:dxaOrig="10134" w:dyaOrig="5384" w14:anchorId="7DE6CF8D">
          <v:shape id="_x0000_i1036" type="#_x0000_t75" style="width:507.15pt;height:269.2pt" o:ole="">
            <v:imagedata r:id="rId34" o:title=""/>
          </v:shape>
          <o:OLEObject Type="Embed" ProgID="Visio.Drawing.11" ShapeID="_x0000_i1036" DrawAspect="Content" ObjectID="_1553663318" r:id="rId35"/>
        </w:object>
      </w:r>
    </w:p>
    <w:p w14:paraId="06E1DF88" w14:textId="77777777" w:rsidR="003557CB" w:rsidRDefault="003557CB" w:rsidP="003557CB">
      <w:pPr>
        <w:pStyle w:val="ListParagraph"/>
        <w:numPr>
          <w:ilvl w:val="0"/>
          <w:numId w:val="33"/>
        </w:numPr>
      </w:pPr>
      <w:r>
        <w:t>Description</w:t>
      </w:r>
    </w:p>
    <w:p w14:paraId="22490A9F" w14:textId="77777777" w:rsidR="003557CB" w:rsidRDefault="003557CB" w:rsidP="003557CB">
      <w:pPr>
        <w:pStyle w:val="ListParagraph"/>
        <w:ind w:left="720"/>
      </w:pPr>
      <w:r>
        <w:t>This function only gets called when user first time login to VS, or user’s GDMP credential changed. It will continue the process paused in Sign On.</w:t>
      </w:r>
    </w:p>
    <w:p w14:paraId="672941A9" w14:textId="77777777" w:rsidR="003557CB" w:rsidRDefault="003557CB" w:rsidP="003557CB">
      <w:pPr>
        <w:pStyle w:val="Heading4"/>
      </w:pPr>
      <w:r>
        <w:t>Get Facility List</w:t>
      </w:r>
    </w:p>
    <w:p w14:paraId="34C8F0AC" w14:textId="77777777" w:rsidR="003557CB" w:rsidRPr="00E647D4" w:rsidRDefault="003557CB" w:rsidP="003557CB">
      <w:pPr>
        <w:pStyle w:val="ListParagraph"/>
        <w:numPr>
          <w:ilvl w:val="0"/>
          <w:numId w:val="33"/>
        </w:numPr>
      </w:pPr>
      <w:r>
        <w:t>Workflow</w:t>
      </w:r>
    </w:p>
    <w:p w14:paraId="1BC5CF21" w14:textId="77777777" w:rsidR="003557CB" w:rsidRDefault="003557CB" w:rsidP="003557CB">
      <w:pPr>
        <w:jc w:val="center"/>
      </w:pPr>
      <w:r>
        <w:object w:dxaOrig="9666" w:dyaOrig="4363" w14:anchorId="1AB548BD">
          <v:shape id="_x0000_i1037" type="#_x0000_t75" style="width:483.35pt;height:217.9pt" o:ole="">
            <v:imagedata r:id="rId36" o:title=""/>
          </v:shape>
          <o:OLEObject Type="Embed" ProgID="Visio.Drawing.11" ShapeID="_x0000_i1037" DrawAspect="Content" ObjectID="_1553663319" r:id="rId37"/>
        </w:object>
      </w:r>
    </w:p>
    <w:p w14:paraId="0EA7D3E6" w14:textId="77777777" w:rsidR="003557CB" w:rsidRDefault="003557CB" w:rsidP="003557CB">
      <w:pPr>
        <w:pStyle w:val="ListParagraph"/>
        <w:numPr>
          <w:ilvl w:val="0"/>
          <w:numId w:val="33"/>
        </w:numPr>
      </w:pPr>
      <w:r>
        <w:t>Description</w:t>
      </w:r>
    </w:p>
    <w:p w14:paraId="5778C6CA" w14:textId="77777777" w:rsidR="003557CB" w:rsidRDefault="003557CB" w:rsidP="003557CB">
      <w:pPr>
        <w:pStyle w:val="ListParagraph"/>
        <w:ind w:left="720"/>
      </w:pPr>
      <w:r>
        <w:t>This function will send get facility list request to GDMP and return response message. GDMP will return all facilities associated with the user.</w:t>
      </w:r>
    </w:p>
    <w:p w14:paraId="4F6F21FA" w14:textId="77777777" w:rsidR="003557CB" w:rsidRPr="001E75EC" w:rsidRDefault="003557CB" w:rsidP="003557CB"/>
    <w:p w14:paraId="7577518D" w14:textId="77777777" w:rsidR="003557CB" w:rsidRDefault="003557CB" w:rsidP="003557CB">
      <w:pPr>
        <w:pStyle w:val="Heading4"/>
      </w:pPr>
      <w:r>
        <w:t>Set Facility</w:t>
      </w:r>
    </w:p>
    <w:p w14:paraId="7D809757" w14:textId="77777777" w:rsidR="003557CB" w:rsidRPr="00E647D4" w:rsidRDefault="003557CB" w:rsidP="003557CB">
      <w:pPr>
        <w:pStyle w:val="ListParagraph"/>
        <w:numPr>
          <w:ilvl w:val="0"/>
          <w:numId w:val="33"/>
        </w:numPr>
      </w:pPr>
      <w:r>
        <w:t>Workflow</w:t>
      </w:r>
    </w:p>
    <w:p w14:paraId="493ACDE1" w14:textId="77777777" w:rsidR="003557CB" w:rsidRDefault="003557CB" w:rsidP="003557CB"/>
    <w:p w14:paraId="6FF91284" w14:textId="77777777" w:rsidR="003557CB" w:rsidRDefault="003557CB" w:rsidP="003557CB">
      <w:pPr>
        <w:jc w:val="center"/>
      </w:pPr>
      <w:r>
        <w:object w:dxaOrig="8731" w:dyaOrig="2039" w14:anchorId="37B43F85">
          <v:shape id="_x0000_i1038" type="#_x0000_t75" style="width:436.4pt;height:102.05pt" o:ole="">
            <v:imagedata r:id="rId38" o:title=""/>
          </v:shape>
          <o:OLEObject Type="Embed" ProgID="Visio.Drawing.11" ShapeID="_x0000_i1038" DrawAspect="Content" ObjectID="_1553663320" r:id="rId39"/>
        </w:object>
      </w:r>
    </w:p>
    <w:p w14:paraId="414853BB" w14:textId="77777777" w:rsidR="003557CB" w:rsidRDefault="003557CB" w:rsidP="003557CB">
      <w:pPr>
        <w:pStyle w:val="ListParagraph"/>
        <w:numPr>
          <w:ilvl w:val="0"/>
          <w:numId w:val="33"/>
        </w:numPr>
      </w:pPr>
      <w:r>
        <w:t>Description</w:t>
      </w:r>
    </w:p>
    <w:p w14:paraId="0EC0F77E" w14:textId="77777777" w:rsidR="003557CB" w:rsidRDefault="003557CB" w:rsidP="003557CB">
      <w:pPr>
        <w:pStyle w:val="ListParagraph"/>
        <w:ind w:left="720"/>
      </w:pPr>
      <w:r>
        <w:t>This function will save facility in User Session for later use.</w:t>
      </w:r>
    </w:p>
    <w:p w14:paraId="1BE345FD" w14:textId="77777777" w:rsidR="003557CB" w:rsidRDefault="003557CB" w:rsidP="003557CB">
      <w:pPr>
        <w:pStyle w:val="ListParagraph"/>
        <w:ind w:left="720"/>
      </w:pPr>
    </w:p>
    <w:p w14:paraId="7900AAA3" w14:textId="77777777" w:rsidR="003557CB" w:rsidRDefault="003557CB" w:rsidP="003557CB">
      <w:pPr>
        <w:pStyle w:val="Heading4"/>
      </w:pPr>
      <w:r>
        <w:t>Get Country List</w:t>
      </w:r>
    </w:p>
    <w:p w14:paraId="299F241B" w14:textId="77777777" w:rsidR="003557CB" w:rsidRPr="00E647D4" w:rsidRDefault="003557CB" w:rsidP="003557CB">
      <w:pPr>
        <w:pStyle w:val="ListParagraph"/>
        <w:numPr>
          <w:ilvl w:val="0"/>
          <w:numId w:val="33"/>
        </w:numPr>
      </w:pPr>
      <w:r>
        <w:t>Workflow</w:t>
      </w:r>
    </w:p>
    <w:p w14:paraId="5938E112" w14:textId="77777777" w:rsidR="003557CB" w:rsidRDefault="003557CB" w:rsidP="003557CB">
      <w:pPr>
        <w:ind w:left="360"/>
      </w:pPr>
      <w:r>
        <w:object w:dxaOrig="9794" w:dyaOrig="4137" w14:anchorId="18F5A863">
          <v:shape id="_x0000_i1039" type="#_x0000_t75" style="width:489.6pt;height:206.6pt" o:ole="">
            <v:imagedata r:id="rId40" o:title=""/>
          </v:shape>
          <o:OLEObject Type="Embed" ProgID="Visio.Drawing.11" ShapeID="_x0000_i1039" DrawAspect="Content" ObjectID="_1553663321" r:id="rId41"/>
        </w:object>
      </w:r>
    </w:p>
    <w:p w14:paraId="761F5164" w14:textId="77777777" w:rsidR="003557CB" w:rsidRDefault="003557CB" w:rsidP="003557CB">
      <w:pPr>
        <w:pStyle w:val="ListParagraph"/>
        <w:numPr>
          <w:ilvl w:val="0"/>
          <w:numId w:val="33"/>
        </w:numPr>
      </w:pPr>
      <w:r>
        <w:t>Description</w:t>
      </w:r>
    </w:p>
    <w:p w14:paraId="2A827213" w14:textId="77777777" w:rsidR="003557CB" w:rsidRDefault="003557CB" w:rsidP="003557CB">
      <w:pPr>
        <w:pStyle w:val="ListParagraph"/>
        <w:ind w:left="720"/>
      </w:pPr>
      <w:r>
        <w:t>This function is for Prep Screen. It will get all supported countries from Agent.</w:t>
      </w:r>
    </w:p>
    <w:p w14:paraId="695F0968" w14:textId="77777777" w:rsidR="003557CB" w:rsidRDefault="003557CB" w:rsidP="003557CB">
      <w:pPr>
        <w:pStyle w:val="Heading4"/>
      </w:pPr>
      <w:r>
        <w:t>Get Device Type List</w:t>
      </w:r>
    </w:p>
    <w:p w14:paraId="7DF8D80F" w14:textId="77777777" w:rsidR="003557CB" w:rsidRPr="00E647D4" w:rsidRDefault="003557CB" w:rsidP="003557CB">
      <w:pPr>
        <w:pStyle w:val="ListParagraph"/>
        <w:numPr>
          <w:ilvl w:val="0"/>
          <w:numId w:val="33"/>
        </w:numPr>
      </w:pPr>
      <w:r>
        <w:t>Workflow</w:t>
      </w:r>
    </w:p>
    <w:p w14:paraId="4E85AC43" w14:textId="77777777" w:rsidR="003557CB" w:rsidRDefault="003557CB" w:rsidP="003557CB">
      <w:pPr>
        <w:ind w:left="360"/>
      </w:pPr>
      <w:r>
        <w:object w:dxaOrig="9794" w:dyaOrig="4137" w14:anchorId="234993FD">
          <v:shape id="_x0000_i1040" type="#_x0000_t75" style="width:489.6pt;height:206.6pt" o:ole="">
            <v:imagedata r:id="rId42" o:title=""/>
          </v:shape>
          <o:OLEObject Type="Embed" ProgID="Visio.Drawing.11" ShapeID="_x0000_i1040" DrawAspect="Content" ObjectID="_1553663322" r:id="rId43"/>
        </w:object>
      </w:r>
    </w:p>
    <w:p w14:paraId="792E6712" w14:textId="77777777" w:rsidR="003557CB" w:rsidRDefault="003557CB" w:rsidP="003557CB">
      <w:pPr>
        <w:pStyle w:val="ListParagraph"/>
        <w:numPr>
          <w:ilvl w:val="0"/>
          <w:numId w:val="33"/>
        </w:numPr>
      </w:pPr>
      <w:r>
        <w:t>Description</w:t>
      </w:r>
    </w:p>
    <w:p w14:paraId="04350A7D" w14:textId="77777777" w:rsidR="003557CB" w:rsidRDefault="003557CB" w:rsidP="003557CB">
      <w:pPr>
        <w:pStyle w:val="ListParagraph"/>
        <w:ind w:left="720"/>
      </w:pPr>
      <w:r>
        <w:t>This function is for Prep Screen. It will get all available device types of facilities from GDMP.</w:t>
      </w:r>
    </w:p>
    <w:p w14:paraId="01E014F0" w14:textId="77777777" w:rsidR="003557CB" w:rsidRDefault="003557CB" w:rsidP="003557CB">
      <w:pPr>
        <w:pStyle w:val="ListParagraph"/>
        <w:ind w:left="720"/>
      </w:pPr>
    </w:p>
    <w:p w14:paraId="0C8FDF28" w14:textId="77777777" w:rsidR="003557CB" w:rsidRDefault="003557CB" w:rsidP="003557CB">
      <w:pPr>
        <w:pStyle w:val="Heading4"/>
      </w:pPr>
      <w:r>
        <w:t>Prep Screen</w:t>
      </w:r>
    </w:p>
    <w:p w14:paraId="0670BC35" w14:textId="77777777" w:rsidR="003557CB" w:rsidRPr="00E647D4" w:rsidRDefault="003557CB" w:rsidP="003557CB">
      <w:pPr>
        <w:pStyle w:val="ListParagraph"/>
        <w:numPr>
          <w:ilvl w:val="0"/>
          <w:numId w:val="33"/>
        </w:numPr>
      </w:pPr>
      <w:r>
        <w:t>Workflow</w:t>
      </w:r>
    </w:p>
    <w:p w14:paraId="2DF0E9FA" w14:textId="77777777" w:rsidR="003557CB" w:rsidRDefault="003557CB" w:rsidP="003557CB">
      <w:pPr>
        <w:ind w:left="720"/>
      </w:pPr>
    </w:p>
    <w:p w14:paraId="0E4CF744" w14:textId="77777777" w:rsidR="003557CB" w:rsidRDefault="003557CB" w:rsidP="003557CB">
      <w:pPr>
        <w:ind w:left="720"/>
      </w:pPr>
      <w:r>
        <w:object w:dxaOrig="10874" w:dyaOrig="7822" w14:anchorId="58BF2953">
          <v:shape id="_x0000_i1041" type="#_x0000_t75" style="width:503.35pt;height:361.9pt" o:ole="">
            <v:imagedata r:id="rId44" o:title=""/>
          </v:shape>
          <o:OLEObject Type="Embed" ProgID="Visio.Drawing.11" ShapeID="_x0000_i1041" DrawAspect="Content" ObjectID="_1553663323" r:id="rId45"/>
        </w:object>
      </w:r>
    </w:p>
    <w:p w14:paraId="39B69750" w14:textId="77777777" w:rsidR="003557CB" w:rsidRDefault="003557CB" w:rsidP="003557CB"/>
    <w:p w14:paraId="2CD7A6F7" w14:textId="77777777" w:rsidR="003557CB" w:rsidRDefault="003557CB" w:rsidP="003557CB">
      <w:pPr>
        <w:pStyle w:val="ListParagraph"/>
        <w:numPr>
          <w:ilvl w:val="0"/>
          <w:numId w:val="33"/>
        </w:numPr>
      </w:pPr>
      <w:r>
        <w:t>Description</w:t>
      </w:r>
    </w:p>
    <w:p w14:paraId="682D0F78" w14:textId="77777777" w:rsidR="003557CB" w:rsidRDefault="003557CB" w:rsidP="003557CB">
      <w:pPr>
        <w:pStyle w:val="ListParagraph"/>
        <w:ind w:left="720"/>
      </w:pPr>
      <w:r>
        <w:t>This function is only available for standalone mode. DMM will prepare software, feature license file download for all devices within the facilities.</w:t>
      </w:r>
    </w:p>
    <w:p w14:paraId="23B76236" w14:textId="77777777" w:rsidR="003557CB" w:rsidRPr="00FF5AA5" w:rsidRDefault="003557CB" w:rsidP="003557CB"/>
    <w:p w14:paraId="4D3F6F82" w14:textId="77777777" w:rsidR="003557CB" w:rsidRPr="001C52CD" w:rsidRDefault="003557CB" w:rsidP="003557CB">
      <w:pPr>
        <w:pStyle w:val="ListParagraph"/>
        <w:ind w:left="720"/>
      </w:pPr>
    </w:p>
    <w:p w14:paraId="15A5A96B" w14:textId="77777777" w:rsidR="003557CB" w:rsidRDefault="003557CB" w:rsidP="003557CB">
      <w:pPr>
        <w:pStyle w:val="Heading4"/>
      </w:pPr>
      <w:r>
        <w:t>Logout</w:t>
      </w:r>
    </w:p>
    <w:p w14:paraId="0F612386" w14:textId="77777777" w:rsidR="003557CB" w:rsidRPr="00E647D4" w:rsidRDefault="003557CB" w:rsidP="003557CB">
      <w:pPr>
        <w:pStyle w:val="ListParagraph"/>
        <w:numPr>
          <w:ilvl w:val="0"/>
          <w:numId w:val="33"/>
        </w:numPr>
      </w:pPr>
      <w:r>
        <w:t>Workflow</w:t>
      </w:r>
    </w:p>
    <w:p w14:paraId="1C9C8142" w14:textId="77777777" w:rsidR="003557CB" w:rsidRDefault="003557CB" w:rsidP="003557CB">
      <w:pPr>
        <w:jc w:val="center"/>
      </w:pPr>
      <w:r>
        <w:object w:dxaOrig="10174" w:dyaOrig="4777" w14:anchorId="38A13BE1">
          <v:shape id="_x0000_i1042" type="#_x0000_t75" style="width:509pt;height:238.55pt" o:ole="">
            <v:imagedata r:id="rId46" o:title=""/>
          </v:shape>
          <o:OLEObject Type="Embed" ProgID="Visio.Drawing.11" ShapeID="_x0000_i1042" DrawAspect="Content" ObjectID="_1553663324" r:id="rId47"/>
        </w:object>
      </w:r>
    </w:p>
    <w:p w14:paraId="3B176F95" w14:textId="77777777" w:rsidR="003557CB" w:rsidRDefault="003557CB" w:rsidP="003557CB">
      <w:pPr>
        <w:pStyle w:val="ListParagraph"/>
        <w:numPr>
          <w:ilvl w:val="0"/>
          <w:numId w:val="33"/>
        </w:numPr>
      </w:pPr>
      <w:r>
        <w:t>Description</w:t>
      </w:r>
    </w:p>
    <w:p w14:paraId="0D208039" w14:textId="77777777" w:rsidR="003557CB" w:rsidRDefault="003557CB" w:rsidP="003557CB">
      <w:pPr>
        <w:pStyle w:val="ListParagraph"/>
        <w:ind w:left="720"/>
      </w:pPr>
      <w:r>
        <w:t xml:space="preserve">This function will clean up the resource that has been allocated to this user and then logout from Vital Sync. </w:t>
      </w:r>
    </w:p>
    <w:p w14:paraId="32E3BD0F" w14:textId="77777777" w:rsidR="003557CB" w:rsidRDefault="003557CB" w:rsidP="003557CB">
      <w:pPr>
        <w:pStyle w:val="ListParagraph"/>
        <w:ind w:left="720"/>
      </w:pPr>
      <w:r>
        <w:t>In order to handle the time out scenario, when HTTP Session time out, call this function to logout from Vital Sync.</w:t>
      </w:r>
    </w:p>
    <w:p w14:paraId="65D8C4AF" w14:textId="77777777" w:rsidR="003557CB" w:rsidRDefault="003557CB" w:rsidP="003557CB">
      <w:pPr>
        <w:pStyle w:val="ListParagraph"/>
        <w:ind w:left="720"/>
      </w:pPr>
    </w:p>
    <w:p w14:paraId="47FE5E6B" w14:textId="77777777" w:rsidR="003557CB" w:rsidRDefault="003557CB" w:rsidP="003557CB">
      <w:pPr>
        <w:pStyle w:val="Heading2"/>
      </w:pPr>
      <w:bookmarkStart w:id="50" w:name="_Notification"/>
      <w:bookmarkStart w:id="51" w:name="_Toc433358431"/>
      <w:bookmarkEnd w:id="50"/>
      <w:r>
        <w:t>Notification</w:t>
      </w:r>
      <w:bookmarkEnd w:id="51"/>
    </w:p>
    <w:p w14:paraId="0478F77B" w14:textId="77777777" w:rsidR="003557CB" w:rsidRDefault="003557CB" w:rsidP="003557CB">
      <w:r>
        <w:t>DMM will use same interface to push messages to client. A dedicated thread will be created to push message to all clients. All notification of a user should be put into a notification queue and wait for the monitor thread to push it. It’s a producer consumer pattern.</w:t>
      </w:r>
    </w:p>
    <w:p w14:paraId="2FBADD89" w14:textId="77777777" w:rsidR="003557CB" w:rsidRDefault="003557CB" w:rsidP="003557CB"/>
    <w:p w14:paraId="2ED19EEC" w14:textId="77777777" w:rsidR="003557CB" w:rsidRDefault="003557CB" w:rsidP="003557CB">
      <w:pPr>
        <w:jc w:val="center"/>
      </w:pPr>
      <w:r>
        <w:object w:dxaOrig="6793" w:dyaOrig="1577" w14:anchorId="1C8301B4">
          <v:shape id="_x0000_i1043" type="#_x0000_t75" style="width:339.35pt;height:78.9pt" o:ole="">
            <v:imagedata r:id="rId48" o:title=""/>
          </v:shape>
          <o:OLEObject Type="Embed" ProgID="Visio.Drawing.11" ShapeID="_x0000_i1043" DrawAspect="Content" ObjectID="_1553663325" r:id="rId49"/>
        </w:object>
      </w:r>
    </w:p>
    <w:p w14:paraId="3ACA8885" w14:textId="77777777" w:rsidR="003557CB" w:rsidRPr="00501E48" w:rsidRDefault="003557CB" w:rsidP="003557CB">
      <w:r>
        <w:t>The monitor thread will be created and destroyed during CC startup and shutdown. The monitor thread will keep running and push notifications to clients.</w:t>
      </w:r>
    </w:p>
    <w:p w14:paraId="06E4266B" w14:textId="77777777" w:rsidR="003557CB" w:rsidRPr="00D42EEE" w:rsidRDefault="003557CB" w:rsidP="003557CB">
      <w:r>
        <w:t xml:space="preserve">For notification detail, please see </w:t>
      </w:r>
      <w:hyperlink w:anchor="_Appendix_A" w:history="1">
        <w:r w:rsidRPr="002F0C72">
          <w:rPr>
            <w:rStyle w:val="Hyperlink"/>
          </w:rPr>
          <w:t>Appendix A</w:t>
        </w:r>
      </w:hyperlink>
    </w:p>
    <w:p w14:paraId="79A29103" w14:textId="77777777" w:rsidR="003557CB" w:rsidRDefault="003557CB" w:rsidP="003557CB">
      <w:pPr>
        <w:pStyle w:val="Heading2"/>
      </w:pPr>
      <w:bookmarkStart w:id="52" w:name="_Device_Management"/>
      <w:bookmarkStart w:id="53" w:name="_Toc433358432"/>
      <w:bookmarkEnd w:id="52"/>
      <w:r>
        <w:t>Device Management</w:t>
      </w:r>
      <w:bookmarkEnd w:id="53"/>
    </w:p>
    <w:p w14:paraId="6CA21E7E" w14:textId="77777777" w:rsidR="003557CB" w:rsidRDefault="003557CB" w:rsidP="003557CB">
      <w:pPr>
        <w:pStyle w:val="Heading3"/>
      </w:pPr>
      <w:bookmarkStart w:id="54" w:name="_Toc433358433"/>
      <w:r>
        <w:t>Class Diagram</w:t>
      </w:r>
      <w:bookmarkEnd w:id="54"/>
    </w:p>
    <w:p w14:paraId="2278B219" w14:textId="77777777" w:rsidR="003557CB" w:rsidRPr="00BF6A0D" w:rsidRDefault="003557CB" w:rsidP="003557CB">
      <w:r>
        <w:object w:dxaOrig="4478" w:dyaOrig="1146" w14:anchorId="68E51D7F">
          <v:shape id="_x0000_i1044" type="#_x0000_t75" style="width:224.75pt;height:56.95pt" o:ole="">
            <v:imagedata r:id="rId50" o:title=""/>
          </v:shape>
          <o:OLEObject Type="Embed" ProgID="Visio.Drawing.11" ShapeID="_x0000_i1044" DrawAspect="Content" ObjectID="_1553663326" r:id="rId51"/>
        </w:object>
      </w:r>
    </w:p>
    <w:p w14:paraId="0B553955" w14:textId="77777777" w:rsidR="003557CB" w:rsidRDefault="003557CB" w:rsidP="003557CB">
      <w:pPr>
        <w:pStyle w:val="Heading3"/>
      </w:pPr>
      <w:bookmarkStart w:id="55" w:name="_Toc433358434"/>
      <w:r>
        <w:t>Functions</w:t>
      </w:r>
      <w:bookmarkEnd w:id="55"/>
    </w:p>
    <w:p w14:paraId="5F8539F5" w14:textId="77777777" w:rsidR="003557CB" w:rsidRDefault="003557CB" w:rsidP="003557CB">
      <w:pPr>
        <w:pStyle w:val="Heading4"/>
      </w:pPr>
      <w:bookmarkStart w:id="56" w:name="_Get_Devices"/>
      <w:bookmarkEnd w:id="56"/>
      <w:r>
        <w:t>Get Devices</w:t>
      </w:r>
    </w:p>
    <w:p w14:paraId="150D622B" w14:textId="77777777" w:rsidR="003557CB" w:rsidRDefault="003557CB" w:rsidP="003557CB">
      <w:pPr>
        <w:pStyle w:val="ListParagraph"/>
        <w:numPr>
          <w:ilvl w:val="0"/>
          <w:numId w:val="33"/>
        </w:numPr>
      </w:pPr>
      <w:r>
        <w:t>Workflow</w:t>
      </w:r>
    </w:p>
    <w:p w14:paraId="3D7BD042" w14:textId="77777777" w:rsidR="003557CB" w:rsidRPr="001C52CD" w:rsidRDefault="003557CB" w:rsidP="003557CB">
      <w:pPr>
        <w:pStyle w:val="ListParagraph"/>
        <w:ind w:left="720"/>
      </w:pPr>
    </w:p>
    <w:p w14:paraId="51F13623" w14:textId="77777777" w:rsidR="003557CB" w:rsidRDefault="003557CB" w:rsidP="003557CB">
      <w:pPr>
        <w:jc w:val="center"/>
      </w:pPr>
      <w:r>
        <w:object w:dxaOrig="11336" w:dyaOrig="5526" w14:anchorId="38A97970">
          <v:shape id="_x0000_i1045" type="#_x0000_t75" style="width:566.6pt;height:276.1pt" o:ole="">
            <v:imagedata r:id="rId52" o:title=""/>
          </v:shape>
          <o:OLEObject Type="Embed" ProgID="Visio.Drawing.11" ShapeID="_x0000_i1045" DrawAspect="Content" ObjectID="_1553663327" r:id="rId53"/>
        </w:object>
      </w:r>
    </w:p>
    <w:p w14:paraId="2DB6C577" w14:textId="77777777" w:rsidR="003557CB" w:rsidRDefault="003557CB" w:rsidP="003557CB">
      <w:pPr>
        <w:pStyle w:val="ListParagraph"/>
        <w:numPr>
          <w:ilvl w:val="0"/>
          <w:numId w:val="33"/>
        </w:numPr>
      </w:pPr>
      <w:r>
        <w:t>Description</w:t>
      </w:r>
    </w:p>
    <w:p w14:paraId="57C23D85" w14:textId="77777777" w:rsidR="003557CB" w:rsidRDefault="003557CB" w:rsidP="003557CB">
      <w:pPr>
        <w:ind w:left="720"/>
      </w:pPr>
      <w:r>
        <w:t xml:space="preserve">This function will try to get devices from Vital Sync and GDMP. If it’s not the first time, DMM get the device list from Device List Manager directly and filter it by user access rights. When it’s first time, it will subscribe user session to Device List Manager and Device Status Manger. It’s Device List Manager’s responsibility to detect devices changes and notify user session that there is something changed.  </w:t>
      </w:r>
      <w:hyperlink w:anchor="_Device_List_Management" w:history="1">
        <w:r w:rsidRPr="003B44E1">
          <w:t xml:space="preserve">Please see </w:t>
        </w:r>
        <w:r w:rsidRPr="00F06CFC">
          <w:rPr>
            <w:rStyle w:val="Hyperlink"/>
          </w:rPr>
          <w:t>Device List Management</w:t>
        </w:r>
      </w:hyperlink>
      <w:r>
        <w:t xml:space="preserve"> for detail of retrieve device list from Vital Sync and GDMP. </w:t>
      </w:r>
      <w:hyperlink w:anchor="_Device_Status_Management" w:history="1">
        <w:r w:rsidRPr="0000222F">
          <w:rPr>
            <w:rStyle w:val="Hyperlink"/>
          </w:rPr>
          <w:t>Device Status Manager</w:t>
        </w:r>
      </w:hyperlink>
      <w:r>
        <w:t xml:space="preserve"> is response for monitoring device status and do initialize job such as stat device, create device, register software, download feature for each device.</w:t>
      </w:r>
    </w:p>
    <w:p w14:paraId="51BF089B" w14:textId="77777777" w:rsidR="003557CB" w:rsidRDefault="003557CB" w:rsidP="003557CB"/>
    <w:p w14:paraId="28BA14BA" w14:textId="77777777" w:rsidR="003557CB" w:rsidRDefault="003557CB" w:rsidP="003557CB">
      <w:pPr>
        <w:pStyle w:val="Heading4"/>
      </w:pPr>
      <w:bookmarkStart w:id="57" w:name="_Get_Devices_Virtual"/>
      <w:bookmarkEnd w:id="57"/>
      <w:r>
        <w:t>Get Devices Virtual Dock</w:t>
      </w:r>
    </w:p>
    <w:p w14:paraId="05B9E510" w14:textId="77777777" w:rsidR="003557CB" w:rsidRDefault="003557CB" w:rsidP="003557CB">
      <w:pPr>
        <w:pStyle w:val="ListParagraph"/>
        <w:numPr>
          <w:ilvl w:val="0"/>
          <w:numId w:val="33"/>
        </w:numPr>
      </w:pPr>
      <w:r>
        <w:t>Workflow</w:t>
      </w:r>
    </w:p>
    <w:p w14:paraId="479540D9" w14:textId="77777777" w:rsidR="003557CB" w:rsidRDefault="003557CB" w:rsidP="003557CB">
      <w:r>
        <w:object w:dxaOrig="11677" w:dyaOrig="6943" w14:anchorId="58A49188">
          <v:shape id="_x0000_i1046" type="#_x0000_t75" style="width:583.5pt;height:346.85pt" o:ole="">
            <v:imagedata r:id="rId54" o:title=""/>
          </v:shape>
          <o:OLEObject Type="Embed" ProgID="Visio.Drawing.11" ShapeID="_x0000_i1046" DrawAspect="Content" ObjectID="_1553663328" r:id="rId55"/>
        </w:object>
      </w:r>
    </w:p>
    <w:p w14:paraId="43E59ADA" w14:textId="77777777" w:rsidR="003557CB" w:rsidRDefault="003557CB" w:rsidP="003557CB">
      <w:pPr>
        <w:pStyle w:val="ListParagraph"/>
        <w:numPr>
          <w:ilvl w:val="0"/>
          <w:numId w:val="33"/>
        </w:numPr>
      </w:pPr>
      <w:r>
        <w:t>Description</w:t>
      </w:r>
    </w:p>
    <w:p w14:paraId="5A7264C0" w14:textId="77777777" w:rsidR="003557CB" w:rsidRPr="00BF6A0D" w:rsidRDefault="003557CB" w:rsidP="003557CB">
      <w:pPr>
        <w:ind w:firstLine="360"/>
      </w:pPr>
      <w:r>
        <w:t>This function will try to get devices from Vital Sync and GDMP. For each device, it will perform the device dock process.</w:t>
      </w:r>
    </w:p>
    <w:p w14:paraId="7190057F" w14:textId="77777777" w:rsidR="003557CB" w:rsidRDefault="003557CB" w:rsidP="003557CB">
      <w:pPr>
        <w:pStyle w:val="Heading2"/>
      </w:pPr>
      <w:bookmarkStart w:id="58" w:name="_Device_List_Management"/>
      <w:bookmarkStart w:id="59" w:name="_Toc433358435"/>
      <w:bookmarkEnd w:id="58"/>
      <w:r>
        <w:t>Device List Management</w:t>
      </w:r>
      <w:bookmarkEnd w:id="59"/>
    </w:p>
    <w:p w14:paraId="3D2FBA9E" w14:textId="77777777" w:rsidR="003557CB" w:rsidRDefault="003557CB" w:rsidP="003557CB">
      <w:r>
        <w:t>This class will help to get device list and keep an eye on device list changes, such as device connected, device disconnected, new device discovered. All user session will subscribe to it for device list. This class can see all devices within the system; it’s user session’s responsibility to filter the device list by user rights.</w:t>
      </w:r>
    </w:p>
    <w:p w14:paraId="6B172560" w14:textId="77777777" w:rsidR="003557CB" w:rsidRPr="00250974" w:rsidRDefault="003557CB" w:rsidP="003557CB">
      <w:r>
        <w:t>When deploy mode is centralized, the monitor thread should start when system startup; when deploy mode is standalone, the monitor thread should start when first user login successfully.</w:t>
      </w:r>
    </w:p>
    <w:p w14:paraId="7201B5E1" w14:textId="77777777" w:rsidR="003557CB" w:rsidRDefault="003557CB" w:rsidP="003557CB">
      <w:pPr>
        <w:pStyle w:val="Heading3"/>
      </w:pPr>
      <w:bookmarkStart w:id="60" w:name="_Toc433358436"/>
      <w:r>
        <w:t>Class Diagram</w:t>
      </w:r>
      <w:bookmarkEnd w:id="60"/>
    </w:p>
    <w:p w14:paraId="46AB690E" w14:textId="77777777" w:rsidR="003557CB" w:rsidRDefault="003557CB" w:rsidP="003557CB">
      <w:r>
        <w:object w:dxaOrig="6775" w:dyaOrig="2419" w14:anchorId="3C6FF210">
          <v:shape id="_x0000_i1047" type="#_x0000_t75" style="width:339.35pt;height:120.2pt" o:ole="">
            <v:imagedata r:id="rId56" o:title=""/>
          </v:shape>
          <o:OLEObject Type="Embed" ProgID="Visio.Drawing.11" ShapeID="_x0000_i1047" DrawAspect="Content" ObjectID="_1553663329" r:id="rId57"/>
        </w:object>
      </w:r>
    </w:p>
    <w:p w14:paraId="38EA22B7" w14:textId="77777777" w:rsidR="003557CB" w:rsidRDefault="003557CB" w:rsidP="003557CB">
      <w:pPr>
        <w:pStyle w:val="Heading3"/>
      </w:pPr>
      <w:bookmarkStart w:id="61" w:name="_Toc433358437"/>
      <w:r>
        <w:t>Functions</w:t>
      </w:r>
      <w:bookmarkEnd w:id="61"/>
    </w:p>
    <w:p w14:paraId="09429E26" w14:textId="77777777" w:rsidR="003557CB" w:rsidRDefault="003557CB" w:rsidP="003557CB">
      <w:pPr>
        <w:pStyle w:val="Heading4"/>
      </w:pPr>
      <w:r>
        <w:t>Subscribe</w:t>
      </w:r>
    </w:p>
    <w:p w14:paraId="5BB9DF36" w14:textId="77777777" w:rsidR="003557CB" w:rsidRDefault="003557CB" w:rsidP="003557CB">
      <w:pPr>
        <w:pStyle w:val="ListParagraph"/>
        <w:numPr>
          <w:ilvl w:val="0"/>
          <w:numId w:val="33"/>
        </w:numPr>
      </w:pPr>
      <w:r>
        <w:t>Description</w:t>
      </w:r>
    </w:p>
    <w:p w14:paraId="04B4F86E" w14:textId="77777777" w:rsidR="003557CB" w:rsidRDefault="003557CB" w:rsidP="003557CB">
      <w:pPr>
        <w:ind w:left="360"/>
      </w:pPr>
      <w:r>
        <w:t>This function will add a user session to subscriber list. Every time the device list changed, Device List Manager will update all subscribed user session with new device list.</w:t>
      </w:r>
    </w:p>
    <w:p w14:paraId="2DAB5753" w14:textId="77777777" w:rsidR="003557CB" w:rsidRDefault="003557CB" w:rsidP="003557CB">
      <w:pPr>
        <w:ind w:firstLine="360"/>
      </w:pPr>
    </w:p>
    <w:p w14:paraId="2141C9F2" w14:textId="77777777" w:rsidR="003557CB" w:rsidRDefault="003557CB" w:rsidP="003557CB">
      <w:pPr>
        <w:pStyle w:val="Heading4"/>
      </w:pPr>
      <w:r>
        <w:t>Unsubscribe</w:t>
      </w:r>
    </w:p>
    <w:p w14:paraId="73ED04A1" w14:textId="77777777" w:rsidR="003557CB" w:rsidRDefault="003557CB" w:rsidP="003557CB">
      <w:pPr>
        <w:pStyle w:val="ListParagraph"/>
        <w:numPr>
          <w:ilvl w:val="0"/>
          <w:numId w:val="33"/>
        </w:numPr>
      </w:pPr>
      <w:r>
        <w:t>Description</w:t>
      </w:r>
    </w:p>
    <w:p w14:paraId="66D78BC6" w14:textId="77777777" w:rsidR="003557CB" w:rsidRDefault="003557CB" w:rsidP="003557CB">
      <w:pPr>
        <w:ind w:firstLine="360"/>
      </w:pPr>
      <w:r>
        <w:t xml:space="preserve">This function will remove a user session from subscriber list. </w:t>
      </w:r>
    </w:p>
    <w:p w14:paraId="761A0B5C" w14:textId="77777777" w:rsidR="003557CB" w:rsidRPr="001D1BF8" w:rsidRDefault="003557CB" w:rsidP="003557CB"/>
    <w:p w14:paraId="6032BFDB" w14:textId="77777777" w:rsidR="003557CB" w:rsidRDefault="003557CB" w:rsidP="003557CB">
      <w:pPr>
        <w:pStyle w:val="Heading4"/>
      </w:pPr>
      <w:r>
        <w:t>Retrieve Device List</w:t>
      </w:r>
    </w:p>
    <w:p w14:paraId="15F722EE" w14:textId="77777777" w:rsidR="003557CB" w:rsidRDefault="003557CB" w:rsidP="003557CB">
      <w:pPr>
        <w:pStyle w:val="ListParagraph"/>
        <w:numPr>
          <w:ilvl w:val="0"/>
          <w:numId w:val="33"/>
        </w:numPr>
      </w:pPr>
      <w:r>
        <w:t>Workflow</w:t>
      </w:r>
    </w:p>
    <w:p w14:paraId="4503CD4B" w14:textId="77777777" w:rsidR="003557CB" w:rsidRDefault="003557CB" w:rsidP="003557CB">
      <w:pPr>
        <w:jc w:val="center"/>
      </w:pPr>
      <w:r>
        <w:object w:dxaOrig="10430" w:dyaOrig="4278" w14:anchorId="2DA6199E">
          <v:shape id="_x0000_i1048" type="#_x0000_t75" style="width:521.55pt;height:213.5pt" o:ole="">
            <v:imagedata r:id="rId58" o:title=""/>
          </v:shape>
          <o:OLEObject Type="Embed" ProgID="Visio.Drawing.11" ShapeID="_x0000_i1048" DrawAspect="Content" ObjectID="_1553663330" r:id="rId59"/>
        </w:object>
      </w:r>
    </w:p>
    <w:p w14:paraId="3DE77F00" w14:textId="77777777" w:rsidR="003557CB" w:rsidRDefault="003557CB" w:rsidP="003557CB">
      <w:pPr>
        <w:pStyle w:val="ListParagraph"/>
        <w:numPr>
          <w:ilvl w:val="0"/>
          <w:numId w:val="33"/>
        </w:numPr>
      </w:pPr>
      <w:r>
        <w:t>Description</w:t>
      </w:r>
    </w:p>
    <w:p w14:paraId="75000B26" w14:textId="77777777" w:rsidR="003557CB" w:rsidRDefault="003557CB" w:rsidP="003557CB">
      <w:pPr>
        <w:ind w:firstLine="360"/>
      </w:pPr>
      <w:r>
        <w:t>This function will try to get device list from Vital Sync and GDMP based on CC deployment mode and GDMP Server status.</w:t>
      </w:r>
    </w:p>
    <w:p w14:paraId="1DB89D14" w14:textId="77777777" w:rsidR="003557CB" w:rsidRDefault="003557CB" w:rsidP="003557CB">
      <w:pPr>
        <w:ind w:firstLine="360"/>
      </w:pPr>
    </w:p>
    <w:p w14:paraId="4E6ECDE0" w14:textId="77777777" w:rsidR="003557CB" w:rsidRDefault="003557CB" w:rsidP="003557CB">
      <w:pPr>
        <w:pStyle w:val="Heading4"/>
      </w:pPr>
      <w:r>
        <w:t>Refresh Device List Main</w:t>
      </w:r>
    </w:p>
    <w:p w14:paraId="0BDCDA67" w14:textId="77777777" w:rsidR="003557CB" w:rsidRDefault="003557CB" w:rsidP="003557CB">
      <w:pPr>
        <w:pStyle w:val="ListParagraph"/>
        <w:numPr>
          <w:ilvl w:val="0"/>
          <w:numId w:val="33"/>
        </w:numPr>
      </w:pPr>
      <w:r>
        <w:t>Workflow</w:t>
      </w:r>
    </w:p>
    <w:p w14:paraId="32B35498" w14:textId="77777777" w:rsidR="003557CB" w:rsidRDefault="003557CB" w:rsidP="003557CB">
      <w:pPr>
        <w:ind w:firstLine="360"/>
        <w:jc w:val="center"/>
      </w:pPr>
      <w:r>
        <w:object w:dxaOrig="11577" w:dyaOrig="4427" w14:anchorId="58319904">
          <v:shape id="_x0000_i1049" type="#_x0000_t75" style="width:579.15pt;height:221.65pt" o:ole="">
            <v:imagedata r:id="rId60" o:title=""/>
          </v:shape>
          <o:OLEObject Type="Embed" ProgID="Visio.Drawing.11" ShapeID="_x0000_i1049" DrawAspect="Content" ObjectID="_1553663331" r:id="rId61"/>
        </w:object>
      </w:r>
    </w:p>
    <w:p w14:paraId="24C12762" w14:textId="77777777" w:rsidR="003557CB" w:rsidRDefault="003557CB" w:rsidP="003557CB">
      <w:pPr>
        <w:pStyle w:val="ListParagraph"/>
        <w:numPr>
          <w:ilvl w:val="0"/>
          <w:numId w:val="33"/>
        </w:numPr>
      </w:pPr>
      <w:r>
        <w:t>Description</w:t>
      </w:r>
    </w:p>
    <w:p w14:paraId="21109E1D" w14:textId="77777777" w:rsidR="003557CB" w:rsidRDefault="003557CB" w:rsidP="003557CB">
      <w:pPr>
        <w:ind w:left="360"/>
      </w:pPr>
      <w:r>
        <w:t>This function will keep running and refresh the device list. When the device changed it will call all subscribers’ update device list method.</w:t>
      </w:r>
    </w:p>
    <w:p w14:paraId="158E8B44" w14:textId="77777777" w:rsidR="003557CB" w:rsidRDefault="003557CB" w:rsidP="003557CB">
      <w:pPr>
        <w:ind w:left="360"/>
      </w:pPr>
    </w:p>
    <w:p w14:paraId="1881632E" w14:textId="77777777" w:rsidR="003557CB" w:rsidRDefault="003557CB" w:rsidP="003557CB">
      <w:pPr>
        <w:pStyle w:val="Heading2"/>
      </w:pPr>
      <w:bookmarkStart w:id="62" w:name="_Device_Status_Management"/>
      <w:bookmarkStart w:id="63" w:name="_Toc433358438"/>
      <w:bookmarkEnd w:id="62"/>
      <w:r>
        <w:t>Device Status Management</w:t>
      </w:r>
      <w:bookmarkEnd w:id="63"/>
    </w:p>
    <w:p w14:paraId="36C6AD62" w14:textId="77777777" w:rsidR="003557CB" w:rsidRDefault="003557CB" w:rsidP="003557CB">
      <w:r>
        <w:t>This class will handle the following status of a device and update device status to user session.</w:t>
      </w:r>
    </w:p>
    <w:p w14:paraId="7EF661FD" w14:textId="77777777" w:rsidR="003557CB" w:rsidRDefault="003557CB" w:rsidP="003557CB">
      <w:r>
        <w:t>When deploy mode is centralized, the monitor threads should start when system startup; when deploy mode is standalone, the monitor threads should start when first user login successfully.</w:t>
      </w:r>
    </w:p>
    <w:p w14:paraId="4D1A1B80" w14:textId="77777777" w:rsidR="003557CB" w:rsidRDefault="003557CB" w:rsidP="003557CB"/>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gridCol w:w="6531"/>
      </w:tblGrid>
      <w:tr w:rsidR="003557CB" w14:paraId="5FF117BC" w14:textId="77777777" w:rsidTr="00270F42">
        <w:tc>
          <w:tcPr>
            <w:tcW w:w="3708" w:type="dxa"/>
          </w:tcPr>
          <w:p w14:paraId="7D9DC940" w14:textId="77777777" w:rsidR="003557CB" w:rsidRPr="00E1577F" w:rsidRDefault="003557CB" w:rsidP="00270F42">
            <w:pPr>
              <w:pStyle w:val="ListParagraph"/>
              <w:rPr>
                <w:b/>
              </w:rPr>
            </w:pPr>
            <w:r w:rsidRPr="00E1577F">
              <w:rPr>
                <w:b/>
              </w:rPr>
              <w:t>Status Name</w:t>
            </w:r>
          </w:p>
        </w:tc>
        <w:tc>
          <w:tcPr>
            <w:tcW w:w="8640" w:type="dxa"/>
          </w:tcPr>
          <w:p w14:paraId="293E8E98" w14:textId="77777777" w:rsidR="003557CB" w:rsidRPr="00E1577F" w:rsidRDefault="003557CB" w:rsidP="00270F42">
            <w:pPr>
              <w:pStyle w:val="ListParagraph"/>
              <w:rPr>
                <w:b/>
              </w:rPr>
            </w:pPr>
            <w:r w:rsidRPr="00E1577F">
              <w:rPr>
                <w:b/>
              </w:rPr>
              <w:t>Conditions</w:t>
            </w:r>
          </w:p>
        </w:tc>
      </w:tr>
      <w:tr w:rsidR="003557CB" w14:paraId="5BA91223" w14:textId="77777777" w:rsidTr="00270F42">
        <w:tc>
          <w:tcPr>
            <w:tcW w:w="3708" w:type="dxa"/>
          </w:tcPr>
          <w:p w14:paraId="3F28822E" w14:textId="77777777" w:rsidR="003557CB" w:rsidRDefault="003557CB" w:rsidP="00270F42">
            <w:pPr>
              <w:pStyle w:val="ListParagraph"/>
            </w:pPr>
            <w:r>
              <w:t>Can Sync Device Configuration</w:t>
            </w:r>
          </w:p>
        </w:tc>
        <w:tc>
          <w:tcPr>
            <w:tcW w:w="8640" w:type="dxa"/>
          </w:tcPr>
          <w:p w14:paraId="1016F45B" w14:textId="77777777" w:rsidR="003557CB" w:rsidRDefault="003557CB" w:rsidP="00270F42">
            <w:pPr>
              <w:pStyle w:val="ListParagraph"/>
            </w:pPr>
            <w:r>
              <w:t>Device connected</w:t>
            </w:r>
          </w:p>
        </w:tc>
      </w:tr>
      <w:tr w:rsidR="003557CB" w14:paraId="1E06D827" w14:textId="77777777" w:rsidTr="00270F42">
        <w:tc>
          <w:tcPr>
            <w:tcW w:w="3708" w:type="dxa"/>
          </w:tcPr>
          <w:p w14:paraId="0029A2B5" w14:textId="77777777" w:rsidR="003557CB" w:rsidRDefault="003557CB" w:rsidP="00270F42">
            <w:pPr>
              <w:pStyle w:val="ListParagraph"/>
            </w:pPr>
            <w:r>
              <w:t>Can View Device Configuration</w:t>
            </w:r>
          </w:p>
        </w:tc>
        <w:tc>
          <w:tcPr>
            <w:tcW w:w="8640" w:type="dxa"/>
          </w:tcPr>
          <w:p w14:paraId="5853B2FF" w14:textId="77777777" w:rsidR="003557CB" w:rsidRDefault="003557CB" w:rsidP="00270F42">
            <w:pPr>
              <w:pStyle w:val="ListParagraph"/>
            </w:pPr>
            <w:r>
              <w:t>Device connected</w:t>
            </w:r>
          </w:p>
        </w:tc>
      </w:tr>
      <w:tr w:rsidR="003557CB" w14:paraId="6767AB49" w14:textId="77777777" w:rsidTr="00270F42">
        <w:tc>
          <w:tcPr>
            <w:tcW w:w="3708" w:type="dxa"/>
          </w:tcPr>
          <w:p w14:paraId="079F072B" w14:textId="77777777" w:rsidR="003557CB" w:rsidRDefault="003557CB" w:rsidP="00270F42">
            <w:pPr>
              <w:pStyle w:val="ListParagraph"/>
            </w:pPr>
            <w:r>
              <w:t>Can Retrieve Log</w:t>
            </w:r>
          </w:p>
        </w:tc>
        <w:tc>
          <w:tcPr>
            <w:tcW w:w="8640" w:type="dxa"/>
          </w:tcPr>
          <w:p w14:paraId="7AE2BC88" w14:textId="77777777" w:rsidR="003557CB" w:rsidRDefault="003557CB" w:rsidP="00270F42">
            <w:pPr>
              <w:pStyle w:val="ListParagraph"/>
            </w:pPr>
            <w:r>
              <w:t>Device connected</w:t>
            </w:r>
          </w:p>
        </w:tc>
      </w:tr>
      <w:tr w:rsidR="003557CB" w14:paraId="5C2BC95C" w14:textId="77777777" w:rsidTr="00270F42">
        <w:tc>
          <w:tcPr>
            <w:tcW w:w="3708" w:type="dxa"/>
          </w:tcPr>
          <w:p w14:paraId="0F22EF5B" w14:textId="77777777" w:rsidR="003557CB" w:rsidRDefault="003557CB" w:rsidP="00270F42">
            <w:pPr>
              <w:pStyle w:val="ListParagraph"/>
            </w:pPr>
            <w:r>
              <w:t>Can View Saved Log</w:t>
            </w:r>
          </w:p>
        </w:tc>
        <w:tc>
          <w:tcPr>
            <w:tcW w:w="8640" w:type="dxa"/>
          </w:tcPr>
          <w:p w14:paraId="4A4535BF" w14:textId="77777777" w:rsidR="003557CB" w:rsidRDefault="003557CB" w:rsidP="00270F42">
            <w:pPr>
              <w:pStyle w:val="ListParagraph"/>
            </w:pPr>
            <w:r>
              <w:t>There are saved log in Agent</w:t>
            </w:r>
          </w:p>
        </w:tc>
      </w:tr>
      <w:tr w:rsidR="003557CB" w14:paraId="1C8A77B2" w14:textId="77777777" w:rsidTr="00270F42">
        <w:tc>
          <w:tcPr>
            <w:tcW w:w="3708" w:type="dxa"/>
          </w:tcPr>
          <w:p w14:paraId="16D8BA9F" w14:textId="77777777" w:rsidR="003557CB" w:rsidRDefault="003557CB" w:rsidP="00270F42">
            <w:pPr>
              <w:pStyle w:val="ListParagraph"/>
            </w:pPr>
            <w:r>
              <w:t>Can Register Software</w:t>
            </w:r>
          </w:p>
        </w:tc>
        <w:tc>
          <w:tcPr>
            <w:tcW w:w="8640" w:type="dxa"/>
          </w:tcPr>
          <w:p w14:paraId="137C2454" w14:textId="77777777" w:rsidR="003557CB" w:rsidRDefault="003557CB" w:rsidP="00270F42">
            <w:pPr>
              <w:pStyle w:val="ListParagraph"/>
            </w:pPr>
            <w:r>
              <w:t>There are missing package and user has rights and trained</w:t>
            </w:r>
          </w:p>
        </w:tc>
      </w:tr>
      <w:tr w:rsidR="003557CB" w14:paraId="49E8F71C" w14:textId="77777777" w:rsidTr="00270F42">
        <w:tc>
          <w:tcPr>
            <w:tcW w:w="3708" w:type="dxa"/>
          </w:tcPr>
          <w:p w14:paraId="071E9E97" w14:textId="77777777" w:rsidR="003557CB" w:rsidRDefault="003557CB" w:rsidP="00270F42">
            <w:pPr>
              <w:pStyle w:val="ListParagraph"/>
            </w:pPr>
            <w:r>
              <w:t>Can Update Latest Software</w:t>
            </w:r>
          </w:p>
        </w:tc>
        <w:tc>
          <w:tcPr>
            <w:tcW w:w="8640" w:type="dxa"/>
          </w:tcPr>
          <w:p w14:paraId="3CB6BFCD" w14:textId="77777777" w:rsidR="003557CB" w:rsidRDefault="003557CB" w:rsidP="00270F42">
            <w:pPr>
              <w:pStyle w:val="ListParagraph"/>
            </w:pPr>
            <w:r>
              <w:t>Device connected. There is registered latest software for updating. User has rights and trained.</w:t>
            </w:r>
          </w:p>
        </w:tc>
      </w:tr>
      <w:tr w:rsidR="003557CB" w14:paraId="07780B08" w14:textId="77777777" w:rsidTr="00270F42">
        <w:tc>
          <w:tcPr>
            <w:tcW w:w="3708" w:type="dxa"/>
          </w:tcPr>
          <w:p w14:paraId="095CCCA2" w14:textId="77777777" w:rsidR="003557CB" w:rsidRDefault="003557CB" w:rsidP="00270F42">
            <w:pPr>
              <w:pStyle w:val="ListParagraph"/>
            </w:pPr>
            <w:r>
              <w:t>Can Update Specific Software</w:t>
            </w:r>
          </w:p>
        </w:tc>
        <w:tc>
          <w:tcPr>
            <w:tcW w:w="8640" w:type="dxa"/>
          </w:tcPr>
          <w:p w14:paraId="48232610" w14:textId="77777777" w:rsidR="003557CB" w:rsidRDefault="003557CB" w:rsidP="00270F42">
            <w:pPr>
              <w:pStyle w:val="ListParagraph"/>
            </w:pPr>
            <w:r>
              <w:t>Device connected. There is registered software for updating. User has rights and trained.</w:t>
            </w:r>
          </w:p>
        </w:tc>
      </w:tr>
      <w:tr w:rsidR="003557CB" w14:paraId="676600C3" w14:textId="77777777" w:rsidTr="00270F42">
        <w:tc>
          <w:tcPr>
            <w:tcW w:w="3708" w:type="dxa"/>
          </w:tcPr>
          <w:p w14:paraId="234BF5DE" w14:textId="77777777" w:rsidR="003557CB" w:rsidRDefault="003557CB" w:rsidP="00270F42">
            <w:pPr>
              <w:pStyle w:val="ListParagraph"/>
            </w:pPr>
            <w:r>
              <w:t>Can Schedule Update Latest Software</w:t>
            </w:r>
          </w:p>
        </w:tc>
        <w:tc>
          <w:tcPr>
            <w:tcW w:w="8640" w:type="dxa"/>
          </w:tcPr>
          <w:p w14:paraId="342415D3" w14:textId="77777777" w:rsidR="003557CB" w:rsidRDefault="003557CB" w:rsidP="00270F42">
            <w:pPr>
              <w:pStyle w:val="ListParagraph"/>
            </w:pPr>
            <w:r>
              <w:t>There is registered latest software for updating. User has rights and trained.</w:t>
            </w:r>
          </w:p>
        </w:tc>
      </w:tr>
      <w:tr w:rsidR="003557CB" w14:paraId="4990C826" w14:textId="77777777" w:rsidTr="00270F42">
        <w:tc>
          <w:tcPr>
            <w:tcW w:w="3708" w:type="dxa"/>
          </w:tcPr>
          <w:p w14:paraId="4F38331F" w14:textId="77777777" w:rsidR="003557CB" w:rsidRDefault="003557CB" w:rsidP="00270F42">
            <w:pPr>
              <w:pStyle w:val="ListParagraph"/>
            </w:pPr>
            <w:r>
              <w:t>Can Schedule Update Specific Software</w:t>
            </w:r>
          </w:p>
        </w:tc>
        <w:tc>
          <w:tcPr>
            <w:tcW w:w="8640" w:type="dxa"/>
          </w:tcPr>
          <w:p w14:paraId="3A0E16E3" w14:textId="77777777" w:rsidR="003557CB" w:rsidRDefault="003557CB" w:rsidP="00270F42">
            <w:pPr>
              <w:pStyle w:val="ListParagraph"/>
            </w:pPr>
            <w:r>
              <w:t>There is registered software for updating. User has rights and trained.</w:t>
            </w:r>
          </w:p>
        </w:tc>
      </w:tr>
      <w:tr w:rsidR="003557CB" w14:paraId="37383295" w14:textId="77777777" w:rsidTr="00270F42">
        <w:tc>
          <w:tcPr>
            <w:tcW w:w="3708" w:type="dxa"/>
          </w:tcPr>
          <w:p w14:paraId="525B30CC" w14:textId="77777777" w:rsidR="003557CB" w:rsidRDefault="003557CB" w:rsidP="00270F42">
            <w:pPr>
              <w:pStyle w:val="ListParagraph"/>
            </w:pPr>
            <w:r>
              <w:t>Can Download Feature License</w:t>
            </w:r>
          </w:p>
        </w:tc>
        <w:tc>
          <w:tcPr>
            <w:tcW w:w="8640" w:type="dxa"/>
          </w:tcPr>
          <w:p w14:paraId="0F6BD788" w14:textId="77777777" w:rsidR="003557CB" w:rsidRDefault="003557CB" w:rsidP="00270F42">
            <w:pPr>
              <w:pStyle w:val="ListParagraph"/>
            </w:pPr>
            <w:r>
              <w:t>GDMP Server has latest feature license available for device. User is trained.</w:t>
            </w:r>
          </w:p>
        </w:tc>
      </w:tr>
      <w:tr w:rsidR="003557CB" w14:paraId="55B00251" w14:textId="77777777" w:rsidTr="00270F42">
        <w:tc>
          <w:tcPr>
            <w:tcW w:w="3708" w:type="dxa"/>
          </w:tcPr>
          <w:p w14:paraId="01F93E1F" w14:textId="77777777" w:rsidR="003557CB" w:rsidRDefault="003557CB" w:rsidP="00270F42">
            <w:pPr>
              <w:pStyle w:val="ListParagraph"/>
            </w:pPr>
            <w:r>
              <w:t>Can Update Feature License</w:t>
            </w:r>
          </w:p>
        </w:tc>
        <w:tc>
          <w:tcPr>
            <w:tcW w:w="8640" w:type="dxa"/>
          </w:tcPr>
          <w:p w14:paraId="51D0E362" w14:textId="77777777" w:rsidR="003557CB" w:rsidRDefault="003557CB" w:rsidP="00270F42">
            <w:pPr>
              <w:pStyle w:val="ListParagraph"/>
            </w:pPr>
            <w:r>
              <w:t>Device connected. GDMP has latest feature license available for device. User is trained.</w:t>
            </w:r>
          </w:p>
        </w:tc>
      </w:tr>
      <w:tr w:rsidR="003557CB" w14:paraId="3CFD574F" w14:textId="77777777" w:rsidTr="00270F42">
        <w:tc>
          <w:tcPr>
            <w:tcW w:w="3708" w:type="dxa"/>
          </w:tcPr>
          <w:p w14:paraId="5C55B47E" w14:textId="77777777" w:rsidR="003557CB" w:rsidRDefault="003557CB" w:rsidP="00270F42">
            <w:pPr>
              <w:pStyle w:val="ListParagraph"/>
            </w:pPr>
            <w:r>
              <w:t>Can View Features</w:t>
            </w:r>
          </w:p>
        </w:tc>
        <w:tc>
          <w:tcPr>
            <w:tcW w:w="8640" w:type="dxa"/>
          </w:tcPr>
          <w:p w14:paraId="5EFA2229" w14:textId="77777777" w:rsidR="003557CB" w:rsidRDefault="003557CB" w:rsidP="00270F42">
            <w:pPr>
              <w:pStyle w:val="ListParagraph"/>
            </w:pPr>
            <w:r>
              <w:t>Device connected.</w:t>
            </w:r>
          </w:p>
        </w:tc>
      </w:tr>
    </w:tbl>
    <w:p w14:paraId="5E0B586D" w14:textId="77777777" w:rsidR="003557CB" w:rsidRPr="00E1577F" w:rsidRDefault="003557CB" w:rsidP="003557CB">
      <w:pPr>
        <w:pStyle w:val="ListParagraph"/>
        <w:ind w:left="720"/>
      </w:pPr>
    </w:p>
    <w:p w14:paraId="744C288F" w14:textId="77777777" w:rsidR="003557CB" w:rsidRDefault="003557CB" w:rsidP="003557CB">
      <w:pPr>
        <w:pStyle w:val="Heading3"/>
      </w:pPr>
      <w:bookmarkStart w:id="64" w:name="_Toc433358439"/>
      <w:r>
        <w:t>Class Diagram</w:t>
      </w:r>
      <w:bookmarkEnd w:id="64"/>
    </w:p>
    <w:p w14:paraId="28BCE36C" w14:textId="77777777" w:rsidR="003557CB" w:rsidRDefault="003557CB" w:rsidP="003557CB">
      <w:r>
        <w:object w:dxaOrig="6844" w:dyaOrig="5659" w14:anchorId="01C80766">
          <v:shape id="_x0000_i1050" type="#_x0000_t75" style="width:341.85pt;height:282.35pt" o:ole="">
            <v:imagedata r:id="rId62" o:title=""/>
          </v:shape>
          <o:OLEObject Type="Embed" ProgID="Visio.Drawing.11" ShapeID="_x0000_i1050" DrawAspect="Content" ObjectID="_1553663332" r:id="rId63"/>
        </w:object>
      </w:r>
    </w:p>
    <w:p w14:paraId="716D683E" w14:textId="77777777" w:rsidR="003557CB" w:rsidRDefault="003557CB" w:rsidP="003557CB"/>
    <w:p w14:paraId="0D4513B4" w14:textId="77777777" w:rsidR="003557CB" w:rsidRDefault="003557CB" w:rsidP="003557CB">
      <w:pPr>
        <w:pStyle w:val="Heading3"/>
      </w:pPr>
      <w:bookmarkStart w:id="65" w:name="_Toc433358440"/>
      <w:r>
        <w:t>Functions</w:t>
      </w:r>
      <w:bookmarkEnd w:id="65"/>
    </w:p>
    <w:p w14:paraId="2E119990" w14:textId="77777777" w:rsidR="003557CB" w:rsidRDefault="003557CB" w:rsidP="003557CB">
      <w:pPr>
        <w:pStyle w:val="Heading4"/>
      </w:pPr>
      <w:r>
        <w:t>Subscribe</w:t>
      </w:r>
    </w:p>
    <w:p w14:paraId="743CF37D" w14:textId="77777777" w:rsidR="003557CB" w:rsidRDefault="003557CB" w:rsidP="003557CB">
      <w:pPr>
        <w:pStyle w:val="ListParagraph"/>
        <w:numPr>
          <w:ilvl w:val="0"/>
          <w:numId w:val="33"/>
        </w:numPr>
      </w:pPr>
      <w:r>
        <w:t>Description</w:t>
      </w:r>
    </w:p>
    <w:p w14:paraId="6155FBDE" w14:textId="77777777" w:rsidR="003557CB" w:rsidRDefault="003557CB" w:rsidP="003557CB">
      <w:pPr>
        <w:ind w:left="360"/>
      </w:pPr>
      <w:r>
        <w:t>This function will add a user session to subscriber list. Every time a device status changed, Device Status Manager will update all subscribed user session with new device status.</w:t>
      </w:r>
    </w:p>
    <w:p w14:paraId="3AAC5E6C" w14:textId="77777777" w:rsidR="003557CB" w:rsidRDefault="003557CB" w:rsidP="003557CB">
      <w:pPr>
        <w:ind w:firstLine="360"/>
      </w:pPr>
    </w:p>
    <w:p w14:paraId="01AF28DC" w14:textId="77777777" w:rsidR="003557CB" w:rsidRDefault="003557CB" w:rsidP="003557CB">
      <w:pPr>
        <w:pStyle w:val="Heading4"/>
      </w:pPr>
      <w:r>
        <w:t>Unsubscribe</w:t>
      </w:r>
    </w:p>
    <w:p w14:paraId="37BF284F" w14:textId="77777777" w:rsidR="003557CB" w:rsidRDefault="003557CB" w:rsidP="003557CB">
      <w:pPr>
        <w:pStyle w:val="ListParagraph"/>
        <w:numPr>
          <w:ilvl w:val="0"/>
          <w:numId w:val="33"/>
        </w:numPr>
      </w:pPr>
      <w:r>
        <w:t>Description</w:t>
      </w:r>
    </w:p>
    <w:p w14:paraId="3B7A34DF" w14:textId="77777777" w:rsidR="003557CB" w:rsidRDefault="003557CB" w:rsidP="003557CB">
      <w:pPr>
        <w:ind w:firstLine="360"/>
      </w:pPr>
      <w:r>
        <w:t xml:space="preserve">This function will remove a user session from subscriber list. </w:t>
      </w:r>
    </w:p>
    <w:p w14:paraId="5A4B1525" w14:textId="77777777" w:rsidR="003557CB" w:rsidRPr="004E6C26" w:rsidRDefault="003557CB" w:rsidP="003557CB"/>
    <w:p w14:paraId="0D7706E2" w14:textId="77777777" w:rsidR="003557CB" w:rsidRDefault="003557CB" w:rsidP="003557CB">
      <w:pPr>
        <w:pStyle w:val="Heading4"/>
      </w:pPr>
      <w:r>
        <w:t>Add Devices</w:t>
      </w:r>
    </w:p>
    <w:p w14:paraId="2A4FC8CC" w14:textId="77777777" w:rsidR="003557CB" w:rsidRDefault="003557CB" w:rsidP="003557CB">
      <w:pPr>
        <w:pStyle w:val="ListParagraph"/>
        <w:numPr>
          <w:ilvl w:val="0"/>
          <w:numId w:val="33"/>
        </w:numPr>
      </w:pPr>
      <w:r>
        <w:t>Workflow</w:t>
      </w:r>
    </w:p>
    <w:p w14:paraId="51D6F288" w14:textId="77777777" w:rsidR="003557CB" w:rsidRDefault="003557CB" w:rsidP="003557CB">
      <w:r>
        <w:object w:dxaOrig="6050" w:dyaOrig="565" w14:anchorId="71D07878">
          <v:shape id="_x0000_i1051" type="#_x0000_t75" style="width:301.75pt;height:28.8pt" o:ole="">
            <v:imagedata r:id="rId64" o:title=""/>
          </v:shape>
          <o:OLEObject Type="Embed" ProgID="Visio.Drawing.11" ShapeID="_x0000_i1051" DrawAspect="Content" ObjectID="_1553663333" r:id="rId65"/>
        </w:object>
      </w:r>
    </w:p>
    <w:p w14:paraId="3E231CA1" w14:textId="77777777" w:rsidR="003557CB" w:rsidRDefault="003557CB" w:rsidP="003557CB">
      <w:pPr>
        <w:pStyle w:val="ListParagraph"/>
        <w:numPr>
          <w:ilvl w:val="0"/>
          <w:numId w:val="33"/>
        </w:numPr>
      </w:pPr>
      <w:r>
        <w:t>Description</w:t>
      </w:r>
    </w:p>
    <w:p w14:paraId="640E226E" w14:textId="77777777" w:rsidR="003557CB" w:rsidRDefault="003557CB" w:rsidP="003557CB">
      <w:pPr>
        <w:ind w:firstLine="360"/>
      </w:pPr>
      <w:r>
        <w:t>This function will push the devices to an internal queue; the InitJobThread will pop them one by one and perform device dock for it.</w:t>
      </w:r>
    </w:p>
    <w:p w14:paraId="0D4BBCEA" w14:textId="77777777" w:rsidR="003557CB" w:rsidRDefault="003557CB" w:rsidP="003557CB">
      <w:pPr>
        <w:ind w:firstLine="360"/>
      </w:pPr>
    </w:p>
    <w:p w14:paraId="2D9B2684" w14:textId="77777777" w:rsidR="003557CB" w:rsidRDefault="003557CB" w:rsidP="003557CB">
      <w:pPr>
        <w:pStyle w:val="Heading4"/>
      </w:pPr>
      <w:r>
        <w:t>Init Job Thread</w:t>
      </w:r>
    </w:p>
    <w:p w14:paraId="342150B3" w14:textId="77777777" w:rsidR="003557CB" w:rsidRDefault="003557CB" w:rsidP="003557CB">
      <w:pPr>
        <w:pStyle w:val="ListParagraph"/>
        <w:numPr>
          <w:ilvl w:val="0"/>
          <w:numId w:val="33"/>
        </w:numPr>
      </w:pPr>
      <w:r>
        <w:t>Workflow</w:t>
      </w:r>
    </w:p>
    <w:p w14:paraId="7D21A616" w14:textId="77777777" w:rsidR="003557CB" w:rsidRDefault="003557CB" w:rsidP="003557CB">
      <w:r>
        <w:object w:dxaOrig="8320" w:dyaOrig="3003" w14:anchorId="65AA7813">
          <v:shape id="_x0000_i1052" type="#_x0000_t75" style="width:416.35pt;height:150.25pt" o:ole="">
            <v:imagedata r:id="rId66" o:title=""/>
          </v:shape>
          <o:OLEObject Type="Embed" ProgID="Visio.Drawing.11" ShapeID="_x0000_i1052" DrawAspect="Content" ObjectID="_1553663334" r:id="rId67"/>
        </w:object>
      </w:r>
    </w:p>
    <w:p w14:paraId="0EED89A3" w14:textId="77777777" w:rsidR="003557CB" w:rsidRDefault="003557CB" w:rsidP="003557CB"/>
    <w:p w14:paraId="49C5FE6B" w14:textId="77777777" w:rsidR="003557CB" w:rsidRDefault="003557CB" w:rsidP="003557CB">
      <w:pPr>
        <w:pStyle w:val="ListParagraph"/>
        <w:numPr>
          <w:ilvl w:val="0"/>
          <w:numId w:val="33"/>
        </w:numPr>
      </w:pPr>
      <w:r>
        <w:t>Workflow of sub function HandleCentralized</w:t>
      </w:r>
    </w:p>
    <w:p w14:paraId="4BBE1E4B" w14:textId="77777777" w:rsidR="003557CB" w:rsidRDefault="003557CB" w:rsidP="003557CB">
      <w:pPr>
        <w:pStyle w:val="ListParagraph"/>
        <w:ind w:left="720"/>
      </w:pPr>
      <w:r>
        <w:object w:dxaOrig="10869" w:dyaOrig="2337" w14:anchorId="57CD51A2">
          <v:shape id="_x0000_i1053" type="#_x0000_t75" style="width:544.05pt;height:117.1pt" o:ole="">
            <v:imagedata r:id="rId68" o:title=""/>
          </v:shape>
          <o:OLEObject Type="Embed" ProgID="Visio.Drawing.11" ShapeID="_x0000_i1053" DrawAspect="Content" ObjectID="_1553663335" r:id="rId69"/>
        </w:object>
      </w:r>
    </w:p>
    <w:p w14:paraId="579D11C4" w14:textId="77777777" w:rsidR="003557CB" w:rsidRDefault="003557CB" w:rsidP="003557CB">
      <w:pPr>
        <w:pStyle w:val="ListParagraph"/>
        <w:numPr>
          <w:ilvl w:val="0"/>
          <w:numId w:val="33"/>
        </w:numPr>
      </w:pPr>
      <w:r>
        <w:t>Workflow of sub function HandleStandalone</w:t>
      </w:r>
    </w:p>
    <w:p w14:paraId="3FBF62F8" w14:textId="77777777" w:rsidR="003557CB" w:rsidRPr="00C82861" w:rsidRDefault="003557CB" w:rsidP="003557CB">
      <w:pPr>
        <w:pStyle w:val="ListParagraph"/>
        <w:ind w:left="720"/>
      </w:pPr>
      <w:r>
        <w:object w:dxaOrig="9678" w:dyaOrig="3555" w14:anchorId="7AC1A0CB">
          <v:shape id="_x0000_i1054" type="#_x0000_t75" style="width:483.95pt;height:177.8pt" o:ole="">
            <v:imagedata r:id="rId70" o:title=""/>
          </v:shape>
          <o:OLEObject Type="Embed" ProgID="Visio.Drawing.11" ShapeID="_x0000_i1054" DrawAspect="Content" ObjectID="_1553663336" r:id="rId71"/>
        </w:object>
      </w:r>
    </w:p>
    <w:p w14:paraId="2C44AAF9" w14:textId="77777777" w:rsidR="003557CB" w:rsidRDefault="003557CB" w:rsidP="003557CB">
      <w:pPr>
        <w:pStyle w:val="ListParagraph"/>
        <w:numPr>
          <w:ilvl w:val="0"/>
          <w:numId w:val="33"/>
        </w:numPr>
      </w:pPr>
      <w:r>
        <w:t>Description</w:t>
      </w:r>
    </w:p>
    <w:p w14:paraId="615FD4FE" w14:textId="77777777" w:rsidR="003557CB" w:rsidRDefault="003557CB" w:rsidP="003557CB">
      <w:pPr>
        <w:ind w:firstLine="360"/>
      </w:pPr>
      <w:r>
        <w:t>This function will pop a device from internal queue and do the stat device, create device, sync configuration, register software and download feature license job.</w:t>
      </w:r>
    </w:p>
    <w:p w14:paraId="347AF981" w14:textId="77777777" w:rsidR="003557CB" w:rsidRDefault="003557CB" w:rsidP="003557CB">
      <w:pPr>
        <w:ind w:firstLine="360"/>
      </w:pPr>
      <w:r>
        <w:t>The initialize job is different for Centralized mode and Standalone mode. Please see the workflow chart for detail.</w:t>
      </w:r>
    </w:p>
    <w:p w14:paraId="6CC28C8C" w14:textId="77777777" w:rsidR="003557CB" w:rsidRDefault="003557CB" w:rsidP="003557CB"/>
    <w:p w14:paraId="7E96CA05" w14:textId="77777777" w:rsidR="003557CB" w:rsidRDefault="003557CB" w:rsidP="003557CB">
      <w:pPr>
        <w:pStyle w:val="Heading4"/>
      </w:pPr>
      <w:r>
        <w:t>Status Monitor Thread</w:t>
      </w:r>
    </w:p>
    <w:p w14:paraId="79D1290F" w14:textId="77777777" w:rsidR="003557CB" w:rsidRDefault="003557CB" w:rsidP="003557CB">
      <w:pPr>
        <w:pStyle w:val="ListParagraph"/>
        <w:numPr>
          <w:ilvl w:val="0"/>
          <w:numId w:val="33"/>
        </w:numPr>
      </w:pPr>
      <w:r>
        <w:t>Workflow</w:t>
      </w:r>
    </w:p>
    <w:p w14:paraId="68211F68" w14:textId="77777777" w:rsidR="003557CB" w:rsidRDefault="003557CB" w:rsidP="003557CB">
      <w:r>
        <w:object w:dxaOrig="11027" w:dyaOrig="5780" w14:anchorId="71428FFE">
          <v:shape id="_x0000_i1055" type="#_x0000_t75" style="width:551.6pt;height:288.65pt" o:ole="">
            <v:imagedata r:id="rId72" o:title=""/>
          </v:shape>
          <o:OLEObject Type="Embed" ProgID="Visio.Drawing.11" ShapeID="_x0000_i1055" DrawAspect="Content" ObjectID="_1553663337" r:id="rId73"/>
        </w:object>
      </w:r>
    </w:p>
    <w:p w14:paraId="59BEB577" w14:textId="77777777" w:rsidR="003557CB" w:rsidRDefault="003557CB" w:rsidP="003557CB">
      <w:pPr>
        <w:ind w:left="360"/>
      </w:pPr>
    </w:p>
    <w:p w14:paraId="04448A86" w14:textId="77777777" w:rsidR="003557CB" w:rsidRDefault="003557CB" w:rsidP="003557CB">
      <w:pPr>
        <w:pStyle w:val="ListParagraph"/>
        <w:numPr>
          <w:ilvl w:val="0"/>
          <w:numId w:val="33"/>
        </w:numPr>
      </w:pPr>
      <w:r>
        <w:t>Description</w:t>
      </w:r>
    </w:p>
    <w:p w14:paraId="5482E68F" w14:textId="77777777" w:rsidR="003557CB" w:rsidRDefault="003557CB" w:rsidP="003557CB">
      <w:pPr>
        <w:ind w:left="360"/>
      </w:pPr>
      <w:r>
        <w:t>This thread will keep running to check the status for each device, if any device’s any status changed, it will call all subscriber’s update method.</w:t>
      </w:r>
    </w:p>
    <w:p w14:paraId="3CD3D869" w14:textId="77777777" w:rsidR="003557CB" w:rsidRDefault="003557CB" w:rsidP="003557CB">
      <w:pPr>
        <w:ind w:left="360"/>
      </w:pPr>
    </w:p>
    <w:p w14:paraId="26221388" w14:textId="77777777" w:rsidR="003557CB" w:rsidRDefault="003557CB" w:rsidP="003557CB">
      <w:pPr>
        <w:pStyle w:val="ListParagraph"/>
        <w:numPr>
          <w:ilvl w:val="0"/>
          <w:numId w:val="33"/>
        </w:numPr>
      </w:pPr>
      <w:r>
        <w:t>Sub function CanSyncCfg</w:t>
      </w:r>
    </w:p>
    <w:p w14:paraId="045404A7" w14:textId="77777777" w:rsidR="003557CB" w:rsidRDefault="003557CB" w:rsidP="003557CB">
      <w:pPr>
        <w:ind w:left="360"/>
      </w:pPr>
      <w:r>
        <w:t>This function will get the connection status of the device from Device List Manager directly.</w:t>
      </w:r>
    </w:p>
    <w:p w14:paraId="26432FA5" w14:textId="77777777" w:rsidR="003557CB" w:rsidRDefault="003557CB" w:rsidP="003557CB">
      <w:pPr>
        <w:ind w:left="360"/>
      </w:pPr>
      <w:r>
        <w:t>All user session will share same status.</w:t>
      </w:r>
    </w:p>
    <w:p w14:paraId="7A879086" w14:textId="77777777" w:rsidR="003557CB" w:rsidRDefault="003557CB" w:rsidP="003557CB">
      <w:pPr>
        <w:ind w:left="360"/>
      </w:pPr>
      <w:r>
        <w:object w:dxaOrig="5724" w:dyaOrig="4051" w14:anchorId="219AF40B">
          <v:shape id="_x0000_i1056" type="#_x0000_t75" style="width:286.75pt;height:202.85pt" o:ole="">
            <v:imagedata r:id="rId74" o:title=""/>
          </v:shape>
          <o:OLEObject Type="Embed" ProgID="Visio.Drawing.11" ShapeID="_x0000_i1056" DrawAspect="Content" ObjectID="_1553663338" r:id="rId75"/>
        </w:object>
      </w:r>
    </w:p>
    <w:p w14:paraId="3DC05EBD" w14:textId="77777777" w:rsidR="003557CB" w:rsidRDefault="003557CB" w:rsidP="003557CB">
      <w:pPr>
        <w:pStyle w:val="ListParagraph"/>
        <w:numPr>
          <w:ilvl w:val="0"/>
          <w:numId w:val="33"/>
        </w:numPr>
      </w:pPr>
      <w:r>
        <w:t>Sub function CanViewCfg</w:t>
      </w:r>
    </w:p>
    <w:p w14:paraId="17FF4E75" w14:textId="77777777" w:rsidR="003557CB" w:rsidRDefault="003557CB" w:rsidP="003557CB">
      <w:pPr>
        <w:pStyle w:val="ListParagraph"/>
        <w:ind w:left="720"/>
      </w:pPr>
      <w:r>
        <w:t>This function will get the connection status of the device from Device List Manager directly.</w:t>
      </w:r>
    </w:p>
    <w:p w14:paraId="38719128" w14:textId="77777777" w:rsidR="003557CB" w:rsidRDefault="003557CB" w:rsidP="003557CB">
      <w:pPr>
        <w:pStyle w:val="ListParagraph"/>
        <w:ind w:left="720"/>
      </w:pPr>
      <w:r>
        <w:t>All user session will share same status.</w:t>
      </w:r>
    </w:p>
    <w:p w14:paraId="77DA7D46" w14:textId="77777777" w:rsidR="003557CB" w:rsidRDefault="003557CB" w:rsidP="003557CB">
      <w:pPr>
        <w:ind w:left="360"/>
      </w:pPr>
      <w:r>
        <w:object w:dxaOrig="5724" w:dyaOrig="4051" w14:anchorId="50910BB5">
          <v:shape id="_x0000_i1057" type="#_x0000_t75" style="width:286.75pt;height:202.85pt" o:ole="">
            <v:imagedata r:id="rId76" o:title=""/>
          </v:shape>
          <o:OLEObject Type="Embed" ProgID="Visio.Drawing.11" ShapeID="_x0000_i1057" DrawAspect="Content" ObjectID="_1553663339" r:id="rId77"/>
        </w:object>
      </w:r>
    </w:p>
    <w:p w14:paraId="1404ED27" w14:textId="77777777" w:rsidR="003557CB" w:rsidRDefault="003557CB" w:rsidP="003557CB">
      <w:pPr>
        <w:pStyle w:val="ListParagraph"/>
        <w:numPr>
          <w:ilvl w:val="0"/>
          <w:numId w:val="33"/>
        </w:numPr>
      </w:pPr>
      <w:r>
        <w:t>Sub function CanRetrieveLog</w:t>
      </w:r>
    </w:p>
    <w:p w14:paraId="1C0ABB46" w14:textId="77777777" w:rsidR="003557CB" w:rsidRDefault="003557CB" w:rsidP="003557CB">
      <w:pPr>
        <w:pStyle w:val="ListParagraph"/>
        <w:ind w:left="720"/>
      </w:pPr>
      <w:r>
        <w:t>This function will get the connection status of the device from Device List Manager directly.</w:t>
      </w:r>
    </w:p>
    <w:p w14:paraId="62BF388E" w14:textId="77777777" w:rsidR="003557CB" w:rsidRDefault="003557CB" w:rsidP="003557CB">
      <w:pPr>
        <w:pStyle w:val="ListParagraph"/>
        <w:ind w:left="720"/>
      </w:pPr>
      <w:r>
        <w:t>All user session will share same status.</w:t>
      </w:r>
    </w:p>
    <w:p w14:paraId="5CE98E67" w14:textId="77777777" w:rsidR="003557CB" w:rsidRDefault="003557CB" w:rsidP="003557CB">
      <w:pPr>
        <w:pStyle w:val="ListParagraph"/>
        <w:ind w:left="720"/>
      </w:pPr>
      <w:r>
        <w:object w:dxaOrig="5724" w:dyaOrig="4051" w14:anchorId="677B040E">
          <v:shape id="_x0000_i1058" type="#_x0000_t75" style="width:286.75pt;height:202.85pt" o:ole="">
            <v:imagedata r:id="rId78" o:title=""/>
          </v:shape>
          <o:OLEObject Type="Embed" ProgID="Visio.Drawing.11" ShapeID="_x0000_i1058" DrawAspect="Content" ObjectID="_1553663340" r:id="rId79"/>
        </w:object>
      </w:r>
    </w:p>
    <w:p w14:paraId="0708F810" w14:textId="77777777" w:rsidR="003557CB" w:rsidRDefault="003557CB" w:rsidP="003557CB">
      <w:pPr>
        <w:ind w:left="360"/>
      </w:pPr>
    </w:p>
    <w:p w14:paraId="7E212DD7" w14:textId="77777777" w:rsidR="003557CB" w:rsidRDefault="003557CB" w:rsidP="003557CB">
      <w:pPr>
        <w:pStyle w:val="ListParagraph"/>
        <w:numPr>
          <w:ilvl w:val="0"/>
          <w:numId w:val="33"/>
        </w:numPr>
      </w:pPr>
      <w:r>
        <w:t>Sub function CanViewSavedLog</w:t>
      </w:r>
    </w:p>
    <w:p w14:paraId="59E87B81" w14:textId="77777777" w:rsidR="003557CB" w:rsidRDefault="003557CB" w:rsidP="003557CB">
      <w:pPr>
        <w:ind w:left="360" w:firstLine="360"/>
      </w:pPr>
      <w:r>
        <w:t>This function will ask GDMP Agent if there is any uploaded log file in its cache.</w:t>
      </w:r>
    </w:p>
    <w:p w14:paraId="46D6DB01" w14:textId="77777777" w:rsidR="003557CB" w:rsidRDefault="003557CB" w:rsidP="003557CB">
      <w:pPr>
        <w:pStyle w:val="ListParagraph"/>
        <w:ind w:left="720"/>
      </w:pPr>
      <w:r>
        <w:t>All user session will share same status.</w:t>
      </w:r>
    </w:p>
    <w:p w14:paraId="3B9C98B8" w14:textId="77777777" w:rsidR="003557CB" w:rsidRDefault="003557CB" w:rsidP="003557CB">
      <w:pPr>
        <w:ind w:left="360"/>
      </w:pPr>
    </w:p>
    <w:p w14:paraId="019B9F24" w14:textId="77777777" w:rsidR="003557CB" w:rsidRDefault="003557CB" w:rsidP="003557CB">
      <w:pPr>
        <w:ind w:left="360"/>
      </w:pPr>
      <w:r>
        <w:object w:dxaOrig="8785" w:dyaOrig="5341" w14:anchorId="75577D1A">
          <v:shape id="_x0000_i1059" type="#_x0000_t75" style="width:439.5pt;height:267.35pt" o:ole="">
            <v:imagedata r:id="rId80" o:title=""/>
          </v:shape>
          <o:OLEObject Type="Embed" ProgID="Visio.Drawing.11" ShapeID="_x0000_i1059" DrawAspect="Content" ObjectID="_1553663341" r:id="rId81"/>
        </w:object>
      </w:r>
    </w:p>
    <w:p w14:paraId="4A34E8D1" w14:textId="77777777" w:rsidR="003557CB" w:rsidRDefault="003557CB" w:rsidP="003557CB">
      <w:pPr>
        <w:pStyle w:val="ListParagraph"/>
        <w:numPr>
          <w:ilvl w:val="0"/>
          <w:numId w:val="33"/>
        </w:numPr>
      </w:pPr>
      <w:r>
        <w:t>Sub function CanRegisterSoftware</w:t>
      </w:r>
    </w:p>
    <w:p w14:paraId="6AD4715E" w14:textId="77777777" w:rsidR="003557CB" w:rsidRDefault="003557CB" w:rsidP="003557CB">
      <w:pPr>
        <w:ind w:left="360"/>
      </w:pPr>
      <w:r>
        <w:t>This function will get registered package info from Vital Sync, get available software list from GDMP and figure out if there is any software available but not registered to Vital Sync yet.</w:t>
      </w:r>
    </w:p>
    <w:p w14:paraId="730E077A" w14:textId="77777777" w:rsidR="003557CB" w:rsidRDefault="003557CB" w:rsidP="003557CB">
      <w:pPr>
        <w:ind w:left="360"/>
      </w:pPr>
      <w:r>
        <w:t>Different user rights will have different result, so it will do it one by one.</w:t>
      </w:r>
    </w:p>
    <w:p w14:paraId="7C41B58C" w14:textId="77777777" w:rsidR="003557CB" w:rsidRDefault="003557CB" w:rsidP="003557CB">
      <w:pPr>
        <w:ind w:left="360"/>
      </w:pPr>
      <w:r>
        <w:object w:dxaOrig="10631" w:dyaOrig="7793" w14:anchorId="38673D7D">
          <v:shape id="_x0000_i1060" type="#_x0000_t75" style="width:531.55pt;height:390.05pt" o:ole="">
            <v:imagedata r:id="rId82" o:title=""/>
          </v:shape>
          <o:OLEObject Type="Embed" ProgID="Visio.Drawing.11" ShapeID="_x0000_i1060" DrawAspect="Content" ObjectID="_1553663342" r:id="rId83"/>
        </w:object>
      </w:r>
    </w:p>
    <w:p w14:paraId="7FDEC127" w14:textId="77777777" w:rsidR="003557CB" w:rsidRDefault="003557CB" w:rsidP="003557CB">
      <w:pPr>
        <w:pStyle w:val="ListParagraph"/>
        <w:numPr>
          <w:ilvl w:val="0"/>
          <w:numId w:val="33"/>
        </w:numPr>
      </w:pPr>
      <w:r>
        <w:t>Sub function CanUpdLatestSoftware</w:t>
      </w:r>
    </w:p>
    <w:p w14:paraId="1FA4FAC4" w14:textId="77777777" w:rsidR="003557CB" w:rsidRDefault="003557CB" w:rsidP="003557CB">
      <w:pPr>
        <w:ind w:left="360"/>
      </w:pPr>
      <w:r>
        <w:t>This function will get registered package info from Vital Sync, get installed package info from Vital Sync and figure out if the latest software registered but not installed yet. User should have certain rights to performance the update action.</w:t>
      </w:r>
    </w:p>
    <w:p w14:paraId="173505F3" w14:textId="77777777" w:rsidR="003557CB" w:rsidRDefault="003557CB" w:rsidP="003557CB">
      <w:pPr>
        <w:ind w:left="360"/>
      </w:pPr>
      <w:r>
        <w:object w:dxaOrig="8986" w:dyaOrig="6603" w14:anchorId="6BAEC597">
          <v:shape id="_x0000_i1061" type="#_x0000_t75" style="width:449.55pt;height:329.95pt" o:ole="">
            <v:imagedata r:id="rId84" o:title=""/>
          </v:shape>
          <o:OLEObject Type="Embed" ProgID="Visio.Drawing.11" ShapeID="_x0000_i1061" DrawAspect="Content" ObjectID="_1553663343" r:id="rId85"/>
        </w:object>
      </w:r>
    </w:p>
    <w:p w14:paraId="6831FF76" w14:textId="77777777" w:rsidR="003557CB" w:rsidRDefault="003557CB" w:rsidP="003557CB">
      <w:pPr>
        <w:pStyle w:val="ListParagraph"/>
        <w:numPr>
          <w:ilvl w:val="0"/>
          <w:numId w:val="33"/>
        </w:numPr>
      </w:pPr>
      <w:r>
        <w:t>Sub function CanUpdSpecificSoftware</w:t>
      </w:r>
    </w:p>
    <w:p w14:paraId="612236F2" w14:textId="77777777" w:rsidR="003557CB" w:rsidRDefault="003557CB" w:rsidP="003557CB">
      <w:pPr>
        <w:ind w:left="360"/>
      </w:pPr>
      <w:r>
        <w:t>This function will get registered package info from Vital Sync, get installed package info from Vital Sync and figure out if there is specific software registered but not installed yet. User should have certain rights to performance the update action.</w:t>
      </w:r>
    </w:p>
    <w:p w14:paraId="78A2BD06" w14:textId="77777777" w:rsidR="003557CB" w:rsidRDefault="003557CB" w:rsidP="003557CB">
      <w:pPr>
        <w:ind w:left="360"/>
      </w:pPr>
      <w:r>
        <w:object w:dxaOrig="10347" w:dyaOrig="7566" w14:anchorId="2ADF2240">
          <v:shape id="_x0000_i1062" type="#_x0000_t75" style="width:517.15pt;height:378.8pt" o:ole="">
            <v:imagedata r:id="rId86" o:title=""/>
          </v:shape>
          <o:OLEObject Type="Embed" ProgID="Visio.Drawing.11" ShapeID="_x0000_i1062" DrawAspect="Content" ObjectID="_1553663344" r:id="rId87"/>
        </w:object>
      </w:r>
    </w:p>
    <w:p w14:paraId="163A8A97" w14:textId="77777777" w:rsidR="003557CB" w:rsidRDefault="003557CB" w:rsidP="003557CB">
      <w:pPr>
        <w:ind w:left="360"/>
      </w:pPr>
    </w:p>
    <w:p w14:paraId="5EE37CA0" w14:textId="77777777" w:rsidR="003557CB" w:rsidRDefault="003557CB" w:rsidP="003557CB">
      <w:pPr>
        <w:pStyle w:val="ListParagraph"/>
        <w:numPr>
          <w:ilvl w:val="0"/>
          <w:numId w:val="33"/>
        </w:numPr>
      </w:pPr>
      <w:r>
        <w:t>Sub function CanSchUpdLatestSoftware</w:t>
      </w:r>
    </w:p>
    <w:p w14:paraId="5830E1B0" w14:textId="77777777" w:rsidR="003557CB" w:rsidRDefault="003557CB" w:rsidP="003557CB">
      <w:pPr>
        <w:ind w:left="360"/>
      </w:pPr>
      <w:r>
        <w:t>This function has same workflow with CanUpdLatestSoftware exception it doesn’t require that device is connected.</w:t>
      </w:r>
    </w:p>
    <w:p w14:paraId="664EF56D" w14:textId="77777777" w:rsidR="003557CB" w:rsidRDefault="003557CB" w:rsidP="003557CB">
      <w:pPr>
        <w:ind w:left="360"/>
      </w:pPr>
    </w:p>
    <w:p w14:paraId="7E2A444A" w14:textId="77777777" w:rsidR="003557CB" w:rsidRDefault="003557CB" w:rsidP="003557CB">
      <w:pPr>
        <w:pStyle w:val="ListParagraph"/>
        <w:numPr>
          <w:ilvl w:val="0"/>
          <w:numId w:val="33"/>
        </w:numPr>
      </w:pPr>
      <w:r>
        <w:t>Sub function CanSchUpdSpecificSoftware</w:t>
      </w:r>
    </w:p>
    <w:p w14:paraId="368AC817" w14:textId="77777777" w:rsidR="003557CB" w:rsidRDefault="003557CB" w:rsidP="003557CB">
      <w:pPr>
        <w:ind w:left="360"/>
      </w:pPr>
      <w:r>
        <w:t>This function has same workflow with CanUpdSpecificSoftware exception it doesn’t require that device is connected.</w:t>
      </w:r>
    </w:p>
    <w:p w14:paraId="052AE1EA" w14:textId="77777777" w:rsidR="003557CB" w:rsidRDefault="003557CB" w:rsidP="003557CB">
      <w:pPr>
        <w:ind w:left="360"/>
      </w:pPr>
    </w:p>
    <w:p w14:paraId="59299364" w14:textId="77777777" w:rsidR="003557CB" w:rsidRDefault="003557CB" w:rsidP="003557CB">
      <w:pPr>
        <w:ind w:left="360"/>
      </w:pPr>
    </w:p>
    <w:p w14:paraId="2B0844D0" w14:textId="77777777" w:rsidR="003557CB" w:rsidRDefault="003557CB" w:rsidP="003557CB">
      <w:pPr>
        <w:pStyle w:val="ListParagraph"/>
        <w:numPr>
          <w:ilvl w:val="0"/>
          <w:numId w:val="33"/>
        </w:numPr>
      </w:pPr>
      <w:r>
        <w:t>Sub function CanDownloadFeatureLic</w:t>
      </w:r>
    </w:p>
    <w:p w14:paraId="77449F19" w14:textId="77777777" w:rsidR="003557CB" w:rsidRDefault="003557CB" w:rsidP="003557CB">
      <w:pPr>
        <w:ind w:left="360"/>
      </w:pPr>
      <w:r>
        <w:t>This function will ask GMDP if there is new feature license on server for downloading.</w:t>
      </w:r>
    </w:p>
    <w:p w14:paraId="1E98837C" w14:textId="77777777" w:rsidR="003557CB" w:rsidRDefault="003557CB" w:rsidP="003557CB">
      <w:pPr>
        <w:ind w:left="360"/>
      </w:pPr>
      <w:r>
        <w:object w:dxaOrig="6903" w:dyaOrig="5242" w14:anchorId="4D31B669">
          <v:shape id="_x0000_i1063" type="#_x0000_t75" style="width:344.95pt;height:262.35pt" o:ole="">
            <v:imagedata r:id="rId88" o:title=""/>
          </v:shape>
          <o:OLEObject Type="Embed" ProgID="Visio.Drawing.11" ShapeID="_x0000_i1063" DrawAspect="Content" ObjectID="_1553663345" r:id="rId89"/>
        </w:object>
      </w:r>
    </w:p>
    <w:p w14:paraId="5BF8FA32" w14:textId="77777777" w:rsidR="003557CB" w:rsidRDefault="003557CB" w:rsidP="003557CB">
      <w:pPr>
        <w:pStyle w:val="ListParagraph"/>
        <w:numPr>
          <w:ilvl w:val="0"/>
          <w:numId w:val="33"/>
        </w:numPr>
      </w:pPr>
      <w:r>
        <w:t>Sub function CanUpdateFeatureLic</w:t>
      </w:r>
    </w:p>
    <w:p w14:paraId="79A33B4F" w14:textId="77777777" w:rsidR="003557CB" w:rsidRDefault="003557CB" w:rsidP="003557CB">
      <w:pPr>
        <w:ind w:left="360"/>
      </w:pPr>
      <w:r>
        <w:t>This function will ask GMDP if there is new feature license downloaded for updating.</w:t>
      </w:r>
    </w:p>
    <w:p w14:paraId="06273C2A" w14:textId="77777777" w:rsidR="003557CB" w:rsidRDefault="003557CB" w:rsidP="003557CB">
      <w:pPr>
        <w:ind w:left="360"/>
      </w:pPr>
      <w:r>
        <w:object w:dxaOrig="6903" w:dyaOrig="5242" w14:anchorId="072FA6BA">
          <v:shape id="_x0000_i1064" type="#_x0000_t75" style="width:344.95pt;height:262.35pt" o:ole="">
            <v:imagedata r:id="rId90" o:title=""/>
          </v:shape>
          <o:OLEObject Type="Embed" ProgID="Visio.Drawing.11" ShapeID="_x0000_i1064" DrawAspect="Content" ObjectID="_1553663346" r:id="rId91"/>
        </w:object>
      </w:r>
    </w:p>
    <w:p w14:paraId="2A3BD17B" w14:textId="77777777" w:rsidR="003557CB" w:rsidRDefault="003557CB" w:rsidP="003557CB">
      <w:pPr>
        <w:pStyle w:val="ListParagraph"/>
        <w:numPr>
          <w:ilvl w:val="0"/>
          <w:numId w:val="33"/>
        </w:numPr>
      </w:pPr>
      <w:r>
        <w:t>Sub function CanViewFeatureLic</w:t>
      </w:r>
    </w:p>
    <w:p w14:paraId="53E01454" w14:textId="77777777" w:rsidR="003557CB" w:rsidRDefault="003557CB" w:rsidP="003557CB">
      <w:pPr>
        <w:ind w:left="360"/>
      </w:pPr>
      <w:r>
        <w:t>This function will get the connection status of the device from Device List Manager directly.</w:t>
      </w:r>
    </w:p>
    <w:p w14:paraId="5678C0A4" w14:textId="77777777" w:rsidR="003557CB" w:rsidRDefault="003557CB" w:rsidP="003557CB">
      <w:pPr>
        <w:ind w:left="360"/>
      </w:pPr>
      <w:r>
        <w:object w:dxaOrig="5724" w:dyaOrig="4051" w14:anchorId="4A1BD31C">
          <v:shape id="_x0000_i1065" type="#_x0000_t75" style="width:286.75pt;height:202.85pt" o:ole="">
            <v:imagedata r:id="rId92" o:title=""/>
          </v:shape>
          <o:OLEObject Type="Embed" ProgID="Visio.Drawing.11" ShapeID="_x0000_i1065" DrawAspect="Content" ObjectID="_1553663347" r:id="rId93"/>
        </w:object>
      </w:r>
    </w:p>
    <w:p w14:paraId="71834385" w14:textId="77777777" w:rsidR="003557CB" w:rsidRDefault="003557CB" w:rsidP="003557CB">
      <w:pPr>
        <w:pStyle w:val="Heading2"/>
      </w:pPr>
      <w:bookmarkStart w:id="66" w:name="_Device_Configuration_Management"/>
      <w:bookmarkStart w:id="67" w:name="_Toc433358441"/>
      <w:bookmarkEnd w:id="66"/>
      <w:r>
        <w:t>Device Configuration Management</w:t>
      </w:r>
      <w:bookmarkEnd w:id="67"/>
    </w:p>
    <w:p w14:paraId="53C22D64" w14:textId="77777777" w:rsidR="003557CB" w:rsidRDefault="003557CB" w:rsidP="003557CB">
      <w:pPr>
        <w:pStyle w:val="Heading3"/>
      </w:pPr>
      <w:bookmarkStart w:id="68" w:name="_Toc433358442"/>
      <w:r>
        <w:t>Class Diagram</w:t>
      </w:r>
      <w:bookmarkEnd w:id="68"/>
    </w:p>
    <w:p w14:paraId="5B543AB4" w14:textId="77777777" w:rsidR="003557CB" w:rsidRDefault="003557CB" w:rsidP="003557CB">
      <w:pPr>
        <w:ind w:left="360"/>
      </w:pPr>
      <w:r>
        <w:object w:dxaOrig="6595" w:dyaOrig="1146" w14:anchorId="287EB316">
          <v:shape id="_x0000_i1066" type="#_x0000_t75" style="width:329.95pt;height:56.95pt" o:ole="">
            <v:imagedata r:id="rId94" o:title=""/>
          </v:shape>
          <o:OLEObject Type="Embed" ProgID="Visio.Drawing.11" ShapeID="_x0000_i1066" DrawAspect="Content" ObjectID="_1553663348" r:id="rId95"/>
        </w:object>
      </w:r>
    </w:p>
    <w:p w14:paraId="495D0260" w14:textId="77777777" w:rsidR="003557CB" w:rsidRDefault="003557CB" w:rsidP="003557CB">
      <w:pPr>
        <w:pStyle w:val="Heading3"/>
      </w:pPr>
      <w:bookmarkStart w:id="69" w:name="_Toc433358443"/>
      <w:r>
        <w:t>Functions</w:t>
      </w:r>
      <w:bookmarkEnd w:id="69"/>
    </w:p>
    <w:p w14:paraId="103107CD" w14:textId="77777777" w:rsidR="003557CB" w:rsidRDefault="003557CB" w:rsidP="003557CB">
      <w:pPr>
        <w:pStyle w:val="Heading4"/>
      </w:pPr>
      <w:r>
        <w:t>Sync Device Configuration</w:t>
      </w:r>
    </w:p>
    <w:p w14:paraId="4404FEAB" w14:textId="77777777" w:rsidR="003557CB" w:rsidRDefault="003557CB" w:rsidP="003557CB">
      <w:pPr>
        <w:pStyle w:val="ListParagraph"/>
        <w:numPr>
          <w:ilvl w:val="0"/>
          <w:numId w:val="33"/>
        </w:numPr>
      </w:pPr>
      <w:r>
        <w:t>Workflow</w:t>
      </w:r>
    </w:p>
    <w:p w14:paraId="0EAAACA2" w14:textId="77777777" w:rsidR="003557CB" w:rsidRDefault="003557CB" w:rsidP="003557CB">
      <w:pPr>
        <w:ind w:left="360"/>
      </w:pPr>
      <w:r>
        <w:object w:dxaOrig="11110" w:dyaOrig="6517" w14:anchorId="1FA92BA2">
          <v:shape id="_x0000_i1067" type="#_x0000_t75" style="width:555.35pt;height:325.55pt" o:ole="">
            <v:imagedata r:id="rId96" o:title=""/>
          </v:shape>
          <o:OLEObject Type="Embed" ProgID="Visio.Drawing.11" ShapeID="_x0000_i1067" DrawAspect="Content" ObjectID="_1553663349" r:id="rId97"/>
        </w:object>
      </w:r>
    </w:p>
    <w:p w14:paraId="44AD7368" w14:textId="77777777" w:rsidR="003557CB" w:rsidRDefault="003557CB" w:rsidP="003557CB">
      <w:pPr>
        <w:pStyle w:val="ListParagraph"/>
        <w:numPr>
          <w:ilvl w:val="0"/>
          <w:numId w:val="33"/>
        </w:numPr>
      </w:pPr>
      <w:r>
        <w:t>Description</w:t>
      </w:r>
    </w:p>
    <w:p w14:paraId="4D312B3B" w14:textId="77777777" w:rsidR="003557CB" w:rsidRDefault="003557CB" w:rsidP="003557CB">
      <w:pPr>
        <w:ind w:left="360"/>
      </w:pPr>
      <w:r>
        <w:t>This function will get device running configuration from Vital Sync and then send it to GDMP.</w:t>
      </w:r>
    </w:p>
    <w:p w14:paraId="72545717" w14:textId="77777777" w:rsidR="003557CB" w:rsidRDefault="003557CB" w:rsidP="003557CB">
      <w:pPr>
        <w:ind w:left="360"/>
      </w:pPr>
    </w:p>
    <w:p w14:paraId="289DF356" w14:textId="77777777" w:rsidR="003557CB" w:rsidRDefault="003557CB" w:rsidP="003557CB">
      <w:pPr>
        <w:pStyle w:val="Heading4"/>
      </w:pPr>
      <w:r>
        <w:t>View Device Configuration</w:t>
      </w:r>
    </w:p>
    <w:p w14:paraId="4E8CE5F6" w14:textId="77777777" w:rsidR="003557CB" w:rsidRDefault="003557CB" w:rsidP="003557CB">
      <w:pPr>
        <w:pStyle w:val="ListParagraph"/>
        <w:numPr>
          <w:ilvl w:val="0"/>
          <w:numId w:val="33"/>
        </w:numPr>
      </w:pPr>
      <w:r>
        <w:t>Workflow</w:t>
      </w:r>
    </w:p>
    <w:p w14:paraId="0E5EDF4B" w14:textId="77777777" w:rsidR="003557CB" w:rsidRDefault="003557CB" w:rsidP="003557CB">
      <w:pPr>
        <w:ind w:left="360"/>
      </w:pPr>
      <w:r>
        <w:object w:dxaOrig="10259" w:dyaOrig="5724" w14:anchorId="37FBBB1F">
          <v:shape id="_x0000_i1068" type="#_x0000_t75" style="width:512.75pt;height:286.75pt" o:ole="">
            <v:imagedata r:id="rId98" o:title=""/>
          </v:shape>
          <o:OLEObject Type="Embed" ProgID="Visio.Drawing.11" ShapeID="_x0000_i1068" DrawAspect="Content" ObjectID="_1553663350" r:id="rId99"/>
        </w:object>
      </w:r>
    </w:p>
    <w:p w14:paraId="68A8FA50" w14:textId="77777777" w:rsidR="003557CB" w:rsidRDefault="003557CB" w:rsidP="003557CB">
      <w:pPr>
        <w:pStyle w:val="ListParagraph"/>
        <w:numPr>
          <w:ilvl w:val="0"/>
          <w:numId w:val="33"/>
        </w:numPr>
      </w:pPr>
      <w:r>
        <w:t>Description</w:t>
      </w:r>
    </w:p>
    <w:p w14:paraId="3597C680" w14:textId="77777777" w:rsidR="003557CB" w:rsidRDefault="003557CB" w:rsidP="003557CB">
      <w:pPr>
        <w:pStyle w:val="ListParagraph"/>
        <w:ind w:left="720"/>
      </w:pPr>
      <w:r>
        <w:t>This function will get device running configuration from Vital Sync and then return the configuration to client.</w:t>
      </w:r>
    </w:p>
    <w:p w14:paraId="1AA6E482" w14:textId="77777777" w:rsidR="003557CB" w:rsidRDefault="003557CB" w:rsidP="003557CB">
      <w:pPr>
        <w:ind w:left="360"/>
      </w:pPr>
    </w:p>
    <w:p w14:paraId="0F99180F" w14:textId="77777777" w:rsidR="003557CB" w:rsidRDefault="003557CB" w:rsidP="003557CB">
      <w:pPr>
        <w:pStyle w:val="Heading2"/>
      </w:pPr>
      <w:bookmarkStart w:id="70" w:name="_Device_Log_Management"/>
      <w:bookmarkStart w:id="71" w:name="_Toc433358444"/>
      <w:bookmarkEnd w:id="70"/>
      <w:r>
        <w:t>Device Log Management</w:t>
      </w:r>
      <w:bookmarkEnd w:id="71"/>
    </w:p>
    <w:p w14:paraId="7F3CC033" w14:textId="77777777" w:rsidR="003557CB" w:rsidRDefault="003557CB" w:rsidP="003557CB">
      <w:pPr>
        <w:pStyle w:val="Heading3"/>
      </w:pPr>
      <w:bookmarkStart w:id="72" w:name="_Toc433358445"/>
      <w:r>
        <w:t>Class Diagram</w:t>
      </w:r>
      <w:bookmarkEnd w:id="72"/>
    </w:p>
    <w:p w14:paraId="58A6730A" w14:textId="77777777" w:rsidR="003557CB" w:rsidRPr="00E24AFB" w:rsidRDefault="003557CB" w:rsidP="003557CB">
      <w:r>
        <w:object w:dxaOrig="6998" w:dyaOrig="1146" w14:anchorId="4F4662DC">
          <v:shape id="_x0000_i1069" type="#_x0000_t75" style="width:350pt;height:56.95pt" o:ole="">
            <v:imagedata r:id="rId100" o:title=""/>
          </v:shape>
          <o:OLEObject Type="Embed" ProgID="Visio.Drawing.11" ShapeID="_x0000_i1069" DrawAspect="Content" ObjectID="_1553663351" r:id="rId101"/>
        </w:object>
      </w:r>
    </w:p>
    <w:p w14:paraId="049832E8" w14:textId="77777777" w:rsidR="003557CB" w:rsidRDefault="003557CB" w:rsidP="003557CB">
      <w:pPr>
        <w:pStyle w:val="Heading3"/>
      </w:pPr>
      <w:bookmarkStart w:id="73" w:name="_Toc433358446"/>
      <w:r>
        <w:t>Functions</w:t>
      </w:r>
      <w:bookmarkEnd w:id="73"/>
    </w:p>
    <w:p w14:paraId="5DE5B3D0" w14:textId="77777777" w:rsidR="003557CB" w:rsidRDefault="003557CB" w:rsidP="003557CB">
      <w:pPr>
        <w:pStyle w:val="Heading4"/>
      </w:pPr>
      <w:r>
        <w:t>Sync Device Log</w:t>
      </w:r>
    </w:p>
    <w:p w14:paraId="503021FB" w14:textId="77777777" w:rsidR="003557CB" w:rsidRDefault="003557CB" w:rsidP="003557CB">
      <w:pPr>
        <w:pStyle w:val="ListParagraph"/>
        <w:numPr>
          <w:ilvl w:val="0"/>
          <w:numId w:val="33"/>
        </w:numPr>
      </w:pPr>
      <w:r>
        <w:t>Workflow</w:t>
      </w:r>
    </w:p>
    <w:p w14:paraId="619477D8" w14:textId="77777777" w:rsidR="003557CB" w:rsidRDefault="003557CB" w:rsidP="003557CB">
      <w:pPr>
        <w:ind w:left="360"/>
      </w:pPr>
    </w:p>
    <w:p w14:paraId="17C67542" w14:textId="77777777" w:rsidR="003557CB" w:rsidRDefault="003557CB" w:rsidP="003557CB">
      <w:pPr>
        <w:ind w:left="360"/>
      </w:pPr>
      <w:r>
        <w:object w:dxaOrig="11110" w:dyaOrig="6517" w14:anchorId="5A4B8084">
          <v:shape id="_x0000_i1070" type="#_x0000_t75" style="width:555.35pt;height:325.55pt" o:ole="">
            <v:imagedata r:id="rId102" o:title=""/>
          </v:shape>
          <o:OLEObject Type="Embed" ProgID="Visio.Drawing.11" ShapeID="_x0000_i1070" DrawAspect="Content" ObjectID="_1553663352" r:id="rId103"/>
        </w:object>
      </w:r>
    </w:p>
    <w:p w14:paraId="338D2C02" w14:textId="77777777" w:rsidR="003557CB" w:rsidRDefault="003557CB" w:rsidP="003557CB">
      <w:pPr>
        <w:pStyle w:val="ListParagraph"/>
        <w:numPr>
          <w:ilvl w:val="0"/>
          <w:numId w:val="33"/>
        </w:numPr>
      </w:pPr>
      <w:r>
        <w:t>Description</w:t>
      </w:r>
    </w:p>
    <w:p w14:paraId="49DE2A0F" w14:textId="77777777" w:rsidR="003557CB" w:rsidRDefault="003557CB" w:rsidP="003557CB">
      <w:pPr>
        <w:pStyle w:val="ListParagraph"/>
        <w:ind w:left="720"/>
      </w:pPr>
      <w:r>
        <w:t xml:space="preserve">This function will request device log from Vital Sync, once Vital Sync return the log file URI, </w:t>
      </w:r>
      <w:hyperlink w:anchor="_Transfer_Log_File" w:history="1">
        <w:r w:rsidRPr="003F44F6">
          <w:rPr>
            <w:rStyle w:val="Hyperlink"/>
          </w:rPr>
          <w:t>Data Operation Service</w:t>
        </w:r>
      </w:hyperlink>
      <w:r>
        <w:t xml:space="preserve"> will step in and take the responsibility to transfer the log from Vital Sync to GDMP by chunking.</w:t>
      </w:r>
    </w:p>
    <w:p w14:paraId="6B00596A" w14:textId="77777777" w:rsidR="003557CB" w:rsidRDefault="003557CB" w:rsidP="003557CB">
      <w:pPr>
        <w:pStyle w:val="ListParagraph"/>
        <w:ind w:left="720"/>
      </w:pPr>
    </w:p>
    <w:p w14:paraId="07731ACB" w14:textId="77777777" w:rsidR="003557CB" w:rsidRDefault="003557CB" w:rsidP="003557CB">
      <w:pPr>
        <w:pStyle w:val="Heading4"/>
      </w:pPr>
      <w:r>
        <w:t>View Saved Device Log</w:t>
      </w:r>
    </w:p>
    <w:p w14:paraId="65D784C8" w14:textId="77777777" w:rsidR="003557CB" w:rsidRDefault="003557CB" w:rsidP="003557CB">
      <w:pPr>
        <w:pStyle w:val="ListParagraph"/>
        <w:numPr>
          <w:ilvl w:val="0"/>
          <w:numId w:val="33"/>
        </w:numPr>
      </w:pPr>
      <w:r>
        <w:t>Workflow</w:t>
      </w:r>
    </w:p>
    <w:p w14:paraId="180DDEDA" w14:textId="77777777" w:rsidR="003557CB" w:rsidRDefault="003557CB" w:rsidP="003557CB">
      <w:pPr>
        <w:ind w:left="360"/>
      </w:pPr>
      <w:r>
        <w:object w:dxaOrig="10996" w:dyaOrig="5270" w14:anchorId="1D8E25B1">
          <v:shape id="_x0000_i1071" type="#_x0000_t75" style="width:549.7pt;height:262.95pt" o:ole="">
            <v:imagedata r:id="rId104" o:title=""/>
          </v:shape>
          <o:OLEObject Type="Embed" ProgID="Visio.Drawing.11" ShapeID="_x0000_i1071" DrawAspect="Content" ObjectID="_1553663353" r:id="rId105"/>
        </w:object>
      </w:r>
    </w:p>
    <w:p w14:paraId="672AFDC7" w14:textId="77777777" w:rsidR="003557CB" w:rsidRDefault="003557CB" w:rsidP="003557CB">
      <w:pPr>
        <w:pStyle w:val="ListParagraph"/>
        <w:numPr>
          <w:ilvl w:val="0"/>
          <w:numId w:val="33"/>
        </w:numPr>
      </w:pPr>
      <w:r>
        <w:t>Description</w:t>
      </w:r>
    </w:p>
    <w:p w14:paraId="7756980D" w14:textId="77777777" w:rsidR="003557CB" w:rsidRDefault="003557CB" w:rsidP="003557CB">
      <w:pPr>
        <w:pStyle w:val="ListParagraph"/>
        <w:ind w:left="720"/>
      </w:pPr>
      <w:r>
        <w:t xml:space="preserve">This function will request saved device log from GDMP, once GDMP return the log file URI, </w:t>
      </w:r>
      <w:hyperlink w:anchor="_Data_Operation_Service" w:history="1">
        <w:r w:rsidRPr="003F44F6">
          <w:rPr>
            <w:rStyle w:val="Hyperlink"/>
          </w:rPr>
          <w:t>Data Operation Service</w:t>
        </w:r>
      </w:hyperlink>
      <w:r>
        <w:t xml:space="preserve"> will step in and take the responsibility to retrieve the saved log from GDMP by chunking.</w:t>
      </w:r>
    </w:p>
    <w:p w14:paraId="501425FB" w14:textId="77777777" w:rsidR="003557CB" w:rsidRDefault="003557CB" w:rsidP="003557CB">
      <w:pPr>
        <w:ind w:left="360"/>
      </w:pPr>
    </w:p>
    <w:p w14:paraId="3001E062" w14:textId="77777777" w:rsidR="003557CB" w:rsidRDefault="003557CB" w:rsidP="003557CB">
      <w:pPr>
        <w:pStyle w:val="Heading2"/>
      </w:pPr>
      <w:bookmarkStart w:id="74" w:name="_Device_Software_Management"/>
      <w:bookmarkStart w:id="75" w:name="_Toc433358447"/>
      <w:bookmarkEnd w:id="74"/>
      <w:r>
        <w:t>Software Management</w:t>
      </w:r>
      <w:bookmarkEnd w:id="75"/>
    </w:p>
    <w:p w14:paraId="5309CD0B" w14:textId="77777777" w:rsidR="003557CB" w:rsidRDefault="003557CB" w:rsidP="003557CB">
      <w:pPr>
        <w:pStyle w:val="Heading3"/>
      </w:pPr>
      <w:bookmarkStart w:id="76" w:name="_Toc433358448"/>
      <w:r>
        <w:t>Class Diagram</w:t>
      </w:r>
      <w:bookmarkEnd w:id="76"/>
    </w:p>
    <w:p w14:paraId="3A0BF6BD" w14:textId="77777777" w:rsidR="003557CB" w:rsidRPr="00D4736B" w:rsidRDefault="003557CB" w:rsidP="003557CB">
      <w:r>
        <w:object w:dxaOrig="9505" w:dyaOrig="1577" w14:anchorId="7148B3B1">
          <v:shape id="_x0000_i1072" type="#_x0000_t75" style="width:475.85pt;height:78.9pt" o:ole="">
            <v:imagedata r:id="rId106" o:title=""/>
          </v:shape>
          <o:OLEObject Type="Embed" ProgID="Visio.Drawing.11" ShapeID="_x0000_i1072" DrawAspect="Content" ObjectID="_1553663354" r:id="rId107"/>
        </w:object>
      </w:r>
    </w:p>
    <w:p w14:paraId="78057F08" w14:textId="77777777" w:rsidR="003557CB" w:rsidRDefault="003557CB" w:rsidP="003557CB">
      <w:pPr>
        <w:pStyle w:val="Heading3"/>
      </w:pPr>
      <w:bookmarkStart w:id="77" w:name="_Toc433358449"/>
      <w:r>
        <w:t>Functions</w:t>
      </w:r>
      <w:bookmarkEnd w:id="77"/>
    </w:p>
    <w:p w14:paraId="05E755F6" w14:textId="77777777" w:rsidR="003557CB" w:rsidRDefault="003557CB" w:rsidP="003557CB">
      <w:pPr>
        <w:pStyle w:val="Heading4"/>
      </w:pPr>
      <w:r>
        <w:t>Register Software</w:t>
      </w:r>
    </w:p>
    <w:p w14:paraId="16D9822E" w14:textId="77777777" w:rsidR="003557CB" w:rsidRDefault="003557CB" w:rsidP="003557CB">
      <w:pPr>
        <w:pStyle w:val="ListParagraph"/>
        <w:numPr>
          <w:ilvl w:val="0"/>
          <w:numId w:val="33"/>
        </w:numPr>
      </w:pPr>
      <w:r>
        <w:t>Workflow</w:t>
      </w:r>
    </w:p>
    <w:p w14:paraId="3163E0F3" w14:textId="77777777" w:rsidR="003557CB" w:rsidRDefault="003557CB" w:rsidP="003557CB">
      <w:r>
        <w:object w:dxaOrig="10999" w:dyaOrig="5526" w14:anchorId="0D227694">
          <v:shape id="_x0000_i1073" type="#_x0000_t75" style="width:549.7pt;height:276.1pt" o:ole="">
            <v:imagedata r:id="rId108" o:title=""/>
          </v:shape>
          <o:OLEObject Type="Embed" ProgID="Visio.Drawing.11" ShapeID="_x0000_i1073" DrawAspect="Content" ObjectID="_1553663355" r:id="rId109"/>
        </w:object>
      </w:r>
    </w:p>
    <w:p w14:paraId="5FB993A1" w14:textId="77777777" w:rsidR="003557CB" w:rsidRDefault="003557CB" w:rsidP="003557CB">
      <w:pPr>
        <w:pStyle w:val="ListParagraph"/>
        <w:numPr>
          <w:ilvl w:val="0"/>
          <w:numId w:val="33"/>
        </w:numPr>
      </w:pPr>
      <w:r>
        <w:t>Description</w:t>
      </w:r>
    </w:p>
    <w:p w14:paraId="6D618105" w14:textId="77777777" w:rsidR="003557CB" w:rsidRDefault="003557CB" w:rsidP="003557CB">
      <w:pPr>
        <w:pStyle w:val="ListParagraph"/>
        <w:ind w:left="720"/>
      </w:pPr>
      <w:r>
        <w:t xml:space="preserve">This function will get software list from GDMP and installed package list from Vital Sync. If there is any missing software, register them one by one. </w:t>
      </w:r>
      <w:hyperlink w:anchor="_Transfer_Software_Binary" w:history="1">
        <w:r w:rsidRPr="003F44F6">
          <w:rPr>
            <w:rStyle w:val="Hyperlink"/>
          </w:rPr>
          <w:t>Data Operation Service</w:t>
        </w:r>
      </w:hyperlink>
      <w:r>
        <w:t xml:space="preserve"> will be response for transferring the software binary from GDMP to Vital Sync.</w:t>
      </w:r>
    </w:p>
    <w:p w14:paraId="509F8E7B" w14:textId="77777777" w:rsidR="003557CB" w:rsidRDefault="003557CB" w:rsidP="003557CB"/>
    <w:p w14:paraId="1429F3A8" w14:textId="77777777" w:rsidR="003557CB" w:rsidRDefault="003557CB" w:rsidP="003557CB">
      <w:pPr>
        <w:pStyle w:val="Heading4"/>
      </w:pPr>
      <w:r>
        <w:t>Update Latest Software</w:t>
      </w:r>
    </w:p>
    <w:p w14:paraId="287527E2" w14:textId="77777777" w:rsidR="003557CB" w:rsidRDefault="003557CB" w:rsidP="003557CB">
      <w:pPr>
        <w:pStyle w:val="ListParagraph"/>
        <w:numPr>
          <w:ilvl w:val="0"/>
          <w:numId w:val="33"/>
        </w:numPr>
      </w:pPr>
      <w:r>
        <w:t>Workflow</w:t>
      </w:r>
    </w:p>
    <w:p w14:paraId="3187D741" w14:textId="77777777" w:rsidR="003557CB" w:rsidRDefault="003557CB" w:rsidP="003557CB">
      <w:pPr>
        <w:pStyle w:val="ListParagraph"/>
        <w:ind w:left="720"/>
      </w:pPr>
      <w:r>
        <w:object w:dxaOrig="11067" w:dyaOrig="7028" w14:anchorId="7E2BC72E">
          <v:shape id="_x0000_i1074" type="#_x0000_t75" style="width:553.45pt;height:351.85pt" o:ole="">
            <v:imagedata r:id="rId110" o:title=""/>
          </v:shape>
          <o:OLEObject Type="Embed" ProgID="Visio.Drawing.11" ShapeID="_x0000_i1074" DrawAspect="Content" ObjectID="_1553663356" r:id="rId111"/>
        </w:object>
      </w:r>
    </w:p>
    <w:p w14:paraId="43599D66" w14:textId="77777777" w:rsidR="003557CB" w:rsidRDefault="003557CB" w:rsidP="003557CB">
      <w:pPr>
        <w:pStyle w:val="ListParagraph"/>
        <w:numPr>
          <w:ilvl w:val="0"/>
          <w:numId w:val="33"/>
        </w:numPr>
      </w:pPr>
      <w:r>
        <w:t>Description</w:t>
      </w:r>
    </w:p>
    <w:p w14:paraId="5FF82227" w14:textId="77777777" w:rsidR="003557CB" w:rsidRDefault="003557CB" w:rsidP="003557CB">
      <w:pPr>
        <w:pStyle w:val="ListParagraph"/>
        <w:ind w:left="720"/>
      </w:pPr>
      <w:r>
        <w:t>This function will get registered software list from Vital Sync and installed package list from Vital Sync. If there is any latest software not installed, update it.</w:t>
      </w:r>
    </w:p>
    <w:p w14:paraId="4D4312AD" w14:textId="77777777" w:rsidR="003557CB" w:rsidRDefault="003557CB" w:rsidP="003557CB">
      <w:pPr>
        <w:pStyle w:val="ListParagraph"/>
        <w:ind w:left="720"/>
      </w:pPr>
      <w:r>
        <w:t>It will send a acknowledge message to GDMP to inform the update when update start. When it finished or failed, it will send a completed or failed message to GDMP to inform the result.</w:t>
      </w:r>
    </w:p>
    <w:p w14:paraId="21304EE4" w14:textId="77777777" w:rsidR="003557CB" w:rsidRDefault="003557CB" w:rsidP="003557CB">
      <w:r>
        <w:tab/>
        <w:t>If update software successfully, it will sync configuration for device.</w:t>
      </w:r>
    </w:p>
    <w:p w14:paraId="554F44B6" w14:textId="77777777" w:rsidR="003557CB" w:rsidRDefault="003557CB" w:rsidP="003557CB">
      <w:pPr>
        <w:pStyle w:val="Heading4"/>
      </w:pPr>
      <w:r>
        <w:t>Update Specific Software</w:t>
      </w:r>
    </w:p>
    <w:p w14:paraId="5D0BE9AF" w14:textId="77777777" w:rsidR="003557CB" w:rsidRDefault="003557CB" w:rsidP="003557CB">
      <w:pPr>
        <w:pStyle w:val="ListParagraph"/>
        <w:numPr>
          <w:ilvl w:val="0"/>
          <w:numId w:val="33"/>
        </w:numPr>
      </w:pPr>
      <w:r>
        <w:t>Workflow</w:t>
      </w:r>
    </w:p>
    <w:p w14:paraId="2D10CA2C" w14:textId="77777777" w:rsidR="003557CB" w:rsidRDefault="003557CB" w:rsidP="003557CB">
      <w:pPr>
        <w:pStyle w:val="ListParagraph"/>
        <w:ind w:left="720"/>
      </w:pPr>
      <w:r>
        <w:object w:dxaOrig="10897" w:dyaOrig="6404" w14:anchorId="7085317C">
          <v:shape id="_x0000_i1075" type="#_x0000_t75" style="width:544.05pt;height:319.95pt" o:ole="">
            <v:imagedata r:id="rId112" o:title=""/>
          </v:shape>
          <o:OLEObject Type="Embed" ProgID="Visio.Drawing.11" ShapeID="_x0000_i1075" DrawAspect="Content" ObjectID="_1553663357" r:id="rId113"/>
        </w:object>
      </w:r>
    </w:p>
    <w:p w14:paraId="7828CD87" w14:textId="77777777" w:rsidR="003557CB" w:rsidRDefault="003557CB" w:rsidP="003557CB">
      <w:pPr>
        <w:pStyle w:val="ListParagraph"/>
        <w:numPr>
          <w:ilvl w:val="0"/>
          <w:numId w:val="33"/>
        </w:numPr>
      </w:pPr>
      <w:r>
        <w:t>Description</w:t>
      </w:r>
    </w:p>
    <w:p w14:paraId="5061A230" w14:textId="77777777" w:rsidR="003557CB" w:rsidRDefault="003557CB" w:rsidP="003557CB">
      <w:pPr>
        <w:pStyle w:val="ListParagraph"/>
        <w:ind w:left="720"/>
      </w:pPr>
      <w:r>
        <w:t>This function will get installed package list from Vital Sync. If the specific software is not installed and user has the rights, then update it.</w:t>
      </w:r>
    </w:p>
    <w:p w14:paraId="4C97E5BA" w14:textId="77777777" w:rsidR="003557CB" w:rsidRDefault="003557CB" w:rsidP="003557CB">
      <w:pPr>
        <w:pStyle w:val="ListParagraph"/>
        <w:ind w:left="720"/>
      </w:pPr>
      <w:r>
        <w:t>It will send a acknowledge message to GDMP to inform that update starts. When it finished or failed, it will send a completed or failed message to GDMP to inform the result.</w:t>
      </w:r>
    </w:p>
    <w:p w14:paraId="7A54E5B0" w14:textId="77777777" w:rsidR="003557CB" w:rsidRDefault="003557CB" w:rsidP="003557CB">
      <w:r>
        <w:tab/>
        <w:t>If update software successfully, it will sync configuration for device.</w:t>
      </w:r>
    </w:p>
    <w:p w14:paraId="25FC77F7" w14:textId="77777777" w:rsidR="003557CB" w:rsidRDefault="003557CB" w:rsidP="003557CB">
      <w:pPr>
        <w:pStyle w:val="ListParagraph"/>
        <w:ind w:left="720"/>
      </w:pPr>
    </w:p>
    <w:p w14:paraId="61930F47" w14:textId="77777777" w:rsidR="003557CB" w:rsidRDefault="003557CB" w:rsidP="003557CB">
      <w:pPr>
        <w:pStyle w:val="Heading4"/>
      </w:pPr>
      <w:r>
        <w:t>Get Installed Packages</w:t>
      </w:r>
    </w:p>
    <w:p w14:paraId="61BDFABF" w14:textId="77777777" w:rsidR="003557CB" w:rsidRDefault="003557CB" w:rsidP="003557CB">
      <w:pPr>
        <w:pStyle w:val="ListParagraph"/>
        <w:numPr>
          <w:ilvl w:val="0"/>
          <w:numId w:val="33"/>
        </w:numPr>
      </w:pPr>
      <w:r>
        <w:t>Workflow</w:t>
      </w:r>
    </w:p>
    <w:p w14:paraId="50495710" w14:textId="77777777" w:rsidR="003557CB" w:rsidRDefault="003557CB" w:rsidP="003557CB"/>
    <w:p w14:paraId="289DED4F" w14:textId="77777777" w:rsidR="003557CB" w:rsidRDefault="003557CB" w:rsidP="003557CB">
      <w:r>
        <w:object w:dxaOrig="10259" w:dyaOrig="3881" w14:anchorId="40C852F7">
          <v:shape id="_x0000_i1076" type="#_x0000_t75" style="width:512.75pt;height:194.1pt" o:ole="">
            <v:imagedata r:id="rId114" o:title=""/>
          </v:shape>
          <o:OLEObject Type="Embed" ProgID="Visio.Drawing.11" ShapeID="_x0000_i1076" DrawAspect="Content" ObjectID="_1553663358" r:id="rId115"/>
        </w:object>
      </w:r>
    </w:p>
    <w:p w14:paraId="4DA5CA23" w14:textId="77777777" w:rsidR="003557CB" w:rsidRDefault="003557CB" w:rsidP="003557CB"/>
    <w:p w14:paraId="6C4883C5" w14:textId="77777777" w:rsidR="003557CB" w:rsidRDefault="003557CB" w:rsidP="003557CB">
      <w:pPr>
        <w:pStyle w:val="ListParagraph"/>
        <w:numPr>
          <w:ilvl w:val="0"/>
          <w:numId w:val="33"/>
        </w:numPr>
      </w:pPr>
      <w:r>
        <w:t>Description</w:t>
      </w:r>
    </w:p>
    <w:p w14:paraId="34F3FB5A" w14:textId="77777777" w:rsidR="003557CB" w:rsidRDefault="003557CB" w:rsidP="003557CB">
      <w:pPr>
        <w:pStyle w:val="ListParagraph"/>
        <w:ind w:left="720"/>
      </w:pPr>
      <w:r>
        <w:t>There is no Vital Sync API for getting installed package list. This function will get the running configuration from Vital Sync for a device and extract the installed software list from the running configuration.</w:t>
      </w:r>
    </w:p>
    <w:p w14:paraId="0EFE7CFF" w14:textId="77777777" w:rsidR="003557CB" w:rsidRDefault="003557CB" w:rsidP="003557CB"/>
    <w:p w14:paraId="540DF92F" w14:textId="77777777" w:rsidR="003557CB" w:rsidRDefault="003557CB" w:rsidP="003557CB">
      <w:pPr>
        <w:pStyle w:val="Heading2"/>
      </w:pPr>
      <w:bookmarkStart w:id="78" w:name="_Toc433358450"/>
      <w:r>
        <w:t>Feature License Management</w:t>
      </w:r>
      <w:bookmarkEnd w:id="78"/>
    </w:p>
    <w:p w14:paraId="371D62E8" w14:textId="77777777" w:rsidR="003557CB" w:rsidRDefault="003557CB" w:rsidP="003557CB">
      <w:pPr>
        <w:pStyle w:val="Heading3"/>
      </w:pPr>
      <w:bookmarkStart w:id="79" w:name="_Toc433358451"/>
      <w:r>
        <w:t>Class Diagram</w:t>
      </w:r>
      <w:bookmarkEnd w:id="79"/>
    </w:p>
    <w:p w14:paraId="7D682828" w14:textId="77777777" w:rsidR="003557CB" w:rsidRPr="00E31D8A" w:rsidRDefault="003557CB" w:rsidP="003557CB">
      <w:r>
        <w:object w:dxaOrig="7273" w:dyaOrig="1794" w14:anchorId="60239D61">
          <v:shape id="_x0000_i1077" type="#_x0000_t75" style="width:363.75pt;height:90.15pt" o:ole="">
            <v:imagedata r:id="rId116" o:title=""/>
          </v:shape>
          <o:OLEObject Type="Embed" ProgID="Visio.Drawing.11" ShapeID="_x0000_i1077" DrawAspect="Content" ObjectID="_1553663359" r:id="rId117"/>
        </w:object>
      </w:r>
    </w:p>
    <w:p w14:paraId="1FD98A7B" w14:textId="77777777" w:rsidR="003557CB" w:rsidRDefault="003557CB" w:rsidP="003557CB">
      <w:pPr>
        <w:pStyle w:val="Heading3"/>
      </w:pPr>
      <w:bookmarkStart w:id="80" w:name="_Toc433358452"/>
      <w:r>
        <w:t>Functions</w:t>
      </w:r>
      <w:bookmarkEnd w:id="80"/>
    </w:p>
    <w:p w14:paraId="77A26593" w14:textId="77777777" w:rsidR="003557CB" w:rsidRDefault="003557CB" w:rsidP="003557CB">
      <w:pPr>
        <w:pStyle w:val="Heading4"/>
      </w:pPr>
      <w:r>
        <w:t>Download Feature License</w:t>
      </w:r>
    </w:p>
    <w:p w14:paraId="2C1FB0E3" w14:textId="77777777" w:rsidR="003557CB" w:rsidRDefault="003557CB" w:rsidP="003557CB">
      <w:pPr>
        <w:pStyle w:val="ListParagraph"/>
        <w:numPr>
          <w:ilvl w:val="0"/>
          <w:numId w:val="33"/>
        </w:numPr>
      </w:pPr>
      <w:r>
        <w:t>Workflow</w:t>
      </w:r>
    </w:p>
    <w:p w14:paraId="56D1D14D" w14:textId="77777777" w:rsidR="003557CB" w:rsidRDefault="003557CB" w:rsidP="003557CB">
      <w:pPr>
        <w:pStyle w:val="ListParagraph"/>
        <w:ind w:left="720"/>
      </w:pPr>
      <w:r>
        <w:object w:dxaOrig="9142" w:dyaOrig="3910" w14:anchorId="51596F4C">
          <v:shape id="_x0000_i1078" type="#_x0000_t75" style="width:456.4pt;height:195.35pt" o:ole="">
            <v:imagedata r:id="rId118" o:title=""/>
          </v:shape>
          <o:OLEObject Type="Embed" ProgID="Visio.Drawing.11" ShapeID="_x0000_i1078" DrawAspect="Content" ObjectID="_1553663360" r:id="rId119"/>
        </w:object>
      </w:r>
    </w:p>
    <w:p w14:paraId="4A5752D6" w14:textId="77777777" w:rsidR="003557CB" w:rsidRDefault="003557CB" w:rsidP="003557CB">
      <w:pPr>
        <w:pStyle w:val="ListParagraph"/>
        <w:numPr>
          <w:ilvl w:val="0"/>
          <w:numId w:val="33"/>
        </w:numPr>
      </w:pPr>
      <w:r>
        <w:t>Description</w:t>
      </w:r>
    </w:p>
    <w:p w14:paraId="1311A9BF" w14:textId="77777777" w:rsidR="003557CB" w:rsidRDefault="003557CB" w:rsidP="003557CB">
      <w:pPr>
        <w:pStyle w:val="ListParagraph"/>
        <w:ind w:left="720"/>
      </w:pPr>
      <w:r>
        <w:t>This function will ask Agent to download latest Feature License File from GDMP Server and cache it on Agent.</w:t>
      </w:r>
    </w:p>
    <w:p w14:paraId="27A9BB3C" w14:textId="77777777" w:rsidR="003557CB" w:rsidRDefault="003557CB" w:rsidP="003557CB">
      <w:pPr>
        <w:pStyle w:val="Heading4"/>
      </w:pPr>
      <w:r>
        <w:t>Update Feature License</w:t>
      </w:r>
    </w:p>
    <w:p w14:paraId="3580C523" w14:textId="77777777" w:rsidR="003557CB" w:rsidRDefault="003557CB" w:rsidP="003557CB">
      <w:pPr>
        <w:pStyle w:val="ListParagraph"/>
        <w:numPr>
          <w:ilvl w:val="0"/>
          <w:numId w:val="33"/>
        </w:numPr>
      </w:pPr>
      <w:r>
        <w:t>Workflow</w:t>
      </w:r>
    </w:p>
    <w:p w14:paraId="2817AF7A" w14:textId="77777777" w:rsidR="003557CB" w:rsidRDefault="003557CB" w:rsidP="003557CB">
      <w:r>
        <w:object w:dxaOrig="11294" w:dyaOrig="6064" w14:anchorId="6F0FA760">
          <v:shape id="_x0000_i1079" type="#_x0000_t75" style="width:564.75pt;height:303.05pt" o:ole="">
            <v:imagedata r:id="rId120" o:title=""/>
          </v:shape>
          <o:OLEObject Type="Embed" ProgID="Visio.Drawing.11" ShapeID="_x0000_i1079" DrawAspect="Content" ObjectID="_1553663361" r:id="rId121"/>
        </w:object>
      </w:r>
    </w:p>
    <w:p w14:paraId="2FB3940B" w14:textId="77777777" w:rsidR="003557CB" w:rsidRDefault="003557CB" w:rsidP="003557CB">
      <w:pPr>
        <w:pStyle w:val="ListParagraph"/>
        <w:numPr>
          <w:ilvl w:val="0"/>
          <w:numId w:val="33"/>
        </w:numPr>
      </w:pPr>
      <w:r>
        <w:t>Description</w:t>
      </w:r>
    </w:p>
    <w:p w14:paraId="174330BB" w14:textId="77777777" w:rsidR="003557CB" w:rsidRDefault="003557CB" w:rsidP="003557CB">
      <w:pPr>
        <w:pStyle w:val="ListParagraph"/>
        <w:ind w:left="720"/>
      </w:pPr>
      <w:r>
        <w:t xml:space="preserve">This function will download the Feature License File from Agent in memory and update device with it. </w:t>
      </w:r>
      <w:hyperlink w:anchor="_Transfer_Feature_License" w:history="1">
        <w:r w:rsidRPr="003F44F6">
          <w:rPr>
            <w:rStyle w:val="Hyperlink"/>
          </w:rPr>
          <w:t>Data Operation Service</w:t>
        </w:r>
      </w:hyperlink>
      <w:r>
        <w:t xml:space="preserve"> will be response for getting the Feature License File from GDMP and keep it in memory.</w:t>
      </w:r>
    </w:p>
    <w:p w14:paraId="07B13B65" w14:textId="77777777" w:rsidR="003557CB" w:rsidRDefault="003557CB" w:rsidP="003557CB"/>
    <w:p w14:paraId="354053C7" w14:textId="77777777" w:rsidR="003557CB" w:rsidRDefault="003557CB" w:rsidP="003557CB">
      <w:pPr>
        <w:pStyle w:val="Heading4"/>
      </w:pPr>
      <w:r>
        <w:t>View Feature License</w:t>
      </w:r>
    </w:p>
    <w:p w14:paraId="7FDADB12" w14:textId="77777777" w:rsidR="003557CB" w:rsidRDefault="003557CB" w:rsidP="003557CB">
      <w:pPr>
        <w:pStyle w:val="ListParagraph"/>
        <w:numPr>
          <w:ilvl w:val="0"/>
          <w:numId w:val="33"/>
        </w:numPr>
      </w:pPr>
      <w:r>
        <w:t>Workflow</w:t>
      </w:r>
    </w:p>
    <w:p w14:paraId="0A134352" w14:textId="77777777" w:rsidR="003557CB" w:rsidRDefault="003557CB" w:rsidP="003557CB">
      <w:r>
        <w:object w:dxaOrig="11209" w:dyaOrig="3881" w14:anchorId="4694F5E0">
          <v:shape id="_x0000_i1080" type="#_x0000_t75" style="width:560.35pt;height:194.1pt" o:ole="">
            <v:imagedata r:id="rId122" o:title=""/>
          </v:shape>
          <o:OLEObject Type="Embed" ProgID="Visio.Drawing.11" ShapeID="_x0000_i1080" DrawAspect="Content" ObjectID="_1553663362" r:id="rId123"/>
        </w:object>
      </w:r>
    </w:p>
    <w:p w14:paraId="200A44FB" w14:textId="77777777" w:rsidR="003557CB" w:rsidRDefault="003557CB" w:rsidP="003557CB">
      <w:pPr>
        <w:pStyle w:val="ListParagraph"/>
        <w:numPr>
          <w:ilvl w:val="0"/>
          <w:numId w:val="33"/>
        </w:numPr>
      </w:pPr>
      <w:r>
        <w:t>Description</w:t>
      </w:r>
    </w:p>
    <w:p w14:paraId="450520C2" w14:textId="77777777" w:rsidR="003557CB" w:rsidRDefault="003557CB" w:rsidP="003557CB">
      <w:pPr>
        <w:pStyle w:val="ListParagraph"/>
        <w:ind w:left="720"/>
      </w:pPr>
      <w:r>
        <w:t xml:space="preserve">This function will get the Feature License Information from Vital Sync and get latest Feature License File from GDMP. </w:t>
      </w:r>
      <w:hyperlink w:anchor="_Data_Operation_Service" w:history="1">
        <w:r w:rsidRPr="003F44F6">
          <w:rPr>
            <w:rStyle w:val="Hyperlink"/>
          </w:rPr>
          <w:t>Data Operation Service</w:t>
        </w:r>
      </w:hyperlink>
      <w:r>
        <w:t xml:space="preserve"> will be response for getting the Feature License File from GDMP and keep it in memory.</w:t>
      </w:r>
    </w:p>
    <w:p w14:paraId="70C68891" w14:textId="77777777" w:rsidR="003557CB" w:rsidRDefault="003557CB" w:rsidP="003557CB">
      <w:pPr>
        <w:pStyle w:val="ListParagraph"/>
        <w:ind w:left="720"/>
      </w:pPr>
      <w:r>
        <w:t>GDMP doesn’t want to know the file structure of Feature License File, so DMM has to parse it.</w:t>
      </w:r>
    </w:p>
    <w:p w14:paraId="0B721791" w14:textId="77777777" w:rsidR="003557CB" w:rsidRDefault="003557CB" w:rsidP="003557CB">
      <w:pPr>
        <w:pStyle w:val="ListParagraph"/>
        <w:ind w:left="720"/>
      </w:pPr>
    </w:p>
    <w:p w14:paraId="32FED6F0" w14:textId="77777777" w:rsidR="003557CB" w:rsidRDefault="003557CB" w:rsidP="003557CB">
      <w:pPr>
        <w:pStyle w:val="Heading4"/>
      </w:pPr>
      <w:r>
        <w:t>Feature License Matrix</w:t>
      </w:r>
    </w:p>
    <w:p w14:paraId="7588970A" w14:textId="77777777" w:rsidR="003557CB" w:rsidRDefault="003557CB" w:rsidP="003557CB">
      <w:pPr>
        <w:pStyle w:val="ListParagraph"/>
        <w:numPr>
          <w:ilvl w:val="0"/>
          <w:numId w:val="33"/>
        </w:numPr>
      </w:pPr>
      <w:r>
        <w:t>Workflow</w:t>
      </w:r>
    </w:p>
    <w:p w14:paraId="14176361" w14:textId="77777777" w:rsidR="003557CB" w:rsidRDefault="003557CB" w:rsidP="003557CB">
      <w:pPr>
        <w:pStyle w:val="ListParagraph"/>
        <w:ind w:left="720"/>
      </w:pPr>
      <w:r>
        <w:object w:dxaOrig="10588" w:dyaOrig="3891" w14:anchorId="5BA970B5">
          <v:shape id="_x0000_i1081" type="#_x0000_t75" style="width:529.65pt;height:194.1pt" o:ole="">
            <v:imagedata r:id="rId124" o:title=""/>
          </v:shape>
          <o:OLEObject Type="Embed" ProgID="Visio.Drawing.11" ShapeID="_x0000_i1081" DrawAspect="Content" ObjectID="_1553663363" r:id="rId125"/>
        </w:object>
      </w:r>
    </w:p>
    <w:p w14:paraId="604C46BF" w14:textId="77777777" w:rsidR="003557CB" w:rsidRDefault="003557CB" w:rsidP="003557CB">
      <w:pPr>
        <w:pStyle w:val="ListParagraph"/>
        <w:numPr>
          <w:ilvl w:val="0"/>
          <w:numId w:val="33"/>
        </w:numPr>
      </w:pPr>
      <w:r>
        <w:t>Description</w:t>
      </w:r>
    </w:p>
    <w:p w14:paraId="6942E44D" w14:textId="77777777" w:rsidR="003557CB" w:rsidRDefault="003557CB" w:rsidP="003557CB">
      <w:pPr>
        <w:pStyle w:val="ListParagraph"/>
        <w:ind w:left="720"/>
      </w:pPr>
      <w:r>
        <w:t xml:space="preserve">This function will get the device list and filter it by target device type, then get the feature license information one by one. </w:t>
      </w:r>
    </w:p>
    <w:p w14:paraId="463D52C9" w14:textId="77777777" w:rsidR="003557CB" w:rsidRDefault="003557CB" w:rsidP="003557CB">
      <w:pPr>
        <w:pStyle w:val="ListParagraph"/>
        <w:ind w:left="720"/>
      </w:pPr>
    </w:p>
    <w:p w14:paraId="399DC9AE" w14:textId="77777777" w:rsidR="003557CB" w:rsidRDefault="003557CB" w:rsidP="003557CB">
      <w:pPr>
        <w:pStyle w:val="Heading4"/>
      </w:pPr>
      <w:r>
        <w:t>Get Feature Info</w:t>
      </w:r>
    </w:p>
    <w:p w14:paraId="754ED7D2" w14:textId="77777777" w:rsidR="003557CB" w:rsidRDefault="003557CB" w:rsidP="003557CB">
      <w:pPr>
        <w:pStyle w:val="ListParagraph"/>
        <w:numPr>
          <w:ilvl w:val="0"/>
          <w:numId w:val="33"/>
        </w:numPr>
      </w:pPr>
      <w:r>
        <w:t>Workflow</w:t>
      </w:r>
    </w:p>
    <w:p w14:paraId="6CBA9BA8" w14:textId="77777777" w:rsidR="003557CB" w:rsidRDefault="003557CB" w:rsidP="003557CB">
      <w:r>
        <w:object w:dxaOrig="10259" w:dyaOrig="3500" w14:anchorId="0E55C3E5">
          <v:shape id="_x0000_i1082" type="#_x0000_t75" style="width:512.75pt;height:175.3pt" o:ole="">
            <v:imagedata r:id="rId126" o:title=""/>
          </v:shape>
          <o:OLEObject Type="Embed" ProgID="Visio.Drawing.11" ShapeID="_x0000_i1082" DrawAspect="Content" ObjectID="_1553663364" r:id="rId127"/>
        </w:object>
      </w:r>
    </w:p>
    <w:p w14:paraId="4DF26C59" w14:textId="77777777" w:rsidR="003557CB" w:rsidRDefault="003557CB" w:rsidP="003557CB">
      <w:pPr>
        <w:pStyle w:val="ListParagraph"/>
        <w:numPr>
          <w:ilvl w:val="0"/>
          <w:numId w:val="33"/>
        </w:numPr>
      </w:pPr>
      <w:r>
        <w:t>Description</w:t>
      </w:r>
    </w:p>
    <w:p w14:paraId="683376F5" w14:textId="77777777" w:rsidR="003557CB" w:rsidRDefault="003557CB" w:rsidP="003557CB">
      <w:pPr>
        <w:pStyle w:val="ListParagraph"/>
        <w:ind w:left="720"/>
      </w:pPr>
      <w:r>
        <w:t>This function will get the Feature License Info from Vital Sync for a device.</w:t>
      </w:r>
    </w:p>
    <w:p w14:paraId="19679309" w14:textId="77777777" w:rsidR="003557CB" w:rsidRDefault="003557CB" w:rsidP="003557CB"/>
    <w:p w14:paraId="358087AD" w14:textId="77777777" w:rsidR="003557CB" w:rsidRDefault="003557CB" w:rsidP="003557CB">
      <w:pPr>
        <w:pStyle w:val="Heading2"/>
      </w:pPr>
      <w:bookmarkStart w:id="81" w:name="_Feature_License_Management"/>
      <w:bookmarkStart w:id="82" w:name="_Toc433358453"/>
      <w:bookmarkEnd w:id="81"/>
      <w:r>
        <w:t>Scheduler Management</w:t>
      </w:r>
      <w:bookmarkEnd w:id="82"/>
    </w:p>
    <w:p w14:paraId="1EE1D5A9" w14:textId="77777777" w:rsidR="003557CB" w:rsidRDefault="003557CB" w:rsidP="003557CB">
      <w:pPr>
        <w:pStyle w:val="Heading3"/>
      </w:pPr>
      <w:bookmarkStart w:id="83" w:name="_Toc433358454"/>
      <w:r>
        <w:t>Class Diagram</w:t>
      </w:r>
      <w:bookmarkEnd w:id="83"/>
    </w:p>
    <w:p w14:paraId="58CE77C1" w14:textId="77777777" w:rsidR="003557CB" w:rsidRDefault="003557CB" w:rsidP="003557CB">
      <w:r>
        <w:object w:dxaOrig="11342" w:dyaOrig="1577" w14:anchorId="0B48F080">
          <v:shape id="_x0000_i1083" type="#_x0000_t75" style="width:567.25pt;height:78.9pt" o:ole="">
            <v:imagedata r:id="rId128" o:title=""/>
          </v:shape>
          <o:OLEObject Type="Embed" ProgID="Visio.Drawing.11" ShapeID="_x0000_i1083" DrawAspect="Content" ObjectID="_1553663365" r:id="rId129"/>
        </w:object>
      </w:r>
    </w:p>
    <w:p w14:paraId="03D50C45" w14:textId="77777777" w:rsidR="003557CB" w:rsidRDefault="003557CB" w:rsidP="003557CB">
      <w:pPr>
        <w:pStyle w:val="Heading3"/>
      </w:pPr>
      <w:bookmarkStart w:id="84" w:name="_Toc433358455"/>
      <w:r>
        <w:t>Functions</w:t>
      </w:r>
      <w:bookmarkEnd w:id="84"/>
    </w:p>
    <w:p w14:paraId="1F446EC9" w14:textId="77777777" w:rsidR="003557CB" w:rsidRDefault="003557CB" w:rsidP="003557CB">
      <w:pPr>
        <w:pStyle w:val="Heading4"/>
      </w:pPr>
      <w:r>
        <w:t>Schedule Device Log</w:t>
      </w:r>
    </w:p>
    <w:p w14:paraId="1F5AE5F2" w14:textId="77777777" w:rsidR="003557CB" w:rsidRDefault="003557CB" w:rsidP="003557CB">
      <w:pPr>
        <w:pStyle w:val="ListParagraph"/>
        <w:numPr>
          <w:ilvl w:val="0"/>
          <w:numId w:val="33"/>
        </w:numPr>
      </w:pPr>
      <w:r>
        <w:t>Workflow</w:t>
      </w:r>
    </w:p>
    <w:p w14:paraId="7D342EFB" w14:textId="77777777" w:rsidR="003557CB" w:rsidRDefault="003557CB" w:rsidP="003557CB">
      <w:pPr>
        <w:pStyle w:val="ListParagraph"/>
        <w:ind w:left="720"/>
      </w:pPr>
      <w:r>
        <w:object w:dxaOrig="8849" w:dyaOrig="2946" w14:anchorId="083F1CD8">
          <v:shape id="_x0000_i1084" type="#_x0000_t75" style="width:442.65pt;height:147.15pt" o:ole="">
            <v:imagedata r:id="rId130" o:title=""/>
          </v:shape>
          <o:OLEObject Type="Embed" ProgID="Visio.Drawing.11" ShapeID="_x0000_i1084" DrawAspect="Content" ObjectID="_1553663366" r:id="rId131"/>
        </w:object>
      </w:r>
    </w:p>
    <w:p w14:paraId="55FB4A9E" w14:textId="77777777" w:rsidR="003557CB" w:rsidRDefault="003557CB" w:rsidP="003557CB">
      <w:pPr>
        <w:pStyle w:val="ListParagraph"/>
        <w:numPr>
          <w:ilvl w:val="0"/>
          <w:numId w:val="33"/>
        </w:numPr>
      </w:pPr>
      <w:r>
        <w:t>Description</w:t>
      </w:r>
    </w:p>
    <w:p w14:paraId="246A7DC5" w14:textId="77777777" w:rsidR="003557CB" w:rsidRDefault="003557CB" w:rsidP="003557CB">
      <w:pPr>
        <w:pStyle w:val="ListParagraph"/>
        <w:ind w:left="720"/>
      </w:pPr>
      <w:r>
        <w:t>This function will schedule a task to retrieve device log in Vital Sync and save the request ID in local request ID file. CC Timer will use the request ID to query the result of schedule task.</w:t>
      </w:r>
    </w:p>
    <w:p w14:paraId="2467B766" w14:textId="77777777" w:rsidR="003557CB" w:rsidRDefault="003557CB" w:rsidP="003557CB"/>
    <w:p w14:paraId="39F38CD0" w14:textId="77777777" w:rsidR="003557CB" w:rsidRDefault="003557CB" w:rsidP="003557CB">
      <w:pPr>
        <w:pStyle w:val="Heading4"/>
      </w:pPr>
      <w:r>
        <w:t>Schedule Update Latest Software</w:t>
      </w:r>
    </w:p>
    <w:p w14:paraId="4F6DC959" w14:textId="77777777" w:rsidR="003557CB" w:rsidRDefault="003557CB" w:rsidP="003557CB">
      <w:pPr>
        <w:pStyle w:val="ListParagraph"/>
        <w:numPr>
          <w:ilvl w:val="0"/>
          <w:numId w:val="33"/>
        </w:numPr>
      </w:pPr>
      <w:r>
        <w:t>Workflow</w:t>
      </w:r>
    </w:p>
    <w:p w14:paraId="41D2479B" w14:textId="77777777" w:rsidR="003557CB" w:rsidRDefault="003557CB" w:rsidP="003557CB">
      <w:pPr>
        <w:pStyle w:val="ListParagraph"/>
        <w:ind w:left="720"/>
      </w:pPr>
      <w:r>
        <w:object w:dxaOrig="8849" w:dyaOrig="2946" w14:anchorId="784242BD">
          <v:shape id="_x0000_i1085" type="#_x0000_t75" style="width:442.65pt;height:147.15pt" o:ole="">
            <v:imagedata r:id="rId132" o:title=""/>
          </v:shape>
          <o:OLEObject Type="Embed" ProgID="Visio.Drawing.11" ShapeID="_x0000_i1085" DrawAspect="Content" ObjectID="_1553663367" r:id="rId133"/>
        </w:object>
      </w:r>
    </w:p>
    <w:p w14:paraId="3B11CAD8" w14:textId="77777777" w:rsidR="003557CB" w:rsidRDefault="003557CB" w:rsidP="003557CB">
      <w:pPr>
        <w:pStyle w:val="ListParagraph"/>
        <w:numPr>
          <w:ilvl w:val="0"/>
          <w:numId w:val="33"/>
        </w:numPr>
      </w:pPr>
      <w:r>
        <w:t>Description</w:t>
      </w:r>
    </w:p>
    <w:p w14:paraId="349F8986" w14:textId="77777777" w:rsidR="003557CB" w:rsidRDefault="003557CB" w:rsidP="003557CB">
      <w:pPr>
        <w:pStyle w:val="ListParagraph"/>
        <w:ind w:left="720"/>
      </w:pPr>
      <w:r>
        <w:t>This function will schedule a task to update latest software for a device in Vital Sync and CC Timer will trigger to get the update result. If update successfully, CC Timer will sync device configuration.</w:t>
      </w:r>
    </w:p>
    <w:p w14:paraId="676BB757" w14:textId="77777777" w:rsidR="003557CB" w:rsidRDefault="003557CB" w:rsidP="003557CB">
      <w:pPr>
        <w:pStyle w:val="ListParagraph"/>
        <w:ind w:left="720"/>
      </w:pPr>
    </w:p>
    <w:p w14:paraId="2A656065" w14:textId="77777777" w:rsidR="003557CB" w:rsidRDefault="003557CB" w:rsidP="003557CB">
      <w:pPr>
        <w:pStyle w:val="Heading4"/>
      </w:pPr>
      <w:r>
        <w:t>Schedule Update Specific Software</w:t>
      </w:r>
    </w:p>
    <w:p w14:paraId="0E2FC9BA" w14:textId="77777777" w:rsidR="003557CB" w:rsidRDefault="003557CB" w:rsidP="003557CB">
      <w:pPr>
        <w:pStyle w:val="ListParagraph"/>
        <w:numPr>
          <w:ilvl w:val="0"/>
          <w:numId w:val="33"/>
        </w:numPr>
      </w:pPr>
      <w:r>
        <w:t>Workflow</w:t>
      </w:r>
    </w:p>
    <w:p w14:paraId="5A5A9F8A" w14:textId="77777777" w:rsidR="003557CB" w:rsidRDefault="003557CB" w:rsidP="003557CB">
      <w:pPr>
        <w:pStyle w:val="ListParagraph"/>
        <w:ind w:left="720"/>
      </w:pPr>
      <w:r>
        <w:object w:dxaOrig="8849" w:dyaOrig="2946" w14:anchorId="21073650">
          <v:shape id="_x0000_i1086" type="#_x0000_t75" style="width:442.65pt;height:147.15pt" o:ole="">
            <v:imagedata r:id="rId134" o:title=""/>
          </v:shape>
          <o:OLEObject Type="Embed" ProgID="Visio.Drawing.11" ShapeID="_x0000_i1086" DrawAspect="Content" ObjectID="_1553663368" r:id="rId135"/>
        </w:object>
      </w:r>
    </w:p>
    <w:p w14:paraId="61A74919" w14:textId="77777777" w:rsidR="003557CB" w:rsidRDefault="003557CB" w:rsidP="003557CB">
      <w:pPr>
        <w:pStyle w:val="ListParagraph"/>
        <w:numPr>
          <w:ilvl w:val="0"/>
          <w:numId w:val="33"/>
        </w:numPr>
      </w:pPr>
      <w:r>
        <w:t>Description</w:t>
      </w:r>
    </w:p>
    <w:p w14:paraId="69AC275C" w14:textId="77777777" w:rsidR="003557CB" w:rsidRDefault="003557CB" w:rsidP="003557CB">
      <w:pPr>
        <w:pStyle w:val="ListParagraph"/>
        <w:ind w:left="720"/>
      </w:pPr>
      <w:r>
        <w:t>This function will schedule a task to update specific software for a device in Vital Sync and CC Timer will trigger to get the update result. If update successfully, CC Timer will sync device configuration.</w:t>
      </w:r>
    </w:p>
    <w:p w14:paraId="0C6EE81D" w14:textId="77777777" w:rsidR="003557CB" w:rsidRDefault="003557CB" w:rsidP="003557CB">
      <w:pPr>
        <w:pStyle w:val="ListParagraph"/>
        <w:ind w:left="720"/>
      </w:pPr>
    </w:p>
    <w:p w14:paraId="15CB6566" w14:textId="77777777" w:rsidR="003557CB" w:rsidRDefault="003557CB" w:rsidP="003557CB">
      <w:pPr>
        <w:pStyle w:val="Heading4"/>
      </w:pPr>
      <w:r>
        <w:t>Schedule Job List</w:t>
      </w:r>
    </w:p>
    <w:p w14:paraId="36FDAAC2" w14:textId="77777777" w:rsidR="003557CB" w:rsidRDefault="003557CB" w:rsidP="003557CB">
      <w:pPr>
        <w:pStyle w:val="ListParagraph"/>
        <w:numPr>
          <w:ilvl w:val="0"/>
          <w:numId w:val="33"/>
        </w:numPr>
      </w:pPr>
      <w:r>
        <w:t>Workflow</w:t>
      </w:r>
    </w:p>
    <w:p w14:paraId="3C8CB0DD" w14:textId="77777777" w:rsidR="003557CB" w:rsidRDefault="003557CB" w:rsidP="003557CB">
      <w:pPr>
        <w:pStyle w:val="ListParagraph"/>
        <w:ind w:left="720"/>
      </w:pPr>
      <w:r>
        <w:object w:dxaOrig="8162" w:dyaOrig="2011" w14:anchorId="2CBB52E3">
          <v:shape id="_x0000_i1087" type="#_x0000_t75" style="width:408.2pt;height:100.8pt" o:ole="">
            <v:imagedata r:id="rId136" o:title=""/>
          </v:shape>
          <o:OLEObject Type="Embed" ProgID="Visio.Drawing.11" ShapeID="_x0000_i1087" DrawAspect="Content" ObjectID="_1553663369" r:id="rId137"/>
        </w:object>
      </w:r>
    </w:p>
    <w:p w14:paraId="7C69E6B2" w14:textId="77777777" w:rsidR="003557CB" w:rsidRDefault="003557CB" w:rsidP="003557CB">
      <w:pPr>
        <w:pStyle w:val="ListParagraph"/>
        <w:numPr>
          <w:ilvl w:val="0"/>
          <w:numId w:val="33"/>
        </w:numPr>
      </w:pPr>
      <w:r>
        <w:t>Description</w:t>
      </w:r>
    </w:p>
    <w:p w14:paraId="05C447C2" w14:textId="77777777" w:rsidR="003557CB" w:rsidRDefault="003557CB" w:rsidP="003557CB">
      <w:pPr>
        <w:pStyle w:val="ListParagraph"/>
        <w:ind w:left="720"/>
      </w:pPr>
      <w:r>
        <w:t>This function will get all scheduled job from Pending Request ID file.</w:t>
      </w:r>
    </w:p>
    <w:p w14:paraId="56019226" w14:textId="77777777" w:rsidR="003557CB" w:rsidRDefault="003557CB" w:rsidP="003557CB"/>
    <w:p w14:paraId="1550B03F" w14:textId="77777777" w:rsidR="003557CB" w:rsidRDefault="003557CB" w:rsidP="003557CB">
      <w:pPr>
        <w:pStyle w:val="Heading1"/>
      </w:pPr>
      <w:bookmarkStart w:id="85" w:name="_Toc433358456"/>
      <w:r>
        <w:t>UTILITY</w:t>
      </w:r>
      <w:bookmarkStart w:id="86" w:name="_REST_Message_Parser"/>
      <w:bookmarkEnd w:id="85"/>
      <w:bookmarkEnd w:id="86"/>
    </w:p>
    <w:p w14:paraId="53861EB4" w14:textId="77777777" w:rsidR="003557CB" w:rsidRDefault="003557CB" w:rsidP="003557CB">
      <w:bookmarkStart w:id="87" w:name="_XML_Message_Parser"/>
      <w:bookmarkEnd w:id="87"/>
    </w:p>
    <w:p w14:paraId="5B54B39C" w14:textId="77777777" w:rsidR="003557CB" w:rsidRDefault="003557CB" w:rsidP="003557CB">
      <w:pPr>
        <w:pStyle w:val="Heading2"/>
      </w:pPr>
      <w:bookmarkStart w:id="88" w:name="_Toc433358457"/>
      <w:r>
        <w:t>Business Rule Handler</w:t>
      </w:r>
      <w:bookmarkEnd w:id="88"/>
    </w:p>
    <w:p w14:paraId="5B7B47CE" w14:textId="77777777" w:rsidR="003557CB" w:rsidRPr="002D7FE9" w:rsidRDefault="003557CB" w:rsidP="003557CB">
      <w:pPr>
        <w:rPr>
          <w:color w:val="FF0000"/>
        </w:rPr>
      </w:pPr>
    </w:p>
    <w:p w14:paraId="237E8566" w14:textId="77777777" w:rsidR="003557CB" w:rsidRDefault="003557CB" w:rsidP="003557CB">
      <w:pPr>
        <w:pStyle w:val="Heading2"/>
      </w:pPr>
      <w:bookmarkStart w:id="89" w:name="_Toc433358458"/>
      <w:r>
        <w:t>Scheduler Generator</w:t>
      </w:r>
      <w:bookmarkEnd w:id="89"/>
    </w:p>
    <w:p w14:paraId="47D0728B" w14:textId="77777777" w:rsidR="003557CB" w:rsidRDefault="003557CB" w:rsidP="003557CB">
      <w:r>
        <w:t>It will be used to add scheduled task to run CC Timer.</w:t>
      </w:r>
    </w:p>
    <w:p w14:paraId="22C72C31" w14:textId="77777777" w:rsidR="003557CB" w:rsidRDefault="003557CB" w:rsidP="003557CB">
      <w:r>
        <w:object w:dxaOrig="6199" w:dyaOrig="952" w14:anchorId="29678E4E">
          <v:shape id="_x0000_i1088" type="#_x0000_t75" style="width:309.9pt;height:47.6pt" o:ole="">
            <v:imagedata r:id="rId138" o:title=""/>
          </v:shape>
          <o:OLEObject Type="Embed" ProgID="Visio.Drawing.11" ShapeID="_x0000_i1088" DrawAspect="Content" ObjectID="_1553663370" r:id="rId139"/>
        </w:object>
      </w:r>
    </w:p>
    <w:p w14:paraId="4DF72AA4" w14:textId="77777777" w:rsidR="003557CB" w:rsidRDefault="003557CB" w:rsidP="003557CB">
      <w:r>
        <w:t>CC Timer could be used to run following tasks (these tasks are pre-defined during CC installation):</w:t>
      </w:r>
    </w:p>
    <w:p w14:paraId="1E2BC36D" w14:textId="77777777" w:rsidR="003557CB" w:rsidRDefault="003557CB" w:rsidP="003557CB">
      <w:pPr>
        <w:pStyle w:val="ListParagraph"/>
        <w:numPr>
          <w:ilvl w:val="0"/>
          <w:numId w:val="35"/>
        </w:numPr>
      </w:pPr>
      <w:r>
        <w:t>Virtual Dock</w:t>
      </w:r>
    </w:p>
    <w:p w14:paraId="0FF4EB04" w14:textId="77777777" w:rsidR="003557CB" w:rsidRDefault="003557CB" w:rsidP="003557CB">
      <w:pPr>
        <w:pStyle w:val="ListParagraph"/>
        <w:numPr>
          <w:ilvl w:val="0"/>
          <w:numId w:val="35"/>
        </w:numPr>
      </w:pPr>
      <w:r>
        <w:t>Retrieve Scheduled Device Log</w:t>
      </w:r>
    </w:p>
    <w:p w14:paraId="41E8B7B1" w14:textId="77777777" w:rsidR="003557CB" w:rsidRDefault="003557CB" w:rsidP="003557CB">
      <w:pPr>
        <w:pStyle w:val="ListParagraph"/>
        <w:numPr>
          <w:ilvl w:val="0"/>
          <w:numId w:val="35"/>
        </w:numPr>
      </w:pPr>
      <w:r>
        <w:t>Update Latest Software</w:t>
      </w:r>
    </w:p>
    <w:p w14:paraId="17DBE6D5" w14:textId="77777777" w:rsidR="003557CB" w:rsidRDefault="003557CB" w:rsidP="003557CB">
      <w:pPr>
        <w:pStyle w:val="ListParagraph"/>
        <w:numPr>
          <w:ilvl w:val="0"/>
          <w:numId w:val="35"/>
        </w:numPr>
      </w:pPr>
      <w:r>
        <w:t>Update Specific Software</w:t>
      </w:r>
    </w:p>
    <w:p w14:paraId="6A333193" w14:textId="77777777" w:rsidR="003557CB" w:rsidRDefault="003557CB" w:rsidP="003557CB">
      <w:pPr>
        <w:pStyle w:val="ListParagraph"/>
        <w:numPr>
          <w:ilvl w:val="0"/>
          <w:numId w:val="35"/>
        </w:numPr>
      </w:pPr>
      <w:r>
        <w:t>Timeout Request Re-check</w:t>
      </w:r>
    </w:p>
    <w:p w14:paraId="4901B715" w14:textId="77777777" w:rsidR="003557CB" w:rsidRDefault="003557CB" w:rsidP="003557CB"/>
    <w:p w14:paraId="61D982EF" w14:textId="77777777" w:rsidR="003557CB" w:rsidRDefault="003557CB" w:rsidP="003557CB"/>
    <w:p w14:paraId="7080F0A6" w14:textId="77777777" w:rsidR="003557CB" w:rsidRDefault="003557CB" w:rsidP="003557CB">
      <w:r>
        <w:t xml:space="preserve">Please see </w:t>
      </w:r>
      <w:hyperlink w:anchor="_CC_Trigger" w:history="1">
        <w:r w:rsidRPr="00455B06">
          <w:rPr>
            <w:rStyle w:val="Hyperlink"/>
          </w:rPr>
          <w:t>CC Trigger</w:t>
        </w:r>
      </w:hyperlink>
      <w:r>
        <w:t xml:space="preserve"> for how task will be handled when time comes.</w:t>
      </w:r>
    </w:p>
    <w:p w14:paraId="1D9D0ABD" w14:textId="77777777" w:rsidR="003557CB" w:rsidRDefault="003557CB" w:rsidP="003557CB">
      <w:pPr>
        <w:pStyle w:val="Heading2"/>
      </w:pPr>
      <w:bookmarkStart w:id="90" w:name="_Toc433358459"/>
      <w:r>
        <w:t>Data Protector</w:t>
      </w:r>
      <w:bookmarkEnd w:id="90"/>
    </w:p>
    <w:p w14:paraId="2CB1C6DC" w14:textId="77777777" w:rsidR="003557CB" w:rsidRPr="00E550DD" w:rsidRDefault="003557CB" w:rsidP="003557CB">
      <w:r>
        <w:t xml:space="preserve">This class will leverage Windows Data Protection API to protect data in memory. </w:t>
      </w:r>
    </w:p>
    <w:p w14:paraId="3B26A35D" w14:textId="77777777" w:rsidR="003557CB" w:rsidRDefault="003557CB" w:rsidP="003557CB">
      <w:r>
        <w:object w:dxaOrig="3151" w:dyaOrig="2399" w14:anchorId="04CB16E3">
          <v:shape id="_x0000_i1089" type="#_x0000_t75" style="width:157.75pt;height:120.2pt" o:ole="">
            <v:imagedata r:id="rId140" o:title=""/>
          </v:shape>
          <o:OLEObject Type="Embed" ProgID="Visio.Drawing.11" ShapeID="_x0000_i1089" DrawAspect="Content" ObjectID="_1553663371" r:id="rId141"/>
        </w:object>
      </w:r>
    </w:p>
    <w:p w14:paraId="5455FE86" w14:textId="77777777" w:rsidR="003557CB" w:rsidRDefault="003557CB" w:rsidP="003557CB"/>
    <w:p w14:paraId="02124F6C" w14:textId="77777777" w:rsidR="003557CB" w:rsidRDefault="003557CB" w:rsidP="003557CB">
      <w:r>
        <w:t>ProtectedData is the C# build-in class for DPAPI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5"/>
        <w:gridCol w:w="1440"/>
        <w:gridCol w:w="4683"/>
      </w:tblGrid>
      <w:tr w:rsidR="003557CB" w14:paraId="3E73300C" w14:textId="77777777" w:rsidTr="00270F42">
        <w:tc>
          <w:tcPr>
            <w:tcW w:w="1995" w:type="dxa"/>
          </w:tcPr>
          <w:p w14:paraId="137D9590" w14:textId="77777777" w:rsidR="003557CB" w:rsidRPr="00752D7A" w:rsidRDefault="003557CB" w:rsidP="00270F42">
            <w:pPr>
              <w:rPr>
                <w:b/>
              </w:rPr>
            </w:pPr>
            <w:r w:rsidRPr="00752D7A">
              <w:rPr>
                <w:b/>
              </w:rPr>
              <w:t>Function</w:t>
            </w:r>
          </w:p>
        </w:tc>
        <w:tc>
          <w:tcPr>
            <w:tcW w:w="1440" w:type="dxa"/>
          </w:tcPr>
          <w:p w14:paraId="53DF790D" w14:textId="77777777" w:rsidR="003557CB" w:rsidRPr="00752D7A" w:rsidRDefault="003557CB" w:rsidP="00270F42">
            <w:pPr>
              <w:rPr>
                <w:b/>
              </w:rPr>
            </w:pPr>
            <w:r w:rsidRPr="00752D7A">
              <w:rPr>
                <w:b/>
              </w:rPr>
              <w:t xml:space="preserve">Parameter </w:t>
            </w:r>
          </w:p>
        </w:tc>
        <w:tc>
          <w:tcPr>
            <w:tcW w:w="4683" w:type="dxa"/>
          </w:tcPr>
          <w:p w14:paraId="3F33B9FF" w14:textId="77777777" w:rsidR="003557CB" w:rsidRPr="00752D7A" w:rsidRDefault="003557CB" w:rsidP="00270F42">
            <w:pPr>
              <w:rPr>
                <w:b/>
              </w:rPr>
            </w:pPr>
            <w:r w:rsidRPr="00752D7A">
              <w:rPr>
                <w:b/>
              </w:rPr>
              <w:t>Description</w:t>
            </w:r>
          </w:p>
        </w:tc>
      </w:tr>
      <w:tr w:rsidR="003557CB" w14:paraId="71F381C4" w14:textId="77777777" w:rsidTr="00270F42">
        <w:tc>
          <w:tcPr>
            <w:tcW w:w="1995" w:type="dxa"/>
            <w:vMerge w:val="restart"/>
          </w:tcPr>
          <w:p w14:paraId="64070FFA" w14:textId="77777777" w:rsidR="003557CB" w:rsidRDefault="003557CB" w:rsidP="00270F42">
            <w:r>
              <w:t>Protect</w:t>
            </w:r>
          </w:p>
        </w:tc>
        <w:tc>
          <w:tcPr>
            <w:tcW w:w="1440" w:type="dxa"/>
          </w:tcPr>
          <w:p w14:paraId="7DFCDEEE" w14:textId="77777777" w:rsidR="003557CB" w:rsidRDefault="003557CB" w:rsidP="00270F42">
            <w:r>
              <w:t>data</w:t>
            </w:r>
          </w:p>
        </w:tc>
        <w:tc>
          <w:tcPr>
            <w:tcW w:w="4683" w:type="dxa"/>
          </w:tcPr>
          <w:p w14:paraId="69014CFD" w14:textId="77777777" w:rsidR="003557CB" w:rsidRDefault="003557CB" w:rsidP="00270F42">
            <w:r>
              <w:t>The data need protect</w:t>
            </w:r>
          </w:p>
        </w:tc>
      </w:tr>
      <w:tr w:rsidR="003557CB" w14:paraId="2CC9ABF9" w14:textId="77777777" w:rsidTr="00270F42">
        <w:tc>
          <w:tcPr>
            <w:tcW w:w="1995" w:type="dxa"/>
            <w:vMerge/>
          </w:tcPr>
          <w:p w14:paraId="25C61FB6" w14:textId="77777777" w:rsidR="003557CB" w:rsidRDefault="003557CB" w:rsidP="00270F42"/>
        </w:tc>
        <w:tc>
          <w:tcPr>
            <w:tcW w:w="1440" w:type="dxa"/>
          </w:tcPr>
          <w:p w14:paraId="3CBB44FC" w14:textId="77777777" w:rsidR="003557CB" w:rsidRDefault="003557CB" w:rsidP="00270F42">
            <w:r>
              <w:t>Return value</w:t>
            </w:r>
          </w:p>
        </w:tc>
        <w:tc>
          <w:tcPr>
            <w:tcW w:w="4683" w:type="dxa"/>
          </w:tcPr>
          <w:p w14:paraId="77525667" w14:textId="77777777" w:rsidR="003557CB" w:rsidRDefault="003557CB" w:rsidP="00270F42">
            <w:r>
              <w:t>Protected data</w:t>
            </w:r>
          </w:p>
        </w:tc>
      </w:tr>
      <w:tr w:rsidR="003557CB" w14:paraId="32AFD498" w14:textId="77777777" w:rsidTr="00270F42">
        <w:tc>
          <w:tcPr>
            <w:tcW w:w="1995" w:type="dxa"/>
            <w:vMerge w:val="restart"/>
          </w:tcPr>
          <w:p w14:paraId="4FD7415A" w14:textId="77777777" w:rsidR="003557CB" w:rsidRDefault="003557CB" w:rsidP="00270F42">
            <w:r>
              <w:t>Unprotect</w:t>
            </w:r>
          </w:p>
        </w:tc>
        <w:tc>
          <w:tcPr>
            <w:tcW w:w="1440" w:type="dxa"/>
          </w:tcPr>
          <w:p w14:paraId="0FF307FE" w14:textId="77777777" w:rsidR="003557CB" w:rsidRDefault="003557CB" w:rsidP="00270F42">
            <w:r>
              <w:t>data</w:t>
            </w:r>
          </w:p>
        </w:tc>
        <w:tc>
          <w:tcPr>
            <w:tcW w:w="4683" w:type="dxa"/>
          </w:tcPr>
          <w:p w14:paraId="79865D22" w14:textId="77777777" w:rsidR="003557CB" w:rsidRDefault="003557CB" w:rsidP="00270F42">
            <w:r>
              <w:t>The data need unprotected</w:t>
            </w:r>
          </w:p>
        </w:tc>
      </w:tr>
      <w:tr w:rsidR="003557CB" w14:paraId="13BA0ACB" w14:textId="77777777" w:rsidTr="00270F42">
        <w:tc>
          <w:tcPr>
            <w:tcW w:w="1995" w:type="dxa"/>
            <w:vMerge/>
          </w:tcPr>
          <w:p w14:paraId="1E7B8CA2" w14:textId="77777777" w:rsidR="003557CB" w:rsidRDefault="003557CB" w:rsidP="00270F42"/>
        </w:tc>
        <w:tc>
          <w:tcPr>
            <w:tcW w:w="1440" w:type="dxa"/>
          </w:tcPr>
          <w:p w14:paraId="04CEEC49" w14:textId="77777777" w:rsidR="003557CB" w:rsidRDefault="003557CB" w:rsidP="00270F42">
            <w:r>
              <w:t>Return value</w:t>
            </w:r>
          </w:p>
        </w:tc>
        <w:tc>
          <w:tcPr>
            <w:tcW w:w="4683" w:type="dxa"/>
          </w:tcPr>
          <w:p w14:paraId="114B604C" w14:textId="77777777" w:rsidR="003557CB" w:rsidRDefault="003557CB" w:rsidP="00270F42">
            <w:r>
              <w:t>Unprotected data</w:t>
            </w:r>
          </w:p>
        </w:tc>
      </w:tr>
    </w:tbl>
    <w:p w14:paraId="633CD6A6" w14:textId="77777777" w:rsidR="003557CB" w:rsidRDefault="003557CB" w:rsidP="003557CB"/>
    <w:p w14:paraId="30039465" w14:textId="77777777" w:rsidR="003557CB" w:rsidRDefault="003557CB" w:rsidP="003557CB">
      <w:pPr>
        <w:pStyle w:val="Heading2"/>
      </w:pPr>
      <w:bookmarkStart w:id="91" w:name="_Toc433358460"/>
      <w:r>
        <w:t>Log</w:t>
      </w:r>
      <w:bookmarkEnd w:id="91"/>
    </w:p>
    <w:p w14:paraId="1460A45C" w14:textId="77777777" w:rsidR="003557CB" w:rsidRDefault="003557CB" w:rsidP="003557CB">
      <w:r>
        <w:t>DMM will use Log4Net to do the log.</w:t>
      </w:r>
    </w:p>
    <w:p w14:paraId="5A8E23B4" w14:textId="77777777" w:rsidR="003557CB" w:rsidRDefault="003557CB" w:rsidP="003557CB"/>
    <w:p w14:paraId="19FC98C5" w14:textId="77777777" w:rsidR="003557CB" w:rsidRDefault="003557CB" w:rsidP="003557CB">
      <w:pPr>
        <w:pStyle w:val="Heading1"/>
      </w:pPr>
      <w:bookmarkStart w:id="92" w:name="_Toc433358461"/>
      <w:r>
        <w:t>COMMON SERVICE</w:t>
      </w:r>
      <w:bookmarkEnd w:id="92"/>
    </w:p>
    <w:p w14:paraId="0A7D7205" w14:textId="77777777" w:rsidR="003557CB" w:rsidRDefault="003557CB" w:rsidP="003557CB">
      <w:pPr>
        <w:pStyle w:val="Heading2"/>
      </w:pPr>
      <w:bookmarkStart w:id="93" w:name="_Toc433358462"/>
      <w:r>
        <w:t>Sign On &amp; Entitlement</w:t>
      </w:r>
      <w:bookmarkStart w:id="94" w:name="_User_Session_Manager"/>
      <w:bookmarkEnd w:id="93"/>
      <w:bookmarkEnd w:id="94"/>
    </w:p>
    <w:p w14:paraId="098BE2FE" w14:textId="77777777" w:rsidR="003557CB" w:rsidRDefault="003557CB" w:rsidP="003557CB">
      <w:pPr>
        <w:pStyle w:val="Heading3"/>
      </w:pPr>
      <w:bookmarkStart w:id="95" w:name="_Toc433358463"/>
      <w:r>
        <w:t>User Session</w:t>
      </w:r>
      <w:bookmarkEnd w:id="95"/>
      <w:r>
        <w:t xml:space="preserve"> </w:t>
      </w:r>
    </w:p>
    <w:p w14:paraId="568FCE17" w14:textId="77777777" w:rsidR="003557CB" w:rsidRDefault="003557CB" w:rsidP="003557CB">
      <w:r>
        <w:t>User session will be used to save GDMP session ID, user rights, facilities for user.</w:t>
      </w:r>
    </w:p>
    <w:p w14:paraId="65E21B73" w14:textId="77777777" w:rsidR="003557CB" w:rsidRDefault="003557CB" w:rsidP="003557CB">
      <w:r>
        <w:t xml:space="preserve">User session will also keep device list, device status for user as cache. </w:t>
      </w:r>
    </w:p>
    <w:p w14:paraId="2E43F57A" w14:textId="77777777" w:rsidR="003557CB" w:rsidRDefault="003557CB" w:rsidP="003557CB">
      <w:r>
        <w:t>It subscribes itself to device list manager and device status manager, provides callback functions to device list manager and device status manager. So when anything changed, device list, device status can be updated for user in user session and corresponding notification will be pushed to clients.</w:t>
      </w:r>
    </w:p>
    <w:p w14:paraId="002D15FA" w14:textId="77777777" w:rsidR="003557CB" w:rsidRDefault="003557CB" w:rsidP="003557CB">
      <w:r>
        <w:t>If the deploy mode is standalone, threads of Device List Manager and Device Status Manager should be stopped when user logout or user session timeout.</w:t>
      </w:r>
    </w:p>
    <w:p w14:paraId="5CB0C454" w14:textId="77777777" w:rsidR="003557CB" w:rsidRDefault="003557CB" w:rsidP="003557CB"/>
    <w:p w14:paraId="0468A050" w14:textId="77777777" w:rsidR="003557CB" w:rsidRDefault="003557CB" w:rsidP="003557CB">
      <w:pPr>
        <w:pStyle w:val="Heading4"/>
      </w:pPr>
      <w:r>
        <w:t>Class Diagram</w:t>
      </w:r>
    </w:p>
    <w:p w14:paraId="3CDADE1A" w14:textId="77777777" w:rsidR="003557CB" w:rsidRDefault="003557CB" w:rsidP="003557CB">
      <w:r>
        <w:object w:dxaOrig="5159" w:dyaOrig="3499" w14:anchorId="7E39C00D">
          <v:shape id="_x0000_i1090" type="#_x0000_t75" style="width:257.95pt;height:174.7pt" o:ole="">
            <v:imagedata r:id="rId142" o:title=""/>
          </v:shape>
          <o:OLEObject Type="Embed" ProgID="Visio.Drawing.11" ShapeID="_x0000_i1090" DrawAspect="Content" ObjectID="_1553663372" r:id="rId143"/>
        </w:object>
      </w:r>
    </w:p>
    <w:p w14:paraId="33875866" w14:textId="77777777" w:rsidR="003557CB" w:rsidRDefault="003557CB" w:rsidP="003557CB">
      <w:pPr>
        <w:pStyle w:val="Heading4"/>
      </w:pPr>
      <w:r>
        <w:t>Functions</w:t>
      </w:r>
    </w:p>
    <w:p w14:paraId="6A57096F" w14:textId="77777777" w:rsidR="003557CB" w:rsidRDefault="003557CB" w:rsidP="003557CB">
      <w:pPr>
        <w:pStyle w:val="Heading5"/>
      </w:pPr>
      <w:r>
        <w:t>Update Device List</w:t>
      </w:r>
    </w:p>
    <w:p w14:paraId="2811D2FF" w14:textId="77777777" w:rsidR="003557CB" w:rsidRDefault="003557CB" w:rsidP="003557CB">
      <w:pPr>
        <w:pStyle w:val="ListParagraph"/>
        <w:numPr>
          <w:ilvl w:val="0"/>
          <w:numId w:val="33"/>
        </w:numPr>
      </w:pPr>
      <w:r>
        <w:t>Workflow</w:t>
      </w:r>
    </w:p>
    <w:p w14:paraId="4ED85B26" w14:textId="77777777" w:rsidR="003557CB" w:rsidRDefault="003557CB" w:rsidP="003557CB">
      <w:r>
        <w:object w:dxaOrig="9437" w:dyaOrig="3966" w14:anchorId="0889BEC4">
          <v:shape id="_x0000_i1091" type="#_x0000_t75" style="width:472.05pt;height:197.85pt" o:ole="">
            <v:imagedata r:id="rId144" o:title=""/>
          </v:shape>
          <o:OLEObject Type="Embed" ProgID="Visio.Drawing.11" ShapeID="_x0000_i1091" DrawAspect="Content" ObjectID="_1553663373" r:id="rId145"/>
        </w:object>
      </w:r>
    </w:p>
    <w:p w14:paraId="5D2DAAD4" w14:textId="77777777" w:rsidR="003557CB" w:rsidRDefault="003557CB" w:rsidP="003557CB">
      <w:pPr>
        <w:pStyle w:val="ListParagraph"/>
        <w:numPr>
          <w:ilvl w:val="0"/>
          <w:numId w:val="33"/>
        </w:numPr>
      </w:pPr>
      <w:r>
        <w:t>Description</w:t>
      </w:r>
    </w:p>
    <w:p w14:paraId="3BFF61AE" w14:textId="77777777" w:rsidR="003557CB" w:rsidRDefault="003557CB" w:rsidP="003557CB">
      <w:pPr>
        <w:pStyle w:val="ListParagraph"/>
        <w:ind w:left="720"/>
      </w:pPr>
      <w:r>
        <w:t>This is a callback function for device list update. Device List Manager will call this function if device list is changed in system.</w:t>
      </w:r>
    </w:p>
    <w:p w14:paraId="4F5321CF" w14:textId="77777777" w:rsidR="003557CB" w:rsidRDefault="003557CB" w:rsidP="003557CB">
      <w:pPr>
        <w:pStyle w:val="ListParagraph"/>
        <w:ind w:left="720"/>
      </w:pPr>
      <w:r>
        <w:t>This function will generate the device notification based on the new device list provided by Device List Manager.</w:t>
      </w:r>
    </w:p>
    <w:p w14:paraId="4344D49F" w14:textId="77777777" w:rsidR="003557CB" w:rsidRDefault="003557CB" w:rsidP="003557CB">
      <w:pPr>
        <w:pStyle w:val="Heading5"/>
      </w:pPr>
      <w:r>
        <w:t>Update Device Status</w:t>
      </w:r>
    </w:p>
    <w:p w14:paraId="429DAA1C" w14:textId="77777777" w:rsidR="003557CB" w:rsidRDefault="003557CB" w:rsidP="003557CB">
      <w:pPr>
        <w:pStyle w:val="ListParagraph"/>
        <w:numPr>
          <w:ilvl w:val="0"/>
          <w:numId w:val="33"/>
        </w:numPr>
      </w:pPr>
      <w:r>
        <w:t>Workflow</w:t>
      </w:r>
    </w:p>
    <w:p w14:paraId="3593BF8D" w14:textId="77777777" w:rsidR="003557CB" w:rsidRDefault="003557CB" w:rsidP="003557CB">
      <w:r>
        <w:object w:dxaOrig="9409" w:dyaOrig="2549" w14:anchorId="27682B6A">
          <v:shape id="_x0000_i1092" type="#_x0000_t75" style="width:470.2pt;height:127.7pt" o:ole="">
            <v:imagedata r:id="rId146" o:title=""/>
          </v:shape>
          <o:OLEObject Type="Embed" ProgID="Visio.Drawing.11" ShapeID="_x0000_i1092" DrawAspect="Content" ObjectID="_1553663374" r:id="rId147"/>
        </w:object>
      </w:r>
    </w:p>
    <w:p w14:paraId="002853BA" w14:textId="77777777" w:rsidR="003557CB" w:rsidRDefault="003557CB" w:rsidP="003557CB">
      <w:pPr>
        <w:pStyle w:val="ListParagraph"/>
        <w:numPr>
          <w:ilvl w:val="0"/>
          <w:numId w:val="33"/>
        </w:numPr>
      </w:pPr>
      <w:r>
        <w:t>Description</w:t>
      </w:r>
    </w:p>
    <w:p w14:paraId="2620AF55" w14:textId="77777777" w:rsidR="003557CB" w:rsidRDefault="003557CB" w:rsidP="003557CB">
      <w:pPr>
        <w:pStyle w:val="ListParagraph"/>
        <w:ind w:left="720"/>
      </w:pPr>
      <w:r>
        <w:t>This is a callback function for device status update. Device status Manager will call this function if any device status is changed in system.</w:t>
      </w:r>
    </w:p>
    <w:p w14:paraId="4EF32287" w14:textId="77777777" w:rsidR="003557CB" w:rsidRDefault="003557CB" w:rsidP="003557CB">
      <w:pPr>
        <w:pStyle w:val="ListParagraph"/>
        <w:ind w:left="720"/>
      </w:pPr>
      <w:r>
        <w:t>This function will update one of the Can XXX statuses.</w:t>
      </w:r>
    </w:p>
    <w:p w14:paraId="60806451" w14:textId="77777777" w:rsidR="003557CB" w:rsidRDefault="003557CB" w:rsidP="003557CB">
      <w:pPr>
        <w:pStyle w:val="Heading5"/>
      </w:pPr>
      <w:r>
        <w:t>Update Alert</w:t>
      </w:r>
    </w:p>
    <w:p w14:paraId="38955802" w14:textId="77777777" w:rsidR="003557CB" w:rsidRDefault="003557CB" w:rsidP="003557CB">
      <w:pPr>
        <w:pStyle w:val="ListParagraph"/>
        <w:numPr>
          <w:ilvl w:val="0"/>
          <w:numId w:val="33"/>
        </w:numPr>
      </w:pPr>
      <w:r>
        <w:t>Description</w:t>
      </w:r>
    </w:p>
    <w:p w14:paraId="545E23BC" w14:textId="77777777" w:rsidR="003557CB" w:rsidRDefault="003557CB" w:rsidP="003557CB">
      <w:pPr>
        <w:pStyle w:val="ListParagraph"/>
        <w:ind w:left="720"/>
      </w:pPr>
      <w:r>
        <w:t>This is a callback function for alerts. Device status Manager will call this function periodically to generate alerts on device list page.</w:t>
      </w:r>
    </w:p>
    <w:p w14:paraId="3A8DC96D" w14:textId="77777777" w:rsidR="003557CB" w:rsidRDefault="003557CB" w:rsidP="003557CB">
      <w:pPr>
        <w:pStyle w:val="ListParagraph"/>
        <w:ind w:left="720"/>
      </w:pPr>
      <w:r>
        <w:t>This function will generate notification for how many devices are ready for software update and how many devices are ready for feature license update according to the device status list.</w:t>
      </w:r>
    </w:p>
    <w:p w14:paraId="6C75242D" w14:textId="77777777" w:rsidR="003557CB" w:rsidRPr="00B9416C" w:rsidRDefault="003557CB" w:rsidP="003557CB"/>
    <w:p w14:paraId="64F9BA6C" w14:textId="77777777" w:rsidR="003557CB" w:rsidRPr="009B6DC0" w:rsidRDefault="003557CB" w:rsidP="003557CB"/>
    <w:p w14:paraId="5B71A69C" w14:textId="77777777" w:rsidR="003557CB" w:rsidRDefault="003557CB" w:rsidP="003557CB">
      <w:pPr>
        <w:pStyle w:val="Heading3"/>
      </w:pPr>
      <w:bookmarkStart w:id="96" w:name="_Toc433358464"/>
      <w:r>
        <w:t>User Rights</w:t>
      </w:r>
      <w:bookmarkEnd w:id="96"/>
    </w:p>
    <w:p w14:paraId="3211A5A9" w14:textId="77777777" w:rsidR="003557CB" w:rsidRDefault="003557CB" w:rsidP="003557CB">
      <w:r>
        <w:t>User rights will be generated after user login to Vital Sync successfully. Related classes are in the following diagram,</w:t>
      </w:r>
    </w:p>
    <w:p w14:paraId="6A0D08F4" w14:textId="77777777" w:rsidR="003557CB" w:rsidRDefault="003557CB" w:rsidP="003557CB">
      <w:r>
        <w:object w:dxaOrig="10356" w:dyaOrig="5513" w14:anchorId="62563C8D">
          <v:shape id="_x0000_i1093" type="#_x0000_t75" style="width:517.15pt;height:276.1pt" o:ole="">
            <v:imagedata r:id="rId148" o:title=""/>
          </v:shape>
          <o:OLEObject Type="Embed" ProgID="Visio.Drawing.11" ShapeID="_x0000_i1093" DrawAspect="Content" ObjectID="_1553663375" r:id="rId149"/>
        </w:object>
      </w:r>
    </w:p>
    <w:p w14:paraId="111D5A33" w14:textId="77777777" w:rsidR="003557CB" w:rsidRDefault="003557CB" w:rsidP="003557CB"/>
    <w:p w14:paraId="2E1A1D09" w14:textId="77777777" w:rsidR="003557CB" w:rsidRDefault="003557CB" w:rsidP="003557CB"/>
    <w:p w14:paraId="3AD8B930" w14:textId="77777777" w:rsidR="003557CB" w:rsidRDefault="003557CB" w:rsidP="003557CB">
      <w:r>
        <w:t xml:space="preserve">It will map GDMP user role of CoT to CC user role (see role mapping </w:t>
      </w:r>
      <w:hyperlink w:anchor="_CC_Role_Mapping" w:history="1">
        <w:r w:rsidRPr="00066CE4">
          <w:rPr>
            <w:rStyle w:val="Hyperlink"/>
          </w:rPr>
          <w:t>here</w:t>
        </w:r>
      </w:hyperlink>
      <w:r>
        <w:t>), and then generate rights for each device type of the CoT.</w:t>
      </w:r>
    </w:p>
    <w:p w14:paraId="274534E4" w14:textId="77777777" w:rsidR="003557CB" w:rsidRDefault="003557CB" w:rsidP="003557CB">
      <w:r>
        <w:t>CC user role’s rights is defined in following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4"/>
        <w:gridCol w:w="2824"/>
        <w:gridCol w:w="2573"/>
        <w:gridCol w:w="2625"/>
      </w:tblGrid>
      <w:tr w:rsidR="003557CB" w14:paraId="4E36E0F5" w14:textId="77777777" w:rsidTr="00270F42">
        <w:tc>
          <w:tcPr>
            <w:tcW w:w="2538" w:type="dxa"/>
          </w:tcPr>
          <w:p w14:paraId="250AC920" w14:textId="77777777" w:rsidR="003557CB" w:rsidRDefault="003557CB" w:rsidP="00270F42"/>
        </w:tc>
        <w:tc>
          <w:tcPr>
            <w:tcW w:w="3510" w:type="dxa"/>
          </w:tcPr>
          <w:p w14:paraId="29D2903E" w14:textId="77777777" w:rsidR="003557CB" w:rsidRPr="00785AB2" w:rsidRDefault="003557CB" w:rsidP="00270F42">
            <w:pPr>
              <w:rPr>
                <w:b/>
              </w:rPr>
            </w:pPr>
            <w:r w:rsidRPr="00785AB2">
              <w:rPr>
                <w:b/>
              </w:rPr>
              <w:t>Class A</w:t>
            </w:r>
          </w:p>
        </w:tc>
        <w:tc>
          <w:tcPr>
            <w:tcW w:w="3150" w:type="dxa"/>
          </w:tcPr>
          <w:p w14:paraId="0DF4562B" w14:textId="77777777" w:rsidR="003557CB" w:rsidRPr="00785AB2" w:rsidRDefault="003557CB" w:rsidP="00270F42">
            <w:pPr>
              <w:rPr>
                <w:b/>
              </w:rPr>
            </w:pPr>
            <w:r w:rsidRPr="00785AB2">
              <w:rPr>
                <w:b/>
              </w:rPr>
              <w:t>Class B</w:t>
            </w:r>
          </w:p>
        </w:tc>
        <w:tc>
          <w:tcPr>
            <w:tcW w:w="3240" w:type="dxa"/>
          </w:tcPr>
          <w:p w14:paraId="719A7993" w14:textId="77777777" w:rsidR="003557CB" w:rsidRPr="00785AB2" w:rsidRDefault="003557CB" w:rsidP="00270F42">
            <w:pPr>
              <w:rPr>
                <w:b/>
              </w:rPr>
            </w:pPr>
            <w:r w:rsidRPr="00785AB2">
              <w:rPr>
                <w:b/>
              </w:rPr>
              <w:t>Class C</w:t>
            </w:r>
          </w:p>
        </w:tc>
      </w:tr>
      <w:tr w:rsidR="003557CB" w14:paraId="58B93406" w14:textId="77777777" w:rsidTr="00270F42">
        <w:tc>
          <w:tcPr>
            <w:tcW w:w="2538" w:type="dxa"/>
          </w:tcPr>
          <w:p w14:paraId="2A60E7B4" w14:textId="77777777" w:rsidR="003557CB" w:rsidRPr="00F251D6" w:rsidRDefault="003557CB" w:rsidP="00270F42">
            <w:pPr>
              <w:rPr>
                <w:b/>
              </w:rPr>
            </w:pPr>
            <w:r w:rsidRPr="00F251D6">
              <w:rPr>
                <w:b/>
              </w:rPr>
              <w:t>Sync Configuration</w:t>
            </w:r>
          </w:p>
        </w:tc>
        <w:tc>
          <w:tcPr>
            <w:tcW w:w="3510" w:type="dxa"/>
          </w:tcPr>
          <w:p w14:paraId="62A5AFEB" w14:textId="77777777" w:rsidR="003557CB" w:rsidRDefault="003557CB" w:rsidP="00270F42">
            <w:r>
              <w:t>Y</w:t>
            </w:r>
          </w:p>
        </w:tc>
        <w:tc>
          <w:tcPr>
            <w:tcW w:w="3150" w:type="dxa"/>
          </w:tcPr>
          <w:p w14:paraId="095AA7CF" w14:textId="77777777" w:rsidR="003557CB" w:rsidRDefault="003557CB" w:rsidP="00270F42">
            <w:r>
              <w:t>Y</w:t>
            </w:r>
          </w:p>
        </w:tc>
        <w:tc>
          <w:tcPr>
            <w:tcW w:w="3240" w:type="dxa"/>
          </w:tcPr>
          <w:p w14:paraId="75E47714" w14:textId="77777777" w:rsidR="003557CB" w:rsidRDefault="003557CB" w:rsidP="00270F42">
            <w:r>
              <w:t>Y</w:t>
            </w:r>
          </w:p>
        </w:tc>
      </w:tr>
      <w:tr w:rsidR="003557CB" w14:paraId="719D9383" w14:textId="77777777" w:rsidTr="00270F42">
        <w:tc>
          <w:tcPr>
            <w:tcW w:w="2538" w:type="dxa"/>
          </w:tcPr>
          <w:p w14:paraId="540DAA76" w14:textId="77777777" w:rsidR="003557CB" w:rsidRPr="00F251D6" w:rsidRDefault="003557CB" w:rsidP="00270F42">
            <w:pPr>
              <w:rPr>
                <w:b/>
              </w:rPr>
            </w:pPr>
            <w:r w:rsidRPr="00F251D6">
              <w:rPr>
                <w:b/>
              </w:rPr>
              <w:t>Retrieve Log</w:t>
            </w:r>
          </w:p>
        </w:tc>
        <w:tc>
          <w:tcPr>
            <w:tcW w:w="3510" w:type="dxa"/>
          </w:tcPr>
          <w:p w14:paraId="2B515A5E" w14:textId="77777777" w:rsidR="003557CB" w:rsidRDefault="003557CB" w:rsidP="00270F42">
            <w:r>
              <w:t>Y</w:t>
            </w:r>
          </w:p>
        </w:tc>
        <w:tc>
          <w:tcPr>
            <w:tcW w:w="3150" w:type="dxa"/>
          </w:tcPr>
          <w:p w14:paraId="6B049865" w14:textId="77777777" w:rsidR="003557CB" w:rsidRDefault="003557CB" w:rsidP="00270F42">
            <w:r>
              <w:t>Y</w:t>
            </w:r>
          </w:p>
        </w:tc>
        <w:tc>
          <w:tcPr>
            <w:tcW w:w="3240" w:type="dxa"/>
          </w:tcPr>
          <w:p w14:paraId="2A574923" w14:textId="77777777" w:rsidR="003557CB" w:rsidRDefault="003557CB" w:rsidP="00270F42">
            <w:r>
              <w:t>Y</w:t>
            </w:r>
          </w:p>
        </w:tc>
      </w:tr>
      <w:tr w:rsidR="003557CB" w14:paraId="0AF82B02" w14:textId="77777777" w:rsidTr="00270F42">
        <w:tc>
          <w:tcPr>
            <w:tcW w:w="2538" w:type="dxa"/>
          </w:tcPr>
          <w:p w14:paraId="4530F396" w14:textId="77777777" w:rsidR="003557CB" w:rsidRPr="00F251D6" w:rsidRDefault="003557CB" w:rsidP="00270F42">
            <w:pPr>
              <w:rPr>
                <w:b/>
              </w:rPr>
            </w:pPr>
            <w:r w:rsidRPr="00F251D6">
              <w:rPr>
                <w:b/>
              </w:rPr>
              <w:t>Update Software</w:t>
            </w:r>
          </w:p>
        </w:tc>
        <w:tc>
          <w:tcPr>
            <w:tcW w:w="3510" w:type="dxa"/>
          </w:tcPr>
          <w:p w14:paraId="01FDAA05" w14:textId="77777777" w:rsidR="003557CB" w:rsidRDefault="003557CB" w:rsidP="00270F42">
            <w:r>
              <w:t>Latest Only (trained device type)</w:t>
            </w:r>
          </w:p>
        </w:tc>
        <w:tc>
          <w:tcPr>
            <w:tcW w:w="3150" w:type="dxa"/>
          </w:tcPr>
          <w:p w14:paraId="7B704433" w14:textId="77777777" w:rsidR="003557CB" w:rsidRDefault="003557CB" w:rsidP="00270F42">
            <w:r>
              <w:t>All Release (trained device type)</w:t>
            </w:r>
          </w:p>
        </w:tc>
        <w:tc>
          <w:tcPr>
            <w:tcW w:w="3240" w:type="dxa"/>
          </w:tcPr>
          <w:p w14:paraId="1CF55630" w14:textId="77777777" w:rsidR="003557CB" w:rsidRDefault="003557CB" w:rsidP="00270F42">
            <w:r>
              <w:t>All and Test (trained device type)</w:t>
            </w:r>
          </w:p>
        </w:tc>
      </w:tr>
      <w:tr w:rsidR="003557CB" w14:paraId="5D2EC36C" w14:textId="77777777" w:rsidTr="00270F42">
        <w:tc>
          <w:tcPr>
            <w:tcW w:w="2538" w:type="dxa"/>
          </w:tcPr>
          <w:p w14:paraId="6D96AEB6" w14:textId="77777777" w:rsidR="003557CB" w:rsidRPr="00F251D6" w:rsidRDefault="003557CB" w:rsidP="00270F42">
            <w:pPr>
              <w:rPr>
                <w:b/>
              </w:rPr>
            </w:pPr>
            <w:r w:rsidRPr="00F251D6">
              <w:rPr>
                <w:b/>
              </w:rPr>
              <w:t>Update Feature License</w:t>
            </w:r>
          </w:p>
        </w:tc>
        <w:tc>
          <w:tcPr>
            <w:tcW w:w="3510" w:type="dxa"/>
          </w:tcPr>
          <w:p w14:paraId="48B964CB" w14:textId="77777777" w:rsidR="003557CB" w:rsidRDefault="003557CB" w:rsidP="00270F42">
            <w:r>
              <w:t>Y (trained device type)</w:t>
            </w:r>
          </w:p>
        </w:tc>
        <w:tc>
          <w:tcPr>
            <w:tcW w:w="3150" w:type="dxa"/>
          </w:tcPr>
          <w:p w14:paraId="0B5C9026" w14:textId="77777777" w:rsidR="003557CB" w:rsidRDefault="003557CB" w:rsidP="00270F42">
            <w:r>
              <w:t>Y (trained device type)</w:t>
            </w:r>
          </w:p>
        </w:tc>
        <w:tc>
          <w:tcPr>
            <w:tcW w:w="3240" w:type="dxa"/>
          </w:tcPr>
          <w:p w14:paraId="7912B175" w14:textId="77777777" w:rsidR="003557CB" w:rsidRDefault="003557CB" w:rsidP="00270F42">
            <w:r>
              <w:t>Y (trained device type)</w:t>
            </w:r>
          </w:p>
        </w:tc>
      </w:tr>
    </w:tbl>
    <w:p w14:paraId="660BF20E" w14:textId="77777777" w:rsidR="003557CB" w:rsidRPr="00AC5A9A" w:rsidRDefault="003557CB" w:rsidP="003557CB"/>
    <w:p w14:paraId="7351EB88" w14:textId="77777777" w:rsidR="003557CB" w:rsidRDefault="003557CB" w:rsidP="003557CB"/>
    <w:p w14:paraId="28C5C88D" w14:textId="77777777" w:rsidR="003557CB" w:rsidRDefault="003557CB" w:rsidP="003557CB">
      <w:pPr>
        <w:pStyle w:val="Heading2"/>
      </w:pPr>
      <w:bookmarkStart w:id="97" w:name="_Toc433358465"/>
      <w:r>
        <w:t>Resource Management</w:t>
      </w:r>
      <w:bookmarkStart w:id="98" w:name="_VS_REST_API"/>
      <w:bookmarkEnd w:id="97"/>
      <w:bookmarkEnd w:id="98"/>
    </w:p>
    <w:p w14:paraId="46ABA4B6" w14:textId="77777777" w:rsidR="003557CB" w:rsidRDefault="003557CB" w:rsidP="003557CB">
      <w:pPr>
        <w:pStyle w:val="Heading3"/>
      </w:pPr>
      <w:bookmarkStart w:id="99" w:name="_CC_Role_Mapping"/>
      <w:bookmarkStart w:id="100" w:name="_Toc433358466"/>
      <w:bookmarkEnd w:id="99"/>
      <w:r>
        <w:t>CC Role Mapping File</w:t>
      </w:r>
      <w:bookmarkEnd w:id="100"/>
    </w:p>
    <w:p w14:paraId="41DAABA4" w14:textId="77777777" w:rsidR="003557CB" w:rsidRDefault="003557CB" w:rsidP="003557CB">
      <w:pPr>
        <w:rPr>
          <w:lang w:eastAsia="zh-CN"/>
        </w:rPr>
      </w:pPr>
      <w:r>
        <w:rPr>
          <w:lang w:eastAsia="zh-CN"/>
        </w:rPr>
        <w:t>This class will load CC Role mapping file into memory. Given a GDMP role name, it will return the corresponding CC role name.</w:t>
      </w:r>
    </w:p>
    <w:p w14:paraId="7CF77E07" w14:textId="77777777" w:rsidR="003557CB" w:rsidRDefault="003557CB" w:rsidP="003557CB">
      <w:r>
        <w:object w:dxaOrig="3783" w:dyaOrig="1146" w14:anchorId="215DCC29">
          <v:shape id="_x0000_i1094" type="#_x0000_t75" style="width:294.25pt;height:67pt" o:ole="">
            <v:imagedata r:id="rId150" o:title=""/>
          </v:shape>
          <o:OLEObject Type="Embed" ProgID="Visio.Drawing.11" ShapeID="_x0000_i1094" DrawAspect="Content" ObjectID="_1553663376" r:id="rId151"/>
        </w:object>
      </w:r>
    </w:p>
    <w:p w14:paraId="3DAACF60" w14:textId="77777777" w:rsidR="003557CB" w:rsidRDefault="003557CB" w:rsidP="003557CB"/>
    <w:p w14:paraId="5CE260E0" w14:textId="77777777" w:rsidR="003557CB" w:rsidRDefault="003557CB" w:rsidP="003557CB">
      <w:r>
        <w:t>The content of this file should be:</w:t>
      </w:r>
    </w:p>
    <w:p w14:paraId="73AB6AC2" w14:textId="77777777" w:rsidR="003557CB" w:rsidRDefault="003557CB" w:rsidP="003557CB">
      <w:pPr>
        <w:rPr>
          <w:rFonts w:eastAsiaTheme="minorEastAsia"/>
          <w:lang w:eastAsia="zh-CN"/>
        </w:rPr>
      </w:pPr>
      <w:r w:rsidRPr="00A1731B">
        <w:rPr>
          <w:rFonts w:eastAsiaTheme="minorEastAsia"/>
        </w:rPr>
        <w:t>Application Support</w:t>
      </w:r>
      <w:r>
        <w:rPr>
          <w:rFonts w:eastAsiaTheme="minorEastAsia"/>
        </w:rPr>
        <w:t xml:space="preserve"> = </w:t>
      </w:r>
      <w:r w:rsidRPr="00A1731B">
        <w:rPr>
          <w:rFonts w:eastAsiaTheme="minorEastAsia"/>
        </w:rPr>
        <w:t>Class</w:t>
      </w:r>
      <w:r>
        <w:rPr>
          <w:rFonts w:eastAsiaTheme="minorEastAsia" w:hint="eastAsia"/>
          <w:lang w:eastAsia="zh-CN"/>
        </w:rPr>
        <w:t xml:space="preserve"> A</w:t>
      </w:r>
    </w:p>
    <w:p w14:paraId="122B7836" w14:textId="77777777" w:rsidR="003557CB" w:rsidRDefault="003557CB" w:rsidP="003557CB">
      <w:pPr>
        <w:rPr>
          <w:rFonts w:eastAsiaTheme="minorEastAsia"/>
        </w:rPr>
      </w:pPr>
      <w:r w:rsidRPr="00A1731B">
        <w:rPr>
          <w:rFonts w:eastAsiaTheme="minorEastAsia"/>
        </w:rPr>
        <w:t>Biomed</w:t>
      </w:r>
      <w:r>
        <w:rPr>
          <w:rFonts w:eastAsiaTheme="minorEastAsia"/>
        </w:rPr>
        <w:t xml:space="preserve"> = </w:t>
      </w:r>
      <w:r w:rsidRPr="00A1731B">
        <w:rPr>
          <w:rFonts w:eastAsiaTheme="minorEastAsia"/>
        </w:rPr>
        <w:t>Class</w:t>
      </w:r>
      <w:r>
        <w:rPr>
          <w:rFonts w:eastAsiaTheme="minorEastAsia" w:hint="eastAsia"/>
          <w:lang w:eastAsia="zh-CN"/>
        </w:rPr>
        <w:t xml:space="preserve"> A</w:t>
      </w:r>
    </w:p>
    <w:p w14:paraId="28AF5A1A" w14:textId="77777777" w:rsidR="003557CB" w:rsidRDefault="003557CB" w:rsidP="003557CB">
      <w:pPr>
        <w:rPr>
          <w:rFonts w:eastAsiaTheme="minorEastAsia"/>
        </w:rPr>
      </w:pPr>
      <w:r w:rsidRPr="00A1731B">
        <w:rPr>
          <w:rFonts w:eastAsiaTheme="minorEastAsia"/>
        </w:rPr>
        <w:t>CoT Admin</w:t>
      </w:r>
      <w:r>
        <w:rPr>
          <w:rFonts w:eastAsiaTheme="minorEastAsia"/>
        </w:rPr>
        <w:t xml:space="preserve"> = </w:t>
      </w:r>
      <w:r w:rsidRPr="00A1731B">
        <w:rPr>
          <w:rFonts w:eastAsiaTheme="minorEastAsia"/>
        </w:rPr>
        <w:t>Class</w:t>
      </w:r>
      <w:r>
        <w:rPr>
          <w:rFonts w:eastAsiaTheme="minorEastAsia" w:hint="eastAsia"/>
          <w:lang w:eastAsia="zh-CN"/>
        </w:rPr>
        <w:t xml:space="preserve"> A</w:t>
      </w:r>
    </w:p>
    <w:p w14:paraId="6A2070E8" w14:textId="77777777" w:rsidR="003557CB" w:rsidRDefault="003557CB" w:rsidP="003557CB">
      <w:pPr>
        <w:rPr>
          <w:rFonts w:eastAsiaTheme="minorEastAsia"/>
        </w:rPr>
      </w:pPr>
      <w:r w:rsidRPr="00A1731B">
        <w:rPr>
          <w:rFonts w:eastAsiaTheme="minorEastAsia"/>
        </w:rPr>
        <w:t>Field Service Technician</w:t>
      </w:r>
      <w:r>
        <w:rPr>
          <w:rFonts w:eastAsiaTheme="minorEastAsia"/>
        </w:rPr>
        <w:t xml:space="preserve"> = </w:t>
      </w:r>
      <w:r w:rsidRPr="00A1731B">
        <w:rPr>
          <w:rFonts w:eastAsiaTheme="minorEastAsia"/>
        </w:rPr>
        <w:t>Class</w:t>
      </w:r>
      <w:r>
        <w:rPr>
          <w:rFonts w:eastAsiaTheme="minorEastAsia" w:hint="eastAsia"/>
          <w:lang w:eastAsia="zh-CN"/>
        </w:rPr>
        <w:t xml:space="preserve"> B</w:t>
      </w:r>
    </w:p>
    <w:p w14:paraId="79986FD6" w14:textId="77777777" w:rsidR="003557CB" w:rsidRDefault="003557CB" w:rsidP="003557CB">
      <w:pPr>
        <w:rPr>
          <w:rFonts w:eastAsiaTheme="minorEastAsia"/>
        </w:rPr>
      </w:pPr>
      <w:r w:rsidRPr="00A1731B">
        <w:rPr>
          <w:rFonts w:eastAsiaTheme="minorEastAsia"/>
        </w:rPr>
        <w:t>Marketing</w:t>
      </w:r>
      <w:r>
        <w:rPr>
          <w:rFonts w:eastAsiaTheme="minorEastAsia"/>
        </w:rPr>
        <w:t xml:space="preserve"> = </w:t>
      </w:r>
      <w:r w:rsidRPr="00A1731B">
        <w:rPr>
          <w:rFonts w:eastAsiaTheme="minorEastAsia"/>
        </w:rPr>
        <w:t>Class</w:t>
      </w:r>
      <w:r>
        <w:rPr>
          <w:rFonts w:eastAsiaTheme="minorEastAsia" w:hint="eastAsia"/>
          <w:lang w:eastAsia="zh-CN"/>
        </w:rPr>
        <w:t xml:space="preserve"> C</w:t>
      </w:r>
    </w:p>
    <w:p w14:paraId="680752BC" w14:textId="77777777" w:rsidR="003557CB" w:rsidRDefault="003557CB" w:rsidP="003557CB">
      <w:pPr>
        <w:rPr>
          <w:rFonts w:eastAsiaTheme="minorEastAsia"/>
        </w:rPr>
      </w:pPr>
      <w:r w:rsidRPr="00A1731B">
        <w:rPr>
          <w:rFonts w:eastAsiaTheme="minorEastAsia"/>
        </w:rPr>
        <w:t>QA</w:t>
      </w:r>
      <w:r>
        <w:rPr>
          <w:rFonts w:eastAsiaTheme="minorEastAsia"/>
        </w:rPr>
        <w:t xml:space="preserve"> = </w:t>
      </w:r>
      <w:r w:rsidRPr="00A1731B">
        <w:rPr>
          <w:rFonts w:eastAsiaTheme="minorEastAsia"/>
        </w:rPr>
        <w:t>Class</w:t>
      </w:r>
      <w:r>
        <w:rPr>
          <w:rFonts w:eastAsiaTheme="minorEastAsia" w:hint="eastAsia"/>
          <w:lang w:eastAsia="zh-CN"/>
        </w:rPr>
        <w:t xml:space="preserve"> C</w:t>
      </w:r>
    </w:p>
    <w:p w14:paraId="7BFDE902" w14:textId="77777777" w:rsidR="003557CB" w:rsidRDefault="003557CB" w:rsidP="003557CB">
      <w:pPr>
        <w:rPr>
          <w:rFonts w:eastAsiaTheme="minorEastAsia"/>
        </w:rPr>
      </w:pPr>
      <w:r w:rsidRPr="00A1731B">
        <w:rPr>
          <w:rFonts w:eastAsiaTheme="minorEastAsia"/>
        </w:rPr>
        <w:t>R&amp;D</w:t>
      </w:r>
      <w:r>
        <w:rPr>
          <w:rFonts w:eastAsiaTheme="minorEastAsia"/>
        </w:rPr>
        <w:t xml:space="preserve"> = </w:t>
      </w:r>
      <w:r w:rsidRPr="00A1731B">
        <w:rPr>
          <w:rFonts w:eastAsiaTheme="minorEastAsia"/>
        </w:rPr>
        <w:t>Class</w:t>
      </w:r>
      <w:r>
        <w:rPr>
          <w:rFonts w:eastAsiaTheme="minorEastAsia" w:hint="eastAsia"/>
          <w:lang w:eastAsia="zh-CN"/>
        </w:rPr>
        <w:t xml:space="preserve"> C</w:t>
      </w:r>
    </w:p>
    <w:p w14:paraId="56E0F573" w14:textId="77777777" w:rsidR="003557CB" w:rsidRDefault="003557CB" w:rsidP="003557CB">
      <w:pPr>
        <w:rPr>
          <w:rFonts w:eastAsiaTheme="minorEastAsia"/>
        </w:rPr>
      </w:pPr>
      <w:r w:rsidRPr="00A1731B">
        <w:rPr>
          <w:rFonts w:eastAsiaTheme="minorEastAsia"/>
        </w:rPr>
        <w:t>Sales Rep</w:t>
      </w:r>
      <w:r>
        <w:rPr>
          <w:rFonts w:eastAsiaTheme="minorEastAsia"/>
        </w:rPr>
        <w:t xml:space="preserve"> = </w:t>
      </w:r>
      <w:r w:rsidRPr="00A1731B">
        <w:rPr>
          <w:rFonts w:eastAsiaTheme="minorEastAsia"/>
        </w:rPr>
        <w:t>Class</w:t>
      </w:r>
      <w:r>
        <w:rPr>
          <w:rFonts w:eastAsiaTheme="minorEastAsia" w:hint="eastAsia"/>
          <w:lang w:eastAsia="zh-CN"/>
        </w:rPr>
        <w:t xml:space="preserve"> B</w:t>
      </w:r>
    </w:p>
    <w:p w14:paraId="0F35230F" w14:textId="77777777" w:rsidR="003557CB" w:rsidRDefault="003557CB" w:rsidP="003557CB">
      <w:pPr>
        <w:rPr>
          <w:rFonts w:eastAsiaTheme="minorEastAsia"/>
        </w:rPr>
      </w:pPr>
      <w:r w:rsidRPr="00A1731B">
        <w:rPr>
          <w:rFonts w:eastAsiaTheme="minorEastAsia"/>
        </w:rPr>
        <w:t>Service Center Technician</w:t>
      </w:r>
      <w:r>
        <w:rPr>
          <w:rFonts w:eastAsiaTheme="minorEastAsia"/>
        </w:rPr>
        <w:t xml:space="preserve"> = </w:t>
      </w:r>
      <w:r w:rsidRPr="00A1731B">
        <w:rPr>
          <w:rFonts w:eastAsiaTheme="minorEastAsia"/>
        </w:rPr>
        <w:t>Class</w:t>
      </w:r>
      <w:r>
        <w:rPr>
          <w:rFonts w:eastAsiaTheme="minorEastAsia" w:hint="eastAsia"/>
          <w:lang w:eastAsia="zh-CN"/>
        </w:rPr>
        <w:t xml:space="preserve"> B</w:t>
      </w:r>
    </w:p>
    <w:p w14:paraId="048EA79B" w14:textId="77777777" w:rsidR="003557CB" w:rsidRDefault="003557CB" w:rsidP="003557CB">
      <w:pPr>
        <w:rPr>
          <w:rFonts w:eastAsiaTheme="minorEastAsia"/>
        </w:rPr>
      </w:pPr>
      <w:r w:rsidRPr="00A1731B">
        <w:rPr>
          <w:rFonts w:eastAsiaTheme="minorEastAsia"/>
        </w:rPr>
        <w:t>Service Manager</w:t>
      </w:r>
      <w:r>
        <w:rPr>
          <w:rFonts w:eastAsiaTheme="minorEastAsia"/>
        </w:rPr>
        <w:t xml:space="preserve"> = </w:t>
      </w:r>
      <w:r w:rsidRPr="00A1731B">
        <w:rPr>
          <w:rFonts w:eastAsiaTheme="minorEastAsia"/>
        </w:rPr>
        <w:t>Class</w:t>
      </w:r>
      <w:r>
        <w:rPr>
          <w:rFonts w:eastAsiaTheme="minorEastAsia" w:hint="eastAsia"/>
          <w:lang w:eastAsia="zh-CN"/>
        </w:rPr>
        <w:t xml:space="preserve"> B</w:t>
      </w:r>
    </w:p>
    <w:p w14:paraId="6FC09EC7" w14:textId="77777777" w:rsidR="003557CB" w:rsidRDefault="003557CB" w:rsidP="003557CB">
      <w:r w:rsidRPr="00A1731B">
        <w:rPr>
          <w:rFonts w:eastAsiaTheme="minorEastAsia"/>
        </w:rPr>
        <w:t>User Admin</w:t>
      </w:r>
      <w:r>
        <w:rPr>
          <w:rFonts w:eastAsiaTheme="minorEastAsia"/>
        </w:rPr>
        <w:t xml:space="preserve"> = NA</w:t>
      </w:r>
    </w:p>
    <w:p w14:paraId="4B981E58" w14:textId="77777777" w:rsidR="003557CB" w:rsidRDefault="003557CB" w:rsidP="003557CB">
      <w:pPr>
        <w:rPr>
          <w:lang w:eastAsia="zh-CN"/>
        </w:rPr>
      </w:pPr>
    </w:p>
    <w:p w14:paraId="25D0FEF2" w14:textId="77777777" w:rsidR="003557CB" w:rsidRDefault="003557CB" w:rsidP="003557CB">
      <w:pPr>
        <w:rPr>
          <w:lang w:eastAsia="zh-CN"/>
        </w:rPr>
      </w:pPr>
      <w:r>
        <w:rPr>
          <w:lang w:eastAsia="zh-CN"/>
        </w:rPr>
        <w:t>The configuration file should be encrypted and should not allow to be changed after installed.</w:t>
      </w:r>
    </w:p>
    <w:p w14:paraId="5DD14FBF" w14:textId="77777777" w:rsidR="003557CB" w:rsidRDefault="003557CB" w:rsidP="003557CB"/>
    <w:p w14:paraId="41ED3751" w14:textId="77777777" w:rsidR="003557CB" w:rsidRDefault="003557CB" w:rsidP="003557CB">
      <w:pPr>
        <w:pStyle w:val="Heading3"/>
      </w:pPr>
      <w:bookmarkStart w:id="101" w:name="_DMM_Configuration_File"/>
      <w:bookmarkStart w:id="102" w:name="_Toc433358467"/>
      <w:bookmarkEnd w:id="101"/>
      <w:r>
        <w:t>DMM Configuration File</w:t>
      </w:r>
      <w:bookmarkEnd w:id="102"/>
    </w:p>
    <w:p w14:paraId="446FEB9A" w14:textId="77777777" w:rsidR="003557CB" w:rsidRPr="00C02D82" w:rsidRDefault="003557CB" w:rsidP="003557CB">
      <w:r>
        <w:t>This class will manage the DMM configuration.</w:t>
      </w:r>
    </w:p>
    <w:p w14:paraId="14AE503C" w14:textId="77777777" w:rsidR="003557CB" w:rsidRDefault="003557CB" w:rsidP="003557CB">
      <w:r>
        <w:object w:dxaOrig="3188" w:dyaOrig="1146" w14:anchorId="266DF9B1">
          <v:shape id="_x0000_i1095" type="#_x0000_t75" style="width:231.05pt;height:82pt" o:ole="">
            <v:imagedata r:id="rId152" o:title=""/>
          </v:shape>
          <o:OLEObject Type="Embed" ProgID="Visio.Drawing.11" ShapeID="_x0000_i1095" DrawAspect="Content" ObjectID="_1553663377" r:id="rId153"/>
        </w:object>
      </w:r>
    </w:p>
    <w:p w14:paraId="7E48C6BD" w14:textId="77777777" w:rsidR="003557CB" w:rsidRDefault="003557CB" w:rsidP="003557CB"/>
    <w:p w14:paraId="48FD42A9" w14:textId="77777777" w:rsidR="003557CB" w:rsidRDefault="003557CB" w:rsidP="003557CB">
      <w:r>
        <w:t>Detail description of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5"/>
        <w:gridCol w:w="1440"/>
        <w:gridCol w:w="6573"/>
      </w:tblGrid>
      <w:tr w:rsidR="003557CB" w14:paraId="00AFAF30" w14:textId="77777777" w:rsidTr="00270F42">
        <w:tc>
          <w:tcPr>
            <w:tcW w:w="1995" w:type="dxa"/>
          </w:tcPr>
          <w:p w14:paraId="36F32CEE" w14:textId="77777777" w:rsidR="003557CB" w:rsidRPr="00752D7A" w:rsidRDefault="003557CB" w:rsidP="00270F42">
            <w:pPr>
              <w:rPr>
                <w:b/>
              </w:rPr>
            </w:pPr>
            <w:r w:rsidRPr="00752D7A">
              <w:rPr>
                <w:b/>
              </w:rPr>
              <w:t>Function</w:t>
            </w:r>
          </w:p>
        </w:tc>
        <w:tc>
          <w:tcPr>
            <w:tcW w:w="1440" w:type="dxa"/>
          </w:tcPr>
          <w:p w14:paraId="2A0F70A4" w14:textId="77777777" w:rsidR="003557CB" w:rsidRPr="00752D7A" w:rsidRDefault="003557CB" w:rsidP="00270F42">
            <w:pPr>
              <w:rPr>
                <w:b/>
              </w:rPr>
            </w:pPr>
            <w:r w:rsidRPr="00752D7A">
              <w:rPr>
                <w:b/>
              </w:rPr>
              <w:t xml:space="preserve">Parameter </w:t>
            </w:r>
          </w:p>
        </w:tc>
        <w:tc>
          <w:tcPr>
            <w:tcW w:w="6573" w:type="dxa"/>
          </w:tcPr>
          <w:p w14:paraId="2D6116AD" w14:textId="77777777" w:rsidR="003557CB" w:rsidRPr="00752D7A" w:rsidRDefault="003557CB" w:rsidP="00270F42">
            <w:pPr>
              <w:rPr>
                <w:b/>
              </w:rPr>
            </w:pPr>
            <w:r w:rsidRPr="00752D7A">
              <w:rPr>
                <w:b/>
              </w:rPr>
              <w:t>Description</w:t>
            </w:r>
          </w:p>
        </w:tc>
      </w:tr>
      <w:tr w:rsidR="003557CB" w14:paraId="695FEB91" w14:textId="77777777" w:rsidTr="00270F42">
        <w:tc>
          <w:tcPr>
            <w:tcW w:w="1995" w:type="dxa"/>
            <w:vMerge w:val="restart"/>
          </w:tcPr>
          <w:p w14:paraId="6EE06AB9" w14:textId="77777777" w:rsidR="003557CB" w:rsidRDefault="003557CB" w:rsidP="00270F42">
            <w:r>
              <w:t>LoadCfg</w:t>
            </w:r>
          </w:p>
        </w:tc>
        <w:tc>
          <w:tcPr>
            <w:tcW w:w="1440" w:type="dxa"/>
          </w:tcPr>
          <w:p w14:paraId="326B3471" w14:textId="77777777" w:rsidR="003557CB" w:rsidRDefault="003557CB" w:rsidP="00270F42">
            <w:r>
              <w:t>fileName</w:t>
            </w:r>
          </w:p>
        </w:tc>
        <w:tc>
          <w:tcPr>
            <w:tcW w:w="6573" w:type="dxa"/>
          </w:tcPr>
          <w:p w14:paraId="55C7B462" w14:textId="77777777" w:rsidR="003557CB" w:rsidRDefault="003557CB" w:rsidP="00270F42">
            <w:r>
              <w:t>The DMM configuration file.</w:t>
            </w:r>
          </w:p>
        </w:tc>
      </w:tr>
      <w:tr w:rsidR="003557CB" w14:paraId="191896CE" w14:textId="77777777" w:rsidTr="00270F42">
        <w:tc>
          <w:tcPr>
            <w:tcW w:w="1995" w:type="dxa"/>
            <w:vMerge/>
          </w:tcPr>
          <w:p w14:paraId="1FDCFCF5" w14:textId="77777777" w:rsidR="003557CB" w:rsidRDefault="003557CB" w:rsidP="00270F42"/>
        </w:tc>
        <w:tc>
          <w:tcPr>
            <w:tcW w:w="1440" w:type="dxa"/>
          </w:tcPr>
          <w:p w14:paraId="7BE11054" w14:textId="77777777" w:rsidR="003557CB" w:rsidRDefault="003557CB" w:rsidP="00270F42">
            <w:r>
              <w:t>Return value</w:t>
            </w:r>
          </w:p>
        </w:tc>
        <w:tc>
          <w:tcPr>
            <w:tcW w:w="6573" w:type="dxa"/>
          </w:tcPr>
          <w:p w14:paraId="043C51BE" w14:textId="77777777" w:rsidR="003557CB" w:rsidRDefault="003557CB" w:rsidP="00270F42">
            <w:r>
              <w:t>True, load without error. False, error happened.</w:t>
            </w:r>
          </w:p>
        </w:tc>
      </w:tr>
      <w:tr w:rsidR="003557CB" w14:paraId="048DD6EB" w14:textId="77777777" w:rsidTr="00270F42">
        <w:tc>
          <w:tcPr>
            <w:tcW w:w="1995" w:type="dxa"/>
            <w:vMerge w:val="restart"/>
          </w:tcPr>
          <w:p w14:paraId="5F5E19D3" w14:textId="77777777" w:rsidR="003557CB" w:rsidRDefault="003557CB" w:rsidP="00270F42">
            <w:r>
              <w:t>GetCfg</w:t>
            </w:r>
          </w:p>
        </w:tc>
        <w:tc>
          <w:tcPr>
            <w:tcW w:w="1440" w:type="dxa"/>
          </w:tcPr>
          <w:p w14:paraId="3811AE50" w14:textId="77777777" w:rsidR="003557CB" w:rsidRDefault="003557CB" w:rsidP="00270F42">
            <w:r>
              <w:t>cfgName</w:t>
            </w:r>
          </w:p>
        </w:tc>
        <w:tc>
          <w:tcPr>
            <w:tcW w:w="6573" w:type="dxa"/>
          </w:tcPr>
          <w:p w14:paraId="1958F3CE" w14:textId="77777777" w:rsidR="003557CB" w:rsidRDefault="003557CB" w:rsidP="00270F42">
            <w:r>
              <w:t>The configure name</w:t>
            </w:r>
          </w:p>
        </w:tc>
      </w:tr>
      <w:tr w:rsidR="003557CB" w14:paraId="6876FD33" w14:textId="77777777" w:rsidTr="00270F42">
        <w:tc>
          <w:tcPr>
            <w:tcW w:w="1995" w:type="dxa"/>
            <w:vMerge/>
          </w:tcPr>
          <w:p w14:paraId="507AA7DF" w14:textId="77777777" w:rsidR="003557CB" w:rsidRDefault="003557CB" w:rsidP="00270F42"/>
        </w:tc>
        <w:tc>
          <w:tcPr>
            <w:tcW w:w="1440" w:type="dxa"/>
          </w:tcPr>
          <w:p w14:paraId="0C870030" w14:textId="77777777" w:rsidR="003557CB" w:rsidRDefault="003557CB" w:rsidP="00270F42">
            <w:r>
              <w:t>Return value</w:t>
            </w:r>
          </w:p>
        </w:tc>
        <w:tc>
          <w:tcPr>
            <w:tcW w:w="6573" w:type="dxa"/>
          </w:tcPr>
          <w:p w14:paraId="321EF3AD" w14:textId="77777777" w:rsidR="003557CB" w:rsidRDefault="003557CB" w:rsidP="00270F42">
            <w:r>
              <w:t>The configure value</w:t>
            </w:r>
          </w:p>
        </w:tc>
      </w:tr>
    </w:tbl>
    <w:p w14:paraId="37DC8710" w14:textId="77777777" w:rsidR="003557CB" w:rsidRDefault="003557CB" w:rsidP="003557CB">
      <w:r>
        <w:t>CFGException should be handled.</w:t>
      </w:r>
    </w:p>
    <w:p w14:paraId="22363C1E" w14:textId="77777777" w:rsidR="003557CB" w:rsidRDefault="003557CB" w:rsidP="003557CB"/>
    <w:p w14:paraId="15AD136F" w14:textId="77777777" w:rsidR="003557CB" w:rsidRDefault="003557CB" w:rsidP="003557CB">
      <w:r>
        <w:t>The configuration file will look like:</w:t>
      </w:r>
    </w:p>
    <w:p w14:paraId="2BCF3635" w14:textId="77777777" w:rsidR="003557CB" w:rsidRDefault="003557CB" w:rsidP="003557CB"/>
    <w:p w14:paraId="475F6186" w14:textId="77777777" w:rsidR="003557CB" w:rsidRDefault="003557CB" w:rsidP="003557CB">
      <w:r>
        <w:t>DeployMode = (Centralized, Standalone)</w:t>
      </w:r>
    </w:p>
    <w:p w14:paraId="312D3C74" w14:textId="77777777" w:rsidR="003557CB" w:rsidRDefault="003557CB" w:rsidP="003557CB">
      <w:r>
        <w:t>VitalSyncBaseURL=https://192.168.0.2/</w:t>
      </w:r>
    </w:p>
    <w:p w14:paraId="2F7501C3" w14:textId="77777777" w:rsidR="003557CB" w:rsidRDefault="003557CB" w:rsidP="003557CB">
      <w:pPr>
        <w:rPr>
          <w:lang w:eastAsia="zh-CN"/>
        </w:rPr>
      </w:pPr>
      <w:r>
        <w:t>AgentIP=</w:t>
      </w:r>
      <w:r>
        <w:rPr>
          <w:lang w:eastAsia="zh-CN"/>
        </w:rPr>
        <w:t>192.168.0.3</w:t>
      </w:r>
    </w:p>
    <w:p w14:paraId="36D16497" w14:textId="77777777" w:rsidR="003557CB" w:rsidRDefault="003557CB" w:rsidP="003557CB">
      <w:pPr>
        <w:rPr>
          <w:lang w:eastAsia="zh-CN"/>
        </w:rPr>
      </w:pPr>
      <w:r>
        <w:rPr>
          <w:lang w:eastAsia="zh-CN"/>
        </w:rPr>
        <w:t>AgentPort=12345</w:t>
      </w:r>
    </w:p>
    <w:p w14:paraId="1A0CCB07" w14:textId="77777777" w:rsidR="003557CB" w:rsidRDefault="003557CB" w:rsidP="003557CB">
      <w:pPr>
        <w:rPr>
          <w:lang w:eastAsia="zh-CN"/>
        </w:rPr>
      </w:pPr>
      <w:r>
        <w:rPr>
          <w:lang w:eastAsia="zh-CN"/>
        </w:rPr>
        <w:t>DeviceListRefreshInterval=60s</w:t>
      </w:r>
    </w:p>
    <w:p w14:paraId="77D57AAB" w14:textId="77777777" w:rsidR="003557CB" w:rsidRDefault="003557CB" w:rsidP="003557CB">
      <w:pPr>
        <w:rPr>
          <w:lang w:eastAsia="zh-CN"/>
        </w:rPr>
      </w:pPr>
    </w:p>
    <w:p w14:paraId="53CFFBFD" w14:textId="77777777" w:rsidR="003557CB" w:rsidRPr="004B0EC8" w:rsidRDefault="003557CB" w:rsidP="003557CB">
      <w:pPr>
        <w:pStyle w:val="Heading2"/>
      </w:pPr>
      <w:bookmarkStart w:id="103" w:name="_Data_Operation_Service"/>
      <w:bookmarkStart w:id="104" w:name="_Toc433358468"/>
      <w:bookmarkEnd w:id="103"/>
      <w:r>
        <w:t>Data Operation Service</w:t>
      </w:r>
      <w:bookmarkEnd w:id="104"/>
    </w:p>
    <w:p w14:paraId="6D02FB24" w14:textId="77777777" w:rsidR="003557CB" w:rsidRDefault="003557CB" w:rsidP="003557CB">
      <w:pPr>
        <w:pStyle w:val="Heading3"/>
      </w:pPr>
      <w:bookmarkStart w:id="105" w:name="_Toc433358469"/>
      <w:r>
        <w:t>Class Diagram</w:t>
      </w:r>
      <w:bookmarkEnd w:id="105"/>
    </w:p>
    <w:p w14:paraId="266972F0" w14:textId="77777777" w:rsidR="003557CB" w:rsidRDefault="003557CB" w:rsidP="003557CB">
      <w:r>
        <w:object w:dxaOrig="5981" w:dyaOrig="1794" w14:anchorId="6410C900">
          <v:shape id="_x0000_i1096" type="#_x0000_t75" style="width:299.9pt;height:90.15pt" o:ole="">
            <v:imagedata r:id="rId154" o:title=""/>
          </v:shape>
          <o:OLEObject Type="Embed" ProgID="Visio.Drawing.11" ShapeID="_x0000_i1096" DrawAspect="Content" ObjectID="_1553663378" r:id="rId155"/>
        </w:object>
      </w:r>
    </w:p>
    <w:p w14:paraId="366B3961" w14:textId="77777777" w:rsidR="003557CB" w:rsidRDefault="003557CB" w:rsidP="003557CB">
      <w:pPr>
        <w:pStyle w:val="Heading3"/>
      </w:pPr>
      <w:bookmarkStart w:id="106" w:name="_Toc433358470"/>
      <w:r>
        <w:t>Functions</w:t>
      </w:r>
      <w:bookmarkEnd w:id="106"/>
    </w:p>
    <w:p w14:paraId="4A85100F" w14:textId="77777777" w:rsidR="003557CB" w:rsidRDefault="003557CB" w:rsidP="003557CB">
      <w:pPr>
        <w:pStyle w:val="Heading4"/>
      </w:pPr>
      <w:bookmarkStart w:id="107" w:name="_Transfer_Log_File"/>
      <w:bookmarkEnd w:id="107"/>
      <w:r>
        <w:t>Transfer Log File</w:t>
      </w:r>
    </w:p>
    <w:p w14:paraId="6DC5F6C6" w14:textId="77777777" w:rsidR="003557CB" w:rsidRDefault="003557CB" w:rsidP="003557CB">
      <w:pPr>
        <w:pStyle w:val="ListParagraph"/>
        <w:numPr>
          <w:ilvl w:val="0"/>
          <w:numId w:val="33"/>
        </w:numPr>
      </w:pPr>
      <w:r>
        <w:t>Workflow</w:t>
      </w:r>
    </w:p>
    <w:p w14:paraId="5E98F646" w14:textId="77777777" w:rsidR="003557CB" w:rsidRDefault="003557CB" w:rsidP="003557CB">
      <w:r>
        <w:object w:dxaOrig="11172" w:dyaOrig="7453" w14:anchorId="72FBECB3">
          <v:shape id="_x0000_i1097" type="#_x0000_t75" style="width:558.45pt;height:372.5pt" o:ole="">
            <v:imagedata r:id="rId156" o:title=""/>
          </v:shape>
          <o:OLEObject Type="Embed" ProgID="Visio.Drawing.11" ShapeID="_x0000_i1097" DrawAspect="Content" ObjectID="_1553663379" r:id="rId157"/>
        </w:object>
      </w:r>
    </w:p>
    <w:p w14:paraId="2D2CCE4C" w14:textId="77777777" w:rsidR="003557CB" w:rsidRDefault="003557CB" w:rsidP="003557CB">
      <w:pPr>
        <w:pStyle w:val="ListParagraph"/>
        <w:numPr>
          <w:ilvl w:val="0"/>
          <w:numId w:val="33"/>
        </w:numPr>
      </w:pPr>
      <w:r>
        <w:t>Description</w:t>
      </w:r>
    </w:p>
    <w:p w14:paraId="2AF2FE8C" w14:textId="77777777" w:rsidR="003557CB" w:rsidRDefault="003557CB" w:rsidP="003557CB">
      <w:pPr>
        <w:pStyle w:val="ListParagraph"/>
        <w:ind w:left="720"/>
      </w:pPr>
      <w:r>
        <w:t xml:space="preserve">This function will transfer the log file from Vital Sync, to GDMP by chunking. </w:t>
      </w:r>
    </w:p>
    <w:p w14:paraId="471BF888" w14:textId="77777777" w:rsidR="003557CB" w:rsidRDefault="003557CB" w:rsidP="003557CB">
      <w:pPr>
        <w:pStyle w:val="ListParagraph"/>
        <w:ind w:left="720"/>
      </w:pPr>
    </w:p>
    <w:p w14:paraId="171A51AD" w14:textId="77777777" w:rsidR="003557CB" w:rsidRDefault="003557CB" w:rsidP="003557CB">
      <w:pPr>
        <w:pStyle w:val="Heading4"/>
      </w:pPr>
      <w:r>
        <w:t>Retrieve Saved Log File</w:t>
      </w:r>
    </w:p>
    <w:p w14:paraId="67BC0C46" w14:textId="77777777" w:rsidR="003557CB" w:rsidRDefault="003557CB" w:rsidP="003557CB">
      <w:pPr>
        <w:pStyle w:val="ListParagraph"/>
        <w:numPr>
          <w:ilvl w:val="0"/>
          <w:numId w:val="33"/>
        </w:numPr>
      </w:pPr>
      <w:r>
        <w:t>Workflow</w:t>
      </w:r>
    </w:p>
    <w:p w14:paraId="342FBCA3" w14:textId="77777777" w:rsidR="003557CB" w:rsidRDefault="003557CB" w:rsidP="003557CB">
      <w:pPr>
        <w:pStyle w:val="ListParagraph"/>
        <w:ind w:left="720"/>
      </w:pPr>
      <w:r>
        <w:object w:dxaOrig="10659" w:dyaOrig="6631" w14:anchorId="45B477DA">
          <v:shape id="_x0000_i1098" type="#_x0000_t75" style="width:533.45pt;height:331.85pt" o:ole="">
            <v:imagedata r:id="rId158" o:title=""/>
          </v:shape>
          <o:OLEObject Type="Embed" ProgID="Visio.Drawing.11" ShapeID="_x0000_i1098" DrawAspect="Content" ObjectID="_1553663380" r:id="rId159"/>
        </w:object>
      </w:r>
    </w:p>
    <w:p w14:paraId="26647F93" w14:textId="77777777" w:rsidR="003557CB" w:rsidRDefault="003557CB" w:rsidP="003557CB">
      <w:pPr>
        <w:pStyle w:val="ListParagraph"/>
        <w:numPr>
          <w:ilvl w:val="0"/>
          <w:numId w:val="33"/>
        </w:numPr>
      </w:pPr>
      <w:r>
        <w:t>Description</w:t>
      </w:r>
    </w:p>
    <w:p w14:paraId="787EF361" w14:textId="77777777" w:rsidR="003557CB" w:rsidRDefault="003557CB" w:rsidP="003557CB">
      <w:pPr>
        <w:pStyle w:val="ListParagraph"/>
        <w:ind w:left="720"/>
      </w:pPr>
      <w:r>
        <w:t>This function will get the saved log file from GDMP by chunking.</w:t>
      </w:r>
    </w:p>
    <w:p w14:paraId="394BCD4B" w14:textId="77777777" w:rsidR="003557CB" w:rsidRDefault="003557CB" w:rsidP="003557CB">
      <w:pPr>
        <w:pStyle w:val="ListParagraph"/>
        <w:ind w:left="720"/>
      </w:pPr>
    </w:p>
    <w:p w14:paraId="2C0F963B" w14:textId="77777777" w:rsidR="003557CB" w:rsidRDefault="003557CB" w:rsidP="003557CB">
      <w:pPr>
        <w:pStyle w:val="Heading4"/>
      </w:pPr>
      <w:bookmarkStart w:id="108" w:name="_Transfer_Software_Binary"/>
      <w:bookmarkEnd w:id="108"/>
      <w:r>
        <w:t>Transfer Software Binary File</w:t>
      </w:r>
    </w:p>
    <w:p w14:paraId="6D03230F" w14:textId="77777777" w:rsidR="003557CB" w:rsidRDefault="003557CB" w:rsidP="003557CB">
      <w:pPr>
        <w:pStyle w:val="ListParagraph"/>
        <w:numPr>
          <w:ilvl w:val="0"/>
          <w:numId w:val="33"/>
        </w:numPr>
      </w:pPr>
      <w:r>
        <w:t>Workflow</w:t>
      </w:r>
    </w:p>
    <w:p w14:paraId="2C64D72F" w14:textId="77777777" w:rsidR="003557CB" w:rsidRDefault="003557CB" w:rsidP="003557CB">
      <w:pPr>
        <w:pStyle w:val="ListParagraph"/>
        <w:ind w:left="720"/>
      </w:pPr>
    </w:p>
    <w:p w14:paraId="339FECBC" w14:textId="77777777" w:rsidR="003557CB" w:rsidRDefault="003557CB" w:rsidP="003557CB">
      <w:pPr>
        <w:pStyle w:val="ListParagraph"/>
        <w:ind w:left="720"/>
      </w:pPr>
      <w:r>
        <w:object w:dxaOrig="11172" w:dyaOrig="7453" w14:anchorId="3766C488">
          <v:shape id="_x0000_i1099" type="#_x0000_t75" style="width:558.45pt;height:372.5pt" o:ole="">
            <v:imagedata r:id="rId160" o:title=""/>
          </v:shape>
          <o:OLEObject Type="Embed" ProgID="Visio.Drawing.11" ShapeID="_x0000_i1099" DrawAspect="Content" ObjectID="_1553663381" r:id="rId161"/>
        </w:object>
      </w:r>
    </w:p>
    <w:p w14:paraId="1949A6CA" w14:textId="77777777" w:rsidR="003557CB" w:rsidRDefault="003557CB" w:rsidP="003557CB">
      <w:pPr>
        <w:pStyle w:val="ListParagraph"/>
        <w:ind w:left="720"/>
      </w:pPr>
    </w:p>
    <w:p w14:paraId="39905997" w14:textId="77777777" w:rsidR="003557CB" w:rsidRDefault="003557CB" w:rsidP="003557CB">
      <w:pPr>
        <w:pStyle w:val="ListParagraph"/>
        <w:numPr>
          <w:ilvl w:val="0"/>
          <w:numId w:val="33"/>
        </w:numPr>
      </w:pPr>
      <w:r>
        <w:t>Description</w:t>
      </w:r>
    </w:p>
    <w:p w14:paraId="71C9D742" w14:textId="77777777" w:rsidR="003557CB" w:rsidRDefault="003557CB" w:rsidP="003557CB">
      <w:pPr>
        <w:pStyle w:val="ListParagraph"/>
        <w:ind w:left="720"/>
      </w:pPr>
      <w:r>
        <w:t>This function will transfer the software binary from GDMP to Vital Sync by chunking.</w:t>
      </w:r>
    </w:p>
    <w:p w14:paraId="67540446" w14:textId="77777777" w:rsidR="003557CB" w:rsidRDefault="003557CB" w:rsidP="003557CB">
      <w:pPr>
        <w:pStyle w:val="ListParagraph"/>
        <w:ind w:left="720"/>
      </w:pPr>
    </w:p>
    <w:p w14:paraId="1D34D0AA" w14:textId="77777777" w:rsidR="003557CB" w:rsidRDefault="003557CB" w:rsidP="003557CB">
      <w:pPr>
        <w:pStyle w:val="Heading4"/>
      </w:pPr>
      <w:bookmarkStart w:id="109" w:name="_Transfer_Feature_License"/>
      <w:bookmarkEnd w:id="109"/>
      <w:r>
        <w:t>Transfer Feature License File</w:t>
      </w:r>
    </w:p>
    <w:p w14:paraId="0E35DE6E" w14:textId="77777777" w:rsidR="003557CB" w:rsidRDefault="003557CB" w:rsidP="003557CB">
      <w:pPr>
        <w:pStyle w:val="ListParagraph"/>
        <w:numPr>
          <w:ilvl w:val="0"/>
          <w:numId w:val="33"/>
        </w:numPr>
      </w:pPr>
      <w:r>
        <w:t>Workflow</w:t>
      </w:r>
    </w:p>
    <w:p w14:paraId="43A2DF2D" w14:textId="77777777" w:rsidR="003557CB" w:rsidRDefault="003557CB" w:rsidP="003557CB">
      <w:pPr>
        <w:pStyle w:val="ListParagraph"/>
        <w:ind w:left="720"/>
      </w:pPr>
      <w:r>
        <w:object w:dxaOrig="11115" w:dyaOrig="7566" w14:anchorId="7C8E632E">
          <v:shape id="_x0000_i1100" type="#_x0000_t75" style="width:555.95pt;height:378.8pt" o:ole="">
            <v:imagedata r:id="rId162" o:title=""/>
          </v:shape>
          <o:OLEObject Type="Embed" ProgID="Visio.Drawing.11" ShapeID="_x0000_i1100" DrawAspect="Content" ObjectID="_1553663382" r:id="rId163"/>
        </w:object>
      </w:r>
    </w:p>
    <w:p w14:paraId="5A58AA8C" w14:textId="77777777" w:rsidR="003557CB" w:rsidRDefault="003557CB" w:rsidP="003557CB">
      <w:pPr>
        <w:pStyle w:val="ListParagraph"/>
        <w:numPr>
          <w:ilvl w:val="0"/>
          <w:numId w:val="33"/>
        </w:numPr>
      </w:pPr>
      <w:r>
        <w:t>Description</w:t>
      </w:r>
    </w:p>
    <w:p w14:paraId="1693979A" w14:textId="77777777" w:rsidR="003557CB" w:rsidRDefault="003557CB" w:rsidP="003557CB">
      <w:pPr>
        <w:pStyle w:val="ListParagraph"/>
        <w:ind w:left="720"/>
      </w:pPr>
      <w:r>
        <w:t>This function will transfer the feature license file from GDMP to Vital Sync by chunking.</w:t>
      </w:r>
    </w:p>
    <w:p w14:paraId="372BA126" w14:textId="77777777" w:rsidR="003557CB" w:rsidRDefault="003557CB" w:rsidP="003557CB">
      <w:pPr>
        <w:rPr>
          <w:color w:val="FF0000"/>
        </w:rPr>
      </w:pPr>
    </w:p>
    <w:p w14:paraId="1FD1FD1B" w14:textId="77777777" w:rsidR="003557CB" w:rsidRDefault="003557CB" w:rsidP="003557CB">
      <w:pPr>
        <w:pStyle w:val="Heading4"/>
      </w:pPr>
      <w:r>
        <w:t>Retrieve Feature License File</w:t>
      </w:r>
    </w:p>
    <w:p w14:paraId="55E7C787" w14:textId="77777777" w:rsidR="003557CB" w:rsidRDefault="003557CB" w:rsidP="003557CB">
      <w:pPr>
        <w:pStyle w:val="ListParagraph"/>
        <w:numPr>
          <w:ilvl w:val="0"/>
          <w:numId w:val="33"/>
        </w:numPr>
      </w:pPr>
      <w:r>
        <w:t>Workflow</w:t>
      </w:r>
    </w:p>
    <w:p w14:paraId="37DE7443" w14:textId="77777777" w:rsidR="003557CB" w:rsidRDefault="003557CB" w:rsidP="003557CB">
      <w:pPr>
        <w:ind w:left="360"/>
      </w:pPr>
      <w:r>
        <w:object w:dxaOrig="10659" w:dyaOrig="6489" w14:anchorId="7D7FCA60">
          <v:shape id="_x0000_i1101" type="#_x0000_t75" style="width:533.45pt;height:324.95pt" o:ole="">
            <v:imagedata r:id="rId164" o:title=""/>
          </v:shape>
          <o:OLEObject Type="Embed" ProgID="Visio.Drawing.11" ShapeID="_x0000_i1101" DrawAspect="Content" ObjectID="_1553663383" r:id="rId165"/>
        </w:object>
      </w:r>
    </w:p>
    <w:p w14:paraId="6C1F0F98" w14:textId="77777777" w:rsidR="003557CB" w:rsidRDefault="003557CB" w:rsidP="003557CB">
      <w:pPr>
        <w:pStyle w:val="ListParagraph"/>
        <w:numPr>
          <w:ilvl w:val="0"/>
          <w:numId w:val="33"/>
        </w:numPr>
      </w:pPr>
      <w:r>
        <w:t>Description</w:t>
      </w:r>
    </w:p>
    <w:p w14:paraId="7EA63193" w14:textId="77777777" w:rsidR="003557CB" w:rsidRDefault="003557CB" w:rsidP="003557CB">
      <w:pPr>
        <w:pStyle w:val="ListParagraph"/>
        <w:ind w:left="720"/>
      </w:pPr>
      <w:r>
        <w:t>This function will retrieve the feature license file from GDMP by chunking.</w:t>
      </w:r>
    </w:p>
    <w:p w14:paraId="48C8E23E" w14:textId="77777777" w:rsidR="003557CB" w:rsidRPr="00DF1B11" w:rsidRDefault="003557CB" w:rsidP="003557CB">
      <w:pPr>
        <w:rPr>
          <w:color w:val="FF0000"/>
        </w:rPr>
      </w:pPr>
    </w:p>
    <w:p w14:paraId="5D9C3884" w14:textId="77777777" w:rsidR="003557CB" w:rsidRPr="004B0EC8" w:rsidRDefault="003557CB" w:rsidP="003557CB">
      <w:pPr>
        <w:pStyle w:val="Heading2"/>
      </w:pPr>
      <w:bookmarkStart w:id="110" w:name="_Toc433358471"/>
      <w:r>
        <w:t>Metadata Service</w:t>
      </w:r>
      <w:bookmarkEnd w:id="110"/>
    </w:p>
    <w:p w14:paraId="4D31118B" w14:textId="77777777" w:rsidR="003557CB" w:rsidRDefault="003557CB" w:rsidP="003557CB">
      <w:r>
        <w:t>This class will maintain all metadata</w:t>
      </w:r>
    </w:p>
    <w:p w14:paraId="6E7AE96B" w14:textId="77777777" w:rsidR="003557CB" w:rsidRDefault="003557CB" w:rsidP="003557CB">
      <w:r>
        <w:object w:dxaOrig="5656" w:dyaOrig="1339" w14:anchorId="2A83D005">
          <v:shape id="_x0000_i1102" type="#_x0000_t75" style="width:283pt;height:66.35pt" o:ole="">
            <v:imagedata r:id="rId166" o:title=""/>
          </v:shape>
          <o:OLEObject Type="Embed" ProgID="Visio.Drawing.11" ShapeID="_x0000_i1102" DrawAspect="Content" ObjectID="_1553663384" r:id="rId167"/>
        </w:object>
      </w:r>
    </w:p>
    <w:p w14:paraId="7C59AB99" w14:textId="77777777" w:rsidR="003557CB" w:rsidRDefault="003557CB" w:rsidP="003557CB">
      <w:pPr>
        <w:pStyle w:val="ListParagraph"/>
        <w:numPr>
          <w:ilvl w:val="0"/>
          <w:numId w:val="35"/>
        </w:numPr>
      </w:pPr>
      <w:r>
        <w:t>Supported Device Types</w:t>
      </w:r>
    </w:p>
    <w:p w14:paraId="171904D8" w14:textId="77777777" w:rsidR="003557CB" w:rsidRDefault="003557CB" w:rsidP="003557CB">
      <w:pPr>
        <w:pStyle w:val="ListParagraph"/>
        <w:ind w:left="720"/>
      </w:pPr>
      <w:r>
        <w:t>Get supported device types list from GDMP and save it for later use.</w:t>
      </w:r>
    </w:p>
    <w:p w14:paraId="35DB9A7A" w14:textId="77777777" w:rsidR="003557CB" w:rsidRDefault="003557CB" w:rsidP="003557CB">
      <w:pPr>
        <w:pStyle w:val="ListParagraph"/>
        <w:numPr>
          <w:ilvl w:val="0"/>
          <w:numId w:val="35"/>
        </w:numPr>
      </w:pPr>
      <w:r>
        <w:t>Business Rules</w:t>
      </w:r>
    </w:p>
    <w:p w14:paraId="44C20327" w14:textId="77777777" w:rsidR="003557CB" w:rsidRDefault="003557CB" w:rsidP="003557CB">
      <w:pPr>
        <w:pStyle w:val="ListParagraph"/>
        <w:ind w:left="720"/>
      </w:pPr>
      <w:r>
        <w:t>Get Business Rules from GDMP for each device type and save them for later use.</w:t>
      </w:r>
    </w:p>
    <w:p w14:paraId="61FFB7EC" w14:textId="77777777" w:rsidR="003557CB" w:rsidRDefault="003557CB" w:rsidP="003557CB">
      <w:pPr>
        <w:pStyle w:val="Heading1"/>
      </w:pPr>
      <w:bookmarkStart w:id="111" w:name="_Toc433358472"/>
      <w:r>
        <w:t>AUDITING TRAIL</w:t>
      </w:r>
      <w:bookmarkEnd w:id="111"/>
    </w:p>
    <w:p w14:paraId="2A3FC0E3" w14:textId="77777777" w:rsidR="003557CB" w:rsidRDefault="003557CB" w:rsidP="003557CB">
      <w:r>
        <w:t xml:space="preserve">Auditing Trail Class will log all user activity in auditing log file. </w:t>
      </w:r>
    </w:p>
    <w:p w14:paraId="6AD78A5F" w14:textId="77777777" w:rsidR="003557CB" w:rsidRDefault="003557CB" w:rsidP="003557CB">
      <w:pPr>
        <w:pStyle w:val="ListParagraph"/>
        <w:numPr>
          <w:ilvl w:val="0"/>
          <w:numId w:val="35"/>
        </w:numPr>
      </w:pPr>
      <w:r>
        <w:t xml:space="preserve">Each DMM API should call AuditingTrail.Log before handling the user request. </w:t>
      </w:r>
    </w:p>
    <w:p w14:paraId="69E44A68" w14:textId="77777777" w:rsidR="003557CB" w:rsidRDefault="003557CB" w:rsidP="003557CB">
      <w:pPr>
        <w:pStyle w:val="ListParagraph"/>
        <w:numPr>
          <w:ilvl w:val="0"/>
          <w:numId w:val="35"/>
        </w:numPr>
      </w:pPr>
      <w:r>
        <w:t>Each notification with final result should also call AuditingTrail.Log to log the activity result.</w:t>
      </w:r>
    </w:p>
    <w:p w14:paraId="76076732" w14:textId="77777777" w:rsidR="003557CB" w:rsidRDefault="003557CB" w:rsidP="003557CB">
      <w:r>
        <w:object w:dxaOrig="6079" w:dyaOrig="952" w14:anchorId="1DD00F22">
          <v:shape id="_x0000_i1103" type="#_x0000_t75" style="width:303.65pt;height:47.6pt" o:ole="">
            <v:imagedata r:id="rId168" o:title=""/>
          </v:shape>
          <o:OLEObject Type="Embed" ProgID="Visio.Drawing.11" ShapeID="_x0000_i1103" DrawAspect="Content" ObjectID="_1553663385" r:id="rId169"/>
        </w:object>
      </w:r>
    </w:p>
    <w:p w14:paraId="150EED31" w14:textId="77777777" w:rsidR="003557CB" w:rsidRDefault="003557CB" w:rsidP="003557CB"/>
    <w:p w14:paraId="78AE2639" w14:textId="77777777" w:rsidR="003557CB" w:rsidRPr="005A431B" w:rsidRDefault="003557CB" w:rsidP="003557CB">
      <w:pPr>
        <w:pStyle w:val="Heading1"/>
      </w:pPr>
      <w:bookmarkStart w:id="112" w:name="_Toc433358473"/>
      <w:r>
        <w:t>CC UPDATE</w:t>
      </w:r>
      <w:bookmarkEnd w:id="112"/>
    </w:p>
    <w:p w14:paraId="4BFD461A" w14:textId="77777777" w:rsidR="003557CB" w:rsidRDefault="003557CB" w:rsidP="003557CB"/>
    <w:p w14:paraId="4E7734C7" w14:textId="77777777" w:rsidR="003557CB" w:rsidRDefault="003557CB" w:rsidP="003557CB">
      <w:r>
        <w:t xml:space="preserve">See </w:t>
      </w:r>
      <w:hyperlink w:anchor="_Sign_On" w:history="1">
        <w:r w:rsidRPr="00446299">
          <w:rPr>
            <w:rStyle w:val="Hyperlink"/>
          </w:rPr>
          <w:t>Sign on</w:t>
        </w:r>
      </w:hyperlink>
    </w:p>
    <w:p w14:paraId="4E308E42" w14:textId="77777777" w:rsidR="003557CB" w:rsidRPr="00BC3812" w:rsidRDefault="003557CB" w:rsidP="003557CB"/>
    <w:p w14:paraId="37CE5D42" w14:textId="77777777" w:rsidR="003557CB" w:rsidRPr="004B0EC8" w:rsidRDefault="003557CB" w:rsidP="003557CB">
      <w:pPr>
        <w:pStyle w:val="Heading1"/>
      </w:pPr>
      <w:bookmarkStart w:id="113" w:name="_Toc433358474"/>
      <w:r>
        <w:t>CC TIMER</w:t>
      </w:r>
      <w:bookmarkEnd w:id="113"/>
    </w:p>
    <w:p w14:paraId="02DC7A4E" w14:textId="77777777" w:rsidR="003557CB" w:rsidRPr="009F401E" w:rsidRDefault="003557CB" w:rsidP="003557CB">
      <w:pPr>
        <w:pStyle w:val="Heading2"/>
      </w:pPr>
      <w:bookmarkStart w:id="114" w:name="_CC_Trigger"/>
      <w:bookmarkStart w:id="115" w:name="_Toc433358475"/>
      <w:bookmarkEnd w:id="114"/>
      <w:r>
        <w:t>CC Trigger</w:t>
      </w:r>
      <w:bookmarkEnd w:id="115"/>
    </w:p>
    <w:p w14:paraId="5F4CC732" w14:textId="77777777" w:rsidR="003557CB" w:rsidRDefault="003557CB" w:rsidP="003557CB">
      <w:r>
        <w:t>This is an executable application that is able to perform the tasks scheduled in Job Scheduler.</w:t>
      </w:r>
    </w:p>
    <w:p w14:paraId="1F82A03C" w14:textId="77777777" w:rsidR="003557CB" w:rsidRDefault="003557CB" w:rsidP="003557CB">
      <w:pPr>
        <w:pStyle w:val="ListParagraph"/>
        <w:numPr>
          <w:ilvl w:val="0"/>
          <w:numId w:val="35"/>
        </w:numPr>
      </w:pPr>
      <w:r>
        <w:t>Virtual Dock</w:t>
      </w:r>
    </w:p>
    <w:p w14:paraId="7149EAD2" w14:textId="77777777" w:rsidR="003557CB" w:rsidRDefault="003557CB" w:rsidP="003557CB">
      <w:pPr>
        <w:ind w:left="720"/>
      </w:pPr>
      <w:r>
        <w:t xml:space="preserve">This task is created during installation when it’s centralized mode. It will need a user/password for login. It will call the DMM API DeveListVirtualDock instead of DeviceList to perform virtual dock. See </w:t>
      </w:r>
      <w:hyperlink w:anchor="_Get_Devices_Virtual" w:history="1">
        <w:r w:rsidRPr="002F443A">
          <w:rPr>
            <w:rStyle w:val="Hyperlink"/>
          </w:rPr>
          <w:t>Virtual Dock</w:t>
        </w:r>
      </w:hyperlink>
      <w:r>
        <w:t xml:space="preserve"> Workflow.</w:t>
      </w:r>
    </w:p>
    <w:p w14:paraId="3BC27001" w14:textId="77777777" w:rsidR="003557CB" w:rsidRDefault="003557CB" w:rsidP="003557CB">
      <w:pPr>
        <w:ind w:left="720"/>
      </w:pPr>
    </w:p>
    <w:p w14:paraId="2D4F97A1" w14:textId="77777777" w:rsidR="003557CB" w:rsidRDefault="003557CB" w:rsidP="003557CB">
      <w:pPr>
        <w:pStyle w:val="ListParagraph"/>
        <w:numPr>
          <w:ilvl w:val="0"/>
          <w:numId w:val="35"/>
        </w:numPr>
      </w:pPr>
      <w:r>
        <w:t>Retrieve Scheduled Device Log</w:t>
      </w:r>
    </w:p>
    <w:p w14:paraId="6178B6FB" w14:textId="77777777" w:rsidR="003557CB" w:rsidRDefault="003557CB" w:rsidP="003557CB">
      <w:pPr>
        <w:ind w:left="720"/>
      </w:pPr>
      <w:r>
        <w:t>When this task runs, it will try to get all schedule sync log request ID from a pending Request ID file. For each request ID, query Vital Sync to see if the log file is ready. If it is, retrieve the file from VS and upload it to GDMP.</w:t>
      </w:r>
    </w:p>
    <w:p w14:paraId="6F109D90" w14:textId="77777777" w:rsidR="003557CB" w:rsidRDefault="003557CB" w:rsidP="003557CB">
      <w:pPr>
        <w:ind w:left="720"/>
      </w:pPr>
    </w:p>
    <w:p w14:paraId="6B798A1B" w14:textId="77777777" w:rsidR="003557CB" w:rsidRDefault="003557CB" w:rsidP="003557CB">
      <w:pPr>
        <w:pStyle w:val="ListParagraph"/>
        <w:numPr>
          <w:ilvl w:val="0"/>
          <w:numId w:val="35"/>
        </w:numPr>
      </w:pPr>
      <w:r>
        <w:t>Update Latest Software</w:t>
      </w:r>
    </w:p>
    <w:p w14:paraId="30B4241F" w14:textId="77777777" w:rsidR="003557CB" w:rsidRDefault="003557CB" w:rsidP="003557CB">
      <w:pPr>
        <w:pStyle w:val="ListParagraph"/>
        <w:ind w:left="720"/>
      </w:pPr>
      <w:r>
        <w:t>When this task runs, it will try to get all schedule latest software update request ID from a pending Request ID file. For each request ID, query Vital Sync to see if the update is done. If it is, send a log update activity to GDMP and remove the ID from the file. If update successfully, CC Trigger should perform sync device configuration.</w:t>
      </w:r>
    </w:p>
    <w:p w14:paraId="09DA8BE9" w14:textId="77777777" w:rsidR="003557CB" w:rsidRDefault="003557CB" w:rsidP="003557CB"/>
    <w:p w14:paraId="20362A89" w14:textId="77777777" w:rsidR="003557CB" w:rsidRDefault="003557CB" w:rsidP="003557CB">
      <w:pPr>
        <w:pStyle w:val="ListParagraph"/>
        <w:numPr>
          <w:ilvl w:val="0"/>
          <w:numId w:val="35"/>
        </w:numPr>
      </w:pPr>
      <w:r>
        <w:t>Update Specific Software</w:t>
      </w:r>
    </w:p>
    <w:p w14:paraId="590A88C8" w14:textId="77777777" w:rsidR="003557CB" w:rsidRDefault="003557CB" w:rsidP="003557CB">
      <w:pPr>
        <w:pStyle w:val="ListParagraph"/>
        <w:ind w:left="720"/>
      </w:pPr>
      <w:r>
        <w:t>It’s same with Update Latest Software</w:t>
      </w:r>
    </w:p>
    <w:p w14:paraId="042E57A5" w14:textId="77777777" w:rsidR="003557CB" w:rsidRDefault="003557CB" w:rsidP="003557CB">
      <w:pPr>
        <w:pStyle w:val="ListParagraph"/>
        <w:ind w:left="720"/>
      </w:pPr>
    </w:p>
    <w:p w14:paraId="00E51981" w14:textId="77777777" w:rsidR="003557CB" w:rsidRDefault="003557CB" w:rsidP="003557CB">
      <w:pPr>
        <w:pStyle w:val="ListParagraph"/>
        <w:numPr>
          <w:ilvl w:val="0"/>
          <w:numId w:val="35"/>
        </w:numPr>
      </w:pPr>
      <w:r>
        <w:t>Timeout Request Re-check</w:t>
      </w:r>
    </w:p>
    <w:p w14:paraId="7010250E" w14:textId="77777777" w:rsidR="003557CB" w:rsidRDefault="003557CB" w:rsidP="003557CB">
      <w:pPr>
        <w:pStyle w:val="ListParagraph"/>
        <w:ind w:left="720"/>
      </w:pPr>
      <w:r>
        <w:t>This task is to check the result of all timeout requests. So far only update software and update feature license need to be taken care of.</w:t>
      </w:r>
    </w:p>
    <w:p w14:paraId="366A76F5" w14:textId="77777777" w:rsidR="003557CB" w:rsidRDefault="003557CB" w:rsidP="003557CB">
      <w:pPr>
        <w:pStyle w:val="ListParagraph"/>
        <w:ind w:left="720"/>
      </w:pPr>
      <w:r>
        <w:t>For update software, check the result, send the acknowledge message to GDMP. Perform sync running configuration if the result is success.</w:t>
      </w:r>
    </w:p>
    <w:p w14:paraId="2D627763" w14:textId="77777777" w:rsidR="003557CB" w:rsidRDefault="003557CB" w:rsidP="003557CB">
      <w:pPr>
        <w:pStyle w:val="ListParagraph"/>
        <w:ind w:left="720"/>
      </w:pPr>
      <w:r>
        <w:t>For update feature license, it’s same as update software.</w:t>
      </w:r>
    </w:p>
    <w:p w14:paraId="358AD766" w14:textId="77777777" w:rsidR="003557CB" w:rsidRDefault="003557CB" w:rsidP="003557CB"/>
    <w:p w14:paraId="2A763401" w14:textId="77777777" w:rsidR="003557CB" w:rsidRPr="00EB6902" w:rsidRDefault="003557CB" w:rsidP="003557CB">
      <w:pPr>
        <w:pStyle w:val="Heading1"/>
      </w:pPr>
      <w:bookmarkStart w:id="116" w:name="_Appendix_A"/>
      <w:bookmarkStart w:id="117" w:name="_Toc433358476"/>
      <w:bookmarkEnd w:id="116"/>
      <w:r>
        <w:t>Appendix A</w:t>
      </w:r>
      <w:bookmarkEnd w:id="117"/>
    </w:p>
    <w:p w14:paraId="13B5DCF0" w14:textId="77777777" w:rsidR="003557CB" w:rsidRDefault="003557CB" w:rsidP="003557CB">
      <w:r>
        <w:t>Notifications</w:t>
      </w:r>
    </w:p>
    <w:p w14:paraId="42E99D1B" w14:textId="77777777" w:rsidR="003557CB" w:rsidRDefault="003557CB" w:rsidP="003557CB">
      <w:pPr>
        <w:pStyle w:val="ListParagraph"/>
        <w:numPr>
          <w:ilvl w:val="0"/>
          <w:numId w:val="35"/>
        </w:numPr>
      </w:pPr>
      <w:r w:rsidRPr="00946556">
        <w:t>Prep Screen Notification</w:t>
      </w:r>
    </w:p>
    <w:p w14:paraId="173CFE4F" w14:textId="77777777" w:rsidR="003557CB" w:rsidRDefault="003557CB" w:rsidP="003557CB">
      <w:pPr>
        <w:pStyle w:val="ListParagraph"/>
        <w:ind w:left="720"/>
      </w:pPr>
      <w:r>
        <w:t>Notification Type = “</w:t>
      </w:r>
      <w:r w:rsidRPr="00E8084D">
        <w:t>PrepScreenNotification</w:t>
      </w:r>
      <w:r>
        <w:t>”</w:t>
      </w:r>
    </w:p>
    <w:p w14:paraId="19F4ECF3" w14:textId="77777777" w:rsidR="003557CB" w:rsidRDefault="003557CB" w:rsidP="003557CB">
      <w:pPr>
        <w:pStyle w:val="ListParagraph"/>
        <w:ind w:left="720"/>
      </w:pPr>
      <w:r>
        <w:t>Notification = {</w:t>
      </w:r>
    </w:p>
    <w:p w14:paraId="6432EE5B" w14:textId="77777777" w:rsidR="003557CB" w:rsidRDefault="003557CB" w:rsidP="003557CB">
      <w:pPr>
        <w:pStyle w:val="ListParagraph"/>
        <w:ind w:left="720"/>
      </w:pPr>
      <w:r>
        <w:tab/>
        <w:t>int totalSoftwareCnt;</w:t>
      </w:r>
    </w:p>
    <w:p w14:paraId="10EF0F39" w14:textId="77777777" w:rsidR="003557CB" w:rsidRDefault="003557CB" w:rsidP="003557CB">
      <w:pPr>
        <w:pStyle w:val="ListParagraph"/>
        <w:ind w:left="720"/>
      </w:pPr>
      <w:r>
        <w:tab/>
        <w:t>int totalFeatureLicenseCnt;</w:t>
      </w:r>
    </w:p>
    <w:p w14:paraId="3E27C257" w14:textId="77777777" w:rsidR="003557CB" w:rsidRDefault="003557CB" w:rsidP="003557CB">
      <w:pPr>
        <w:pStyle w:val="ListParagraph"/>
        <w:ind w:left="720"/>
      </w:pPr>
      <w:r>
        <w:tab/>
        <w:t>int completedSoftwareCnt;</w:t>
      </w:r>
    </w:p>
    <w:p w14:paraId="16576C22" w14:textId="77777777" w:rsidR="003557CB" w:rsidRDefault="003557CB" w:rsidP="003557CB">
      <w:pPr>
        <w:pStyle w:val="ListParagraph"/>
        <w:ind w:left="720"/>
      </w:pPr>
      <w:r>
        <w:tab/>
        <w:t>int completedFeatureLicenseCnt;</w:t>
      </w:r>
    </w:p>
    <w:p w14:paraId="32DC16BD" w14:textId="77777777" w:rsidR="003557CB" w:rsidRDefault="003557CB" w:rsidP="003557CB">
      <w:pPr>
        <w:pStyle w:val="ListParagraph"/>
        <w:ind w:left="720"/>
      </w:pPr>
      <w:r>
        <w:tab/>
        <w:t>bool jobDone;</w:t>
      </w:r>
    </w:p>
    <w:p w14:paraId="406127F4" w14:textId="77777777" w:rsidR="003557CB" w:rsidRDefault="003557CB" w:rsidP="003557CB">
      <w:pPr>
        <w:pStyle w:val="ListParagraph"/>
        <w:ind w:left="720"/>
      </w:pPr>
      <w:r>
        <w:t>}</w:t>
      </w:r>
    </w:p>
    <w:p w14:paraId="6A468691" w14:textId="77777777" w:rsidR="003557CB" w:rsidRDefault="003557CB" w:rsidP="003557CB"/>
    <w:p w14:paraId="2EA55B18" w14:textId="77777777" w:rsidR="003557CB" w:rsidRDefault="003557CB" w:rsidP="003557CB">
      <w:pPr>
        <w:pStyle w:val="ListParagraph"/>
        <w:numPr>
          <w:ilvl w:val="0"/>
          <w:numId w:val="35"/>
        </w:numPr>
      </w:pPr>
      <w:r>
        <w:t>Software Alert</w:t>
      </w:r>
    </w:p>
    <w:p w14:paraId="18A46935" w14:textId="77777777" w:rsidR="003557CB" w:rsidRDefault="003557CB" w:rsidP="003557CB">
      <w:pPr>
        <w:pStyle w:val="ListParagraph"/>
        <w:ind w:left="720"/>
      </w:pPr>
      <w:r>
        <w:t>Notification Type = “SoftwareAlert”</w:t>
      </w:r>
    </w:p>
    <w:p w14:paraId="7664E6A6" w14:textId="77777777" w:rsidR="003557CB" w:rsidRDefault="003557CB" w:rsidP="003557CB">
      <w:pPr>
        <w:pStyle w:val="ListParagraph"/>
        <w:ind w:left="720"/>
      </w:pPr>
      <w:r>
        <w:t>Notification = {</w:t>
      </w:r>
    </w:p>
    <w:p w14:paraId="17F16AB0" w14:textId="77777777" w:rsidR="003557CB" w:rsidRDefault="003557CB" w:rsidP="003557CB">
      <w:pPr>
        <w:pStyle w:val="ListParagraph"/>
        <w:ind w:left="720"/>
      </w:pPr>
      <w:r>
        <w:tab/>
        <w:t>int CanUpdateSoftwareDeviceCount</w:t>
      </w:r>
    </w:p>
    <w:p w14:paraId="2396A97F" w14:textId="77777777" w:rsidR="003557CB" w:rsidRDefault="003557CB" w:rsidP="003557CB">
      <w:pPr>
        <w:pStyle w:val="ListParagraph"/>
        <w:ind w:left="720"/>
      </w:pPr>
      <w:r>
        <w:t>}</w:t>
      </w:r>
    </w:p>
    <w:p w14:paraId="65F13285" w14:textId="77777777" w:rsidR="003557CB" w:rsidRDefault="003557CB" w:rsidP="003557CB">
      <w:pPr>
        <w:pStyle w:val="ListParagraph"/>
        <w:ind w:left="720"/>
      </w:pPr>
    </w:p>
    <w:p w14:paraId="712BF9CC" w14:textId="77777777" w:rsidR="003557CB" w:rsidRDefault="003557CB" w:rsidP="003557CB">
      <w:pPr>
        <w:pStyle w:val="ListParagraph"/>
        <w:numPr>
          <w:ilvl w:val="0"/>
          <w:numId w:val="35"/>
        </w:numPr>
      </w:pPr>
      <w:r>
        <w:t>Feature License Alert</w:t>
      </w:r>
    </w:p>
    <w:p w14:paraId="3F1AED03" w14:textId="77777777" w:rsidR="003557CB" w:rsidRDefault="003557CB" w:rsidP="003557CB">
      <w:pPr>
        <w:pStyle w:val="ListParagraph"/>
        <w:ind w:left="720"/>
      </w:pPr>
      <w:r>
        <w:t>Notification Type = “LicenseAlert”</w:t>
      </w:r>
    </w:p>
    <w:p w14:paraId="07036722" w14:textId="77777777" w:rsidR="003557CB" w:rsidRDefault="003557CB" w:rsidP="003557CB">
      <w:pPr>
        <w:pStyle w:val="ListParagraph"/>
        <w:ind w:left="720"/>
      </w:pPr>
      <w:r>
        <w:t>Notification = {</w:t>
      </w:r>
    </w:p>
    <w:p w14:paraId="28982B11" w14:textId="77777777" w:rsidR="003557CB" w:rsidRDefault="003557CB" w:rsidP="003557CB">
      <w:pPr>
        <w:pStyle w:val="ListParagraph"/>
        <w:ind w:left="720"/>
      </w:pPr>
      <w:r>
        <w:tab/>
        <w:t>int CanUpdateLicenseDeviceCount</w:t>
      </w:r>
    </w:p>
    <w:p w14:paraId="70B8E8FD" w14:textId="77777777" w:rsidR="003557CB" w:rsidRDefault="003557CB" w:rsidP="003557CB">
      <w:pPr>
        <w:pStyle w:val="ListParagraph"/>
        <w:ind w:left="720"/>
      </w:pPr>
      <w:r>
        <w:t>}</w:t>
      </w:r>
    </w:p>
    <w:p w14:paraId="00CF2C7F" w14:textId="77777777" w:rsidR="003557CB" w:rsidRDefault="003557CB" w:rsidP="003557CB">
      <w:pPr>
        <w:pStyle w:val="ListParagraph"/>
        <w:ind w:left="720"/>
      </w:pPr>
    </w:p>
    <w:p w14:paraId="26EABDE9" w14:textId="77777777" w:rsidR="003557CB" w:rsidRDefault="003557CB" w:rsidP="003557CB">
      <w:pPr>
        <w:pStyle w:val="ListParagraph"/>
        <w:numPr>
          <w:ilvl w:val="0"/>
          <w:numId w:val="35"/>
        </w:numPr>
      </w:pPr>
      <w:r>
        <w:t>Device Connection Notification</w:t>
      </w:r>
    </w:p>
    <w:p w14:paraId="168448D9" w14:textId="77777777" w:rsidR="003557CB" w:rsidRDefault="003557CB" w:rsidP="003557CB">
      <w:pPr>
        <w:pStyle w:val="ListParagraph"/>
        <w:ind w:left="720"/>
      </w:pPr>
      <w:r>
        <w:t>Notification Type = “DeviceConnectionNotification”</w:t>
      </w:r>
    </w:p>
    <w:p w14:paraId="6BEB6A75" w14:textId="77777777" w:rsidR="003557CB" w:rsidRDefault="003557CB" w:rsidP="003557CB">
      <w:pPr>
        <w:pStyle w:val="ListParagraph"/>
        <w:ind w:left="720"/>
      </w:pPr>
      <w:r>
        <w:t>Notification = {</w:t>
      </w:r>
    </w:p>
    <w:p w14:paraId="416006D9" w14:textId="77777777" w:rsidR="003557CB" w:rsidRDefault="003557CB" w:rsidP="003557CB">
      <w:pPr>
        <w:pStyle w:val="ListParagraph"/>
        <w:ind w:left="720"/>
      </w:pPr>
      <w:r>
        <w:tab/>
        <w:t>String DeviceType,</w:t>
      </w:r>
    </w:p>
    <w:p w14:paraId="1BF38A20" w14:textId="77777777" w:rsidR="003557CB" w:rsidRDefault="003557CB" w:rsidP="003557CB">
      <w:pPr>
        <w:pStyle w:val="ListParagraph"/>
        <w:ind w:left="720"/>
      </w:pPr>
      <w:r>
        <w:tab/>
        <w:t>String SerialNumber,</w:t>
      </w:r>
    </w:p>
    <w:p w14:paraId="6906B88D" w14:textId="77777777" w:rsidR="003557CB" w:rsidRDefault="003557CB" w:rsidP="003557CB">
      <w:pPr>
        <w:pStyle w:val="ListParagraph"/>
        <w:ind w:left="720"/>
      </w:pPr>
      <w:r>
        <w:tab/>
        <w:t>Bool Connected</w:t>
      </w:r>
    </w:p>
    <w:p w14:paraId="41E2EBA3" w14:textId="77777777" w:rsidR="003557CB" w:rsidRDefault="003557CB" w:rsidP="003557CB">
      <w:pPr>
        <w:pStyle w:val="ListParagraph"/>
        <w:ind w:left="720"/>
      </w:pPr>
      <w:r>
        <w:t>}</w:t>
      </w:r>
    </w:p>
    <w:p w14:paraId="3976B411" w14:textId="77777777" w:rsidR="003557CB" w:rsidRDefault="003557CB" w:rsidP="003557CB">
      <w:pPr>
        <w:pStyle w:val="ListParagraph"/>
        <w:ind w:left="720"/>
      </w:pPr>
    </w:p>
    <w:p w14:paraId="19E6C094" w14:textId="77777777" w:rsidR="003557CB" w:rsidRDefault="003557CB" w:rsidP="003557CB">
      <w:pPr>
        <w:pStyle w:val="ListParagraph"/>
        <w:numPr>
          <w:ilvl w:val="0"/>
          <w:numId w:val="35"/>
        </w:numPr>
      </w:pPr>
      <w:r>
        <w:t>Device Status Notification</w:t>
      </w:r>
    </w:p>
    <w:p w14:paraId="44769D6C" w14:textId="77777777" w:rsidR="003557CB" w:rsidRDefault="003557CB" w:rsidP="003557CB">
      <w:pPr>
        <w:pStyle w:val="ListParagraph"/>
        <w:ind w:left="720"/>
      </w:pPr>
      <w:r>
        <w:t>Notification Type = “DeviceStatusNotification”</w:t>
      </w:r>
    </w:p>
    <w:p w14:paraId="1581FFCB" w14:textId="77777777" w:rsidR="003557CB" w:rsidRDefault="003557CB" w:rsidP="003557CB">
      <w:pPr>
        <w:pStyle w:val="ListParagraph"/>
        <w:ind w:left="720"/>
      </w:pPr>
      <w:r>
        <w:t>Notification = {</w:t>
      </w:r>
    </w:p>
    <w:p w14:paraId="373ED421" w14:textId="77777777" w:rsidR="003557CB" w:rsidRDefault="003557CB" w:rsidP="003557CB">
      <w:pPr>
        <w:pStyle w:val="ListParagraph"/>
        <w:ind w:left="720"/>
      </w:pPr>
      <w:r>
        <w:tab/>
        <w:t>String DeviceType,</w:t>
      </w:r>
    </w:p>
    <w:p w14:paraId="005CD779" w14:textId="77777777" w:rsidR="003557CB" w:rsidRDefault="003557CB" w:rsidP="003557CB">
      <w:pPr>
        <w:pStyle w:val="ListParagraph"/>
        <w:ind w:left="720"/>
      </w:pPr>
      <w:r>
        <w:tab/>
        <w:t>String SerialNumber,</w:t>
      </w:r>
    </w:p>
    <w:p w14:paraId="04C2FC80" w14:textId="77777777" w:rsidR="003557CB" w:rsidRDefault="003557CB" w:rsidP="003557CB">
      <w:pPr>
        <w:pStyle w:val="ListParagraph"/>
        <w:ind w:left="720"/>
      </w:pPr>
      <w:r>
        <w:tab/>
        <w:t>Bool CanSyncCfg,</w:t>
      </w:r>
    </w:p>
    <w:p w14:paraId="475D6F2D" w14:textId="77777777" w:rsidR="003557CB" w:rsidRDefault="003557CB" w:rsidP="003557CB">
      <w:pPr>
        <w:pStyle w:val="ListParagraph"/>
        <w:ind w:left="720"/>
      </w:pPr>
      <w:r>
        <w:tab/>
        <w:t>String CanSyncCfgReason,</w:t>
      </w:r>
    </w:p>
    <w:p w14:paraId="667EEDCB" w14:textId="77777777" w:rsidR="003557CB" w:rsidRDefault="003557CB" w:rsidP="003557CB">
      <w:pPr>
        <w:pStyle w:val="ListParagraph"/>
        <w:ind w:left="720" w:firstLine="720"/>
      </w:pPr>
      <w:r>
        <w:t>Bool CanViewCfg,</w:t>
      </w:r>
    </w:p>
    <w:p w14:paraId="2E7573A4" w14:textId="77777777" w:rsidR="003557CB" w:rsidRDefault="003557CB" w:rsidP="003557CB">
      <w:pPr>
        <w:pStyle w:val="ListParagraph"/>
        <w:ind w:left="720"/>
      </w:pPr>
      <w:r>
        <w:tab/>
        <w:t>String CanViewCfgReason,</w:t>
      </w:r>
    </w:p>
    <w:p w14:paraId="6AE22DD2" w14:textId="77777777" w:rsidR="003557CB" w:rsidRDefault="003557CB" w:rsidP="003557CB">
      <w:pPr>
        <w:pStyle w:val="ListParagraph"/>
        <w:ind w:left="720" w:firstLine="720"/>
      </w:pPr>
      <w:r>
        <w:t>Bool CanRetrieveLog,</w:t>
      </w:r>
    </w:p>
    <w:p w14:paraId="0204C9ED" w14:textId="77777777" w:rsidR="003557CB" w:rsidRDefault="003557CB" w:rsidP="003557CB">
      <w:pPr>
        <w:pStyle w:val="ListParagraph"/>
        <w:ind w:left="720"/>
      </w:pPr>
      <w:r>
        <w:tab/>
        <w:t>String CanRetrieveLogReason,</w:t>
      </w:r>
    </w:p>
    <w:p w14:paraId="0CC34D83" w14:textId="77777777" w:rsidR="003557CB" w:rsidRDefault="003557CB" w:rsidP="003557CB">
      <w:pPr>
        <w:pStyle w:val="ListParagraph"/>
        <w:ind w:left="720" w:firstLine="720"/>
      </w:pPr>
      <w:r>
        <w:t>Bool CanViewSavedLog,</w:t>
      </w:r>
    </w:p>
    <w:p w14:paraId="3B8147D9" w14:textId="77777777" w:rsidR="003557CB" w:rsidRDefault="003557CB" w:rsidP="003557CB">
      <w:pPr>
        <w:pStyle w:val="ListParagraph"/>
        <w:ind w:left="720"/>
      </w:pPr>
      <w:r>
        <w:tab/>
        <w:t>String CanViewSavedLogReason,</w:t>
      </w:r>
    </w:p>
    <w:p w14:paraId="69AE3593" w14:textId="77777777" w:rsidR="003557CB" w:rsidRDefault="003557CB" w:rsidP="003557CB">
      <w:pPr>
        <w:pStyle w:val="ListParagraph"/>
        <w:ind w:left="720" w:firstLine="720"/>
      </w:pPr>
      <w:r>
        <w:t>Bool CanRegisterSoftware,</w:t>
      </w:r>
    </w:p>
    <w:p w14:paraId="5B4A2C95" w14:textId="77777777" w:rsidR="003557CB" w:rsidRDefault="003557CB" w:rsidP="003557CB">
      <w:pPr>
        <w:pStyle w:val="ListParagraph"/>
        <w:ind w:left="720"/>
      </w:pPr>
      <w:r>
        <w:tab/>
        <w:t>String CanRegisterSoftwareReason,</w:t>
      </w:r>
    </w:p>
    <w:p w14:paraId="479D2459" w14:textId="77777777" w:rsidR="003557CB" w:rsidRDefault="003557CB" w:rsidP="003557CB">
      <w:pPr>
        <w:pStyle w:val="ListParagraph"/>
        <w:ind w:left="720" w:firstLine="720"/>
      </w:pPr>
      <w:r>
        <w:t>Bool CanUpdLatestSoftware,</w:t>
      </w:r>
    </w:p>
    <w:p w14:paraId="72884A76" w14:textId="77777777" w:rsidR="003557CB" w:rsidRDefault="003557CB" w:rsidP="003557CB">
      <w:pPr>
        <w:pStyle w:val="ListParagraph"/>
        <w:ind w:left="720"/>
      </w:pPr>
      <w:r>
        <w:tab/>
        <w:t>String CanUpdLatestSoftwareReason,</w:t>
      </w:r>
    </w:p>
    <w:p w14:paraId="719D92CA" w14:textId="77777777" w:rsidR="003557CB" w:rsidRDefault="003557CB" w:rsidP="003557CB">
      <w:pPr>
        <w:pStyle w:val="ListParagraph"/>
        <w:ind w:left="720" w:firstLine="720"/>
      </w:pPr>
      <w:r>
        <w:t>Bool CanUpdSpecificSoftware,</w:t>
      </w:r>
    </w:p>
    <w:p w14:paraId="45154E3D" w14:textId="77777777" w:rsidR="003557CB" w:rsidRDefault="003557CB" w:rsidP="003557CB">
      <w:pPr>
        <w:pStyle w:val="ListParagraph"/>
        <w:ind w:left="720"/>
      </w:pPr>
      <w:r>
        <w:tab/>
        <w:t>String CanUpdSpecificSoftwareReason,</w:t>
      </w:r>
    </w:p>
    <w:p w14:paraId="5D674191" w14:textId="77777777" w:rsidR="003557CB" w:rsidRDefault="003557CB" w:rsidP="003557CB">
      <w:pPr>
        <w:pStyle w:val="ListParagraph"/>
        <w:ind w:left="720" w:firstLine="720"/>
      </w:pPr>
      <w:r>
        <w:t>Bool CanSchUpdLatestSoftware,</w:t>
      </w:r>
    </w:p>
    <w:p w14:paraId="5D4B357C" w14:textId="77777777" w:rsidR="003557CB" w:rsidRDefault="003557CB" w:rsidP="003557CB">
      <w:pPr>
        <w:pStyle w:val="ListParagraph"/>
        <w:ind w:left="720"/>
      </w:pPr>
      <w:r>
        <w:tab/>
        <w:t>String CanSchUpdLatestSoftwareReason,</w:t>
      </w:r>
    </w:p>
    <w:p w14:paraId="294FBFC6" w14:textId="77777777" w:rsidR="003557CB" w:rsidRDefault="003557CB" w:rsidP="003557CB">
      <w:pPr>
        <w:pStyle w:val="ListParagraph"/>
        <w:ind w:left="720" w:firstLine="720"/>
      </w:pPr>
      <w:r>
        <w:t>Bool CanSchUpdSpecificSoftware,</w:t>
      </w:r>
    </w:p>
    <w:p w14:paraId="737CCDB7" w14:textId="77777777" w:rsidR="003557CB" w:rsidRDefault="003557CB" w:rsidP="003557CB">
      <w:pPr>
        <w:pStyle w:val="ListParagraph"/>
        <w:ind w:left="720"/>
      </w:pPr>
      <w:r>
        <w:tab/>
        <w:t>String CanSchUpdSpecificSoftwareReason,</w:t>
      </w:r>
    </w:p>
    <w:p w14:paraId="15ECEDEE" w14:textId="77777777" w:rsidR="003557CB" w:rsidRDefault="003557CB" w:rsidP="003557CB">
      <w:pPr>
        <w:pStyle w:val="ListParagraph"/>
        <w:ind w:left="720" w:firstLine="720"/>
      </w:pPr>
      <w:r>
        <w:t>Bool CanDownloadFeature,</w:t>
      </w:r>
    </w:p>
    <w:p w14:paraId="3D706E18" w14:textId="77777777" w:rsidR="003557CB" w:rsidRDefault="003557CB" w:rsidP="003557CB">
      <w:pPr>
        <w:pStyle w:val="ListParagraph"/>
        <w:ind w:left="720"/>
      </w:pPr>
      <w:r>
        <w:tab/>
        <w:t>String CanDownloadFeatureReason,</w:t>
      </w:r>
    </w:p>
    <w:p w14:paraId="1D3C761F" w14:textId="77777777" w:rsidR="003557CB" w:rsidRDefault="003557CB" w:rsidP="003557CB">
      <w:pPr>
        <w:pStyle w:val="ListParagraph"/>
        <w:ind w:left="720" w:firstLine="720"/>
      </w:pPr>
      <w:r>
        <w:t>Bool CanUpdateFeature,</w:t>
      </w:r>
    </w:p>
    <w:p w14:paraId="338C5037" w14:textId="77777777" w:rsidR="003557CB" w:rsidRDefault="003557CB" w:rsidP="003557CB">
      <w:pPr>
        <w:pStyle w:val="ListParagraph"/>
        <w:ind w:left="720"/>
      </w:pPr>
      <w:r>
        <w:tab/>
        <w:t>String CanUpdateFeatureReason,</w:t>
      </w:r>
    </w:p>
    <w:p w14:paraId="28EE165D" w14:textId="77777777" w:rsidR="003557CB" w:rsidRDefault="003557CB" w:rsidP="003557CB">
      <w:pPr>
        <w:pStyle w:val="ListParagraph"/>
        <w:ind w:left="720" w:firstLine="720"/>
      </w:pPr>
      <w:r>
        <w:t>Bool CanViewFeature,</w:t>
      </w:r>
    </w:p>
    <w:p w14:paraId="50DCB318" w14:textId="77777777" w:rsidR="003557CB" w:rsidRDefault="003557CB" w:rsidP="003557CB">
      <w:pPr>
        <w:pStyle w:val="ListParagraph"/>
        <w:ind w:left="720"/>
      </w:pPr>
      <w:r>
        <w:tab/>
        <w:t>String CanViewFeatureReason</w:t>
      </w:r>
    </w:p>
    <w:p w14:paraId="3DCF7A3C" w14:textId="77777777" w:rsidR="003557CB" w:rsidRDefault="003557CB" w:rsidP="003557CB">
      <w:pPr>
        <w:pStyle w:val="ListParagraph"/>
        <w:ind w:left="720"/>
      </w:pPr>
      <w:r>
        <w:t>}</w:t>
      </w:r>
    </w:p>
    <w:p w14:paraId="5B911375" w14:textId="77777777" w:rsidR="003557CB" w:rsidRDefault="003557CB" w:rsidP="003557CB">
      <w:pPr>
        <w:pStyle w:val="ListParagraph"/>
        <w:ind w:left="720"/>
      </w:pPr>
    </w:p>
    <w:p w14:paraId="67A44A2A" w14:textId="77777777" w:rsidR="003557CB" w:rsidRDefault="003557CB" w:rsidP="003557CB">
      <w:pPr>
        <w:pStyle w:val="ListParagraph"/>
        <w:numPr>
          <w:ilvl w:val="0"/>
          <w:numId w:val="35"/>
        </w:numPr>
      </w:pPr>
      <w:r>
        <w:t>Sync Device Configuration Notification</w:t>
      </w:r>
    </w:p>
    <w:p w14:paraId="24BE2538" w14:textId="77777777" w:rsidR="003557CB" w:rsidRDefault="003557CB" w:rsidP="003557CB">
      <w:pPr>
        <w:pStyle w:val="ListParagraph"/>
        <w:ind w:left="720"/>
      </w:pPr>
      <w:r>
        <w:t>Notification Type = “SyncCfgNotification”</w:t>
      </w:r>
    </w:p>
    <w:p w14:paraId="2DA6A7C4" w14:textId="77777777" w:rsidR="003557CB" w:rsidRDefault="003557CB" w:rsidP="003557CB">
      <w:pPr>
        <w:pStyle w:val="ListParagraph"/>
        <w:ind w:left="720"/>
      </w:pPr>
      <w:r>
        <w:t>Notification = {</w:t>
      </w:r>
    </w:p>
    <w:p w14:paraId="6D7EDC8C" w14:textId="77777777" w:rsidR="003557CB" w:rsidRDefault="003557CB" w:rsidP="003557CB">
      <w:pPr>
        <w:pStyle w:val="ListParagraph"/>
        <w:ind w:left="720"/>
      </w:pPr>
      <w:r>
        <w:tab/>
        <w:t>String RespCode,</w:t>
      </w:r>
    </w:p>
    <w:p w14:paraId="36DFD89A" w14:textId="77777777" w:rsidR="003557CB" w:rsidRDefault="003557CB" w:rsidP="003557CB">
      <w:pPr>
        <w:pStyle w:val="ListParagraph"/>
        <w:ind w:left="720"/>
      </w:pPr>
      <w:r>
        <w:tab/>
        <w:t>String RespMsg,</w:t>
      </w:r>
    </w:p>
    <w:p w14:paraId="44855B72" w14:textId="77777777" w:rsidR="003557CB" w:rsidRDefault="003557CB" w:rsidP="003557CB">
      <w:pPr>
        <w:pStyle w:val="ListParagraph"/>
        <w:ind w:left="720"/>
      </w:pPr>
      <w:r>
        <w:tab/>
        <w:t>String DeviceType,</w:t>
      </w:r>
    </w:p>
    <w:p w14:paraId="4B11F38A" w14:textId="77777777" w:rsidR="003557CB" w:rsidRDefault="003557CB" w:rsidP="003557CB">
      <w:pPr>
        <w:pStyle w:val="ListParagraph"/>
        <w:ind w:left="720"/>
      </w:pPr>
      <w:r>
        <w:tab/>
        <w:t>String SerialNumber</w:t>
      </w:r>
    </w:p>
    <w:p w14:paraId="0AB8C7C8" w14:textId="77777777" w:rsidR="003557CB" w:rsidRDefault="003557CB" w:rsidP="003557CB">
      <w:pPr>
        <w:pStyle w:val="ListParagraph"/>
        <w:ind w:left="720"/>
      </w:pPr>
      <w:r>
        <w:t>}</w:t>
      </w:r>
    </w:p>
    <w:p w14:paraId="6DD5048B" w14:textId="77777777" w:rsidR="003557CB" w:rsidRDefault="003557CB" w:rsidP="003557CB">
      <w:pPr>
        <w:pStyle w:val="ListParagraph"/>
        <w:ind w:left="720"/>
      </w:pPr>
    </w:p>
    <w:p w14:paraId="201C2DE0" w14:textId="77777777" w:rsidR="003557CB" w:rsidRDefault="003557CB" w:rsidP="003557CB">
      <w:pPr>
        <w:pStyle w:val="ListParagraph"/>
        <w:numPr>
          <w:ilvl w:val="0"/>
          <w:numId w:val="35"/>
        </w:numPr>
      </w:pPr>
      <w:r>
        <w:t>View Device Configuration Notification</w:t>
      </w:r>
    </w:p>
    <w:p w14:paraId="7418BB12" w14:textId="77777777" w:rsidR="003557CB" w:rsidRDefault="003557CB" w:rsidP="003557CB">
      <w:pPr>
        <w:pStyle w:val="ListParagraph"/>
        <w:ind w:left="720"/>
      </w:pPr>
      <w:r>
        <w:t>Notification Type = “ViewCfgNotification”</w:t>
      </w:r>
    </w:p>
    <w:p w14:paraId="73CD936D" w14:textId="77777777" w:rsidR="003557CB" w:rsidRDefault="003557CB" w:rsidP="003557CB">
      <w:pPr>
        <w:pStyle w:val="ListParagraph"/>
        <w:ind w:left="720"/>
      </w:pPr>
      <w:r>
        <w:t>Notification = {</w:t>
      </w:r>
    </w:p>
    <w:p w14:paraId="309DC066" w14:textId="77777777" w:rsidR="003557CB" w:rsidRDefault="003557CB" w:rsidP="003557CB">
      <w:pPr>
        <w:pStyle w:val="ListParagraph"/>
        <w:ind w:left="720"/>
      </w:pPr>
      <w:r>
        <w:tab/>
        <w:t>String RespCode,</w:t>
      </w:r>
    </w:p>
    <w:p w14:paraId="2EEAD003" w14:textId="77777777" w:rsidR="003557CB" w:rsidRDefault="003557CB" w:rsidP="003557CB">
      <w:pPr>
        <w:pStyle w:val="ListParagraph"/>
        <w:ind w:left="720"/>
      </w:pPr>
      <w:r>
        <w:tab/>
        <w:t>String RespMsg,</w:t>
      </w:r>
    </w:p>
    <w:p w14:paraId="013ADD75" w14:textId="77777777" w:rsidR="003557CB" w:rsidRDefault="003557CB" w:rsidP="003557CB">
      <w:pPr>
        <w:pStyle w:val="ListParagraph"/>
        <w:ind w:left="720"/>
      </w:pPr>
      <w:r>
        <w:tab/>
        <w:t>String DeviceType,</w:t>
      </w:r>
    </w:p>
    <w:p w14:paraId="4A4E873A" w14:textId="77777777" w:rsidR="003557CB" w:rsidRDefault="003557CB" w:rsidP="003557CB">
      <w:pPr>
        <w:pStyle w:val="ListParagraph"/>
        <w:ind w:left="720"/>
      </w:pPr>
      <w:r>
        <w:tab/>
        <w:t>String SerialNumber,</w:t>
      </w:r>
    </w:p>
    <w:p w14:paraId="41A69EFA" w14:textId="77777777" w:rsidR="003557CB" w:rsidRDefault="003557CB" w:rsidP="003557CB">
      <w:pPr>
        <w:pStyle w:val="ListParagraph"/>
        <w:ind w:left="720"/>
      </w:pPr>
      <w:r>
        <w:tab/>
        <w:t>HWComponent [] components,</w:t>
      </w:r>
    </w:p>
    <w:p w14:paraId="302DB922" w14:textId="77777777" w:rsidR="003557CB" w:rsidRDefault="003557CB" w:rsidP="003557CB">
      <w:pPr>
        <w:pStyle w:val="ListParagraph"/>
        <w:ind w:left="720"/>
      </w:pPr>
      <w:r>
        <w:tab/>
        <w:t>SWComponent [] components,</w:t>
      </w:r>
    </w:p>
    <w:p w14:paraId="65241ECC" w14:textId="77777777" w:rsidR="003557CB" w:rsidRDefault="003557CB" w:rsidP="003557CB">
      <w:pPr>
        <w:pStyle w:val="ListParagraph"/>
        <w:ind w:left="720"/>
      </w:pPr>
      <w:r>
        <w:tab/>
        <w:t>Feature [] features</w:t>
      </w:r>
    </w:p>
    <w:p w14:paraId="35BE62F5" w14:textId="77777777" w:rsidR="003557CB" w:rsidRDefault="003557CB" w:rsidP="003557CB">
      <w:pPr>
        <w:pStyle w:val="ListParagraph"/>
        <w:ind w:left="720"/>
      </w:pPr>
      <w:r>
        <w:t>}</w:t>
      </w:r>
    </w:p>
    <w:p w14:paraId="63E72B97" w14:textId="77777777" w:rsidR="003557CB" w:rsidRDefault="003557CB" w:rsidP="003557CB">
      <w:pPr>
        <w:pStyle w:val="ListParagraph"/>
        <w:ind w:left="720"/>
      </w:pPr>
    </w:p>
    <w:p w14:paraId="368030D9" w14:textId="77777777" w:rsidR="003557CB" w:rsidRDefault="003557CB" w:rsidP="003557CB">
      <w:pPr>
        <w:pStyle w:val="ListParagraph"/>
        <w:ind w:left="720"/>
      </w:pPr>
      <w:r>
        <w:t>HWComponent = {</w:t>
      </w:r>
    </w:p>
    <w:p w14:paraId="6EDECB5F" w14:textId="77777777" w:rsidR="003557CB" w:rsidRDefault="003557CB" w:rsidP="003557CB">
      <w:pPr>
        <w:pStyle w:val="ListParagraph"/>
        <w:ind w:left="720"/>
      </w:pPr>
      <w:r>
        <w:tab/>
        <w:t>Name,</w:t>
      </w:r>
    </w:p>
    <w:p w14:paraId="742CF3D8" w14:textId="77777777" w:rsidR="003557CB" w:rsidRDefault="003557CB" w:rsidP="003557CB">
      <w:pPr>
        <w:pStyle w:val="ListParagraph"/>
        <w:ind w:left="720"/>
      </w:pPr>
      <w:r>
        <w:tab/>
        <w:t>Revision,</w:t>
      </w:r>
    </w:p>
    <w:p w14:paraId="7B939ABA" w14:textId="77777777" w:rsidR="003557CB" w:rsidRDefault="003557CB" w:rsidP="003557CB">
      <w:pPr>
        <w:pStyle w:val="ListParagraph"/>
        <w:ind w:left="720"/>
      </w:pPr>
      <w:r>
        <w:tab/>
        <w:t>Description</w:t>
      </w:r>
      <w:r>
        <w:tab/>
      </w:r>
    </w:p>
    <w:p w14:paraId="68A3DC1C" w14:textId="77777777" w:rsidR="003557CB" w:rsidRDefault="003557CB" w:rsidP="003557CB">
      <w:pPr>
        <w:pStyle w:val="ListParagraph"/>
        <w:ind w:left="720"/>
      </w:pPr>
      <w:r>
        <w:t>}</w:t>
      </w:r>
    </w:p>
    <w:p w14:paraId="714018D4" w14:textId="77777777" w:rsidR="003557CB" w:rsidRDefault="003557CB" w:rsidP="003557CB">
      <w:pPr>
        <w:pStyle w:val="ListParagraph"/>
        <w:ind w:left="720"/>
      </w:pPr>
    </w:p>
    <w:p w14:paraId="4305641E" w14:textId="77777777" w:rsidR="003557CB" w:rsidRDefault="003557CB" w:rsidP="003557CB">
      <w:pPr>
        <w:pStyle w:val="ListParagraph"/>
        <w:ind w:left="720"/>
      </w:pPr>
      <w:r>
        <w:t>SWComponent = {</w:t>
      </w:r>
    </w:p>
    <w:p w14:paraId="40DEAA57" w14:textId="77777777" w:rsidR="003557CB" w:rsidRDefault="003557CB" w:rsidP="003557CB">
      <w:pPr>
        <w:pStyle w:val="ListParagraph"/>
        <w:ind w:left="720"/>
      </w:pPr>
      <w:r>
        <w:tab/>
        <w:t>Name,</w:t>
      </w:r>
    </w:p>
    <w:p w14:paraId="3939A479" w14:textId="77777777" w:rsidR="003557CB" w:rsidRDefault="003557CB" w:rsidP="003557CB">
      <w:pPr>
        <w:pStyle w:val="ListParagraph"/>
        <w:ind w:left="720"/>
      </w:pPr>
      <w:r>
        <w:tab/>
        <w:t>Version,</w:t>
      </w:r>
    </w:p>
    <w:p w14:paraId="736779C4" w14:textId="77777777" w:rsidR="003557CB" w:rsidRDefault="003557CB" w:rsidP="003557CB">
      <w:pPr>
        <w:pStyle w:val="ListParagraph"/>
        <w:ind w:left="720"/>
      </w:pPr>
      <w:r>
        <w:tab/>
        <w:t>Description</w:t>
      </w:r>
      <w:r>
        <w:tab/>
      </w:r>
    </w:p>
    <w:p w14:paraId="63B73CCD" w14:textId="77777777" w:rsidR="003557CB" w:rsidRDefault="003557CB" w:rsidP="003557CB">
      <w:pPr>
        <w:pStyle w:val="ListParagraph"/>
        <w:ind w:left="720"/>
      </w:pPr>
      <w:r>
        <w:t>}</w:t>
      </w:r>
    </w:p>
    <w:p w14:paraId="07A47432" w14:textId="77777777" w:rsidR="003557CB" w:rsidRDefault="003557CB" w:rsidP="003557CB">
      <w:pPr>
        <w:pStyle w:val="ListParagraph"/>
        <w:ind w:left="720"/>
      </w:pPr>
    </w:p>
    <w:p w14:paraId="4B0A4EF9" w14:textId="77777777" w:rsidR="003557CB" w:rsidRDefault="003557CB" w:rsidP="003557CB">
      <w:pPr>
        <w:pStyle w:val="ListParagraph"/>
        <w:ind w:left="720"/>
      </w:pPr>
      <w:r>
        <w:t>Feature = {</w:t>
      </w:r>
    </w:p>
    <w:p w14:paraId="658471C2" w14:textId="77777777" w:rsidR="003557CB" w:rsidRDefault="003557CB" w:rsidP="003557CB">
      <w:pPr>
        <w:pStyle w:val="ListParagraph"/>
        <w:ind w:left="720"/>
      </w:pPr>
      <w:r>
        <w:tab/>
        <w:t>Name,</w:t>
      </w:r>
    </w:p>
    <w:p w14:paraId="250D0E5F" w14:textId="77777777" w:rsidR="003557CB" w:rsidRDefault="003557CB" w:rsidP="003557CB">
      <w:pPr>
        <w:pStyle w:val="ListParagraph"/>
        <w:ind w:left="720"/>
      </w:pPr>
      <w:r>
        <w:tab/>
        <w:t>Description,</w:t>
      </w:r>
    </w:p>
    <w:p w14:paraId="00ED25C3" w14:textId="77777777" w:rsidR="003557CB" w:rsidRDefault="003557CB" w:rsidP="003557CB">
      <w:pPr>
        <w:pStyle w:val="ListParagraph"/>
        <w:ind w:left="720"/>
      </w:pPr>
      <w:r>
        <w:tab/>
        <w:t>Term,</w:t>
      </w:r>
    </w:p>
    <w:p w14:paraId="24CE55C0" w14:textId="77777777" w:rsidR="003557CB" w:rsidRDefault="003557CB" w:rsidP="003557CB">
      <w:pPr>
        <w:pStyle w:val="ListParagraph"/>
        <w:ind w:left="720"/>
      </w:pPr>
      <w:r>
        <w:tab/>
        <w:t>Status</w:t>
      </w:r>
    </w:p>
    <w:p w14:paraId="1ABC6B2A" w14:textId="77777777" w:rsidR="003557CB" w:rsidRDefault="003557CB" w:rsidP="003557CB">
      <w:pPr>
        <w:pStyle w:val="ListParagraph"/>
        <w:ind w:left="720"/>
      </w:pPr>
      <w:r>
        <w:t>}</w:t>
      </w:r>
    </w:p>
    <w:p w14:paraId="4967E304" w14:textId="77777777" w:rsidR="003557CB" w:rsidRDefault="003557CB" w:rsidP="003557CB">
      <w:pPr>
        <w:pStyle w:val="ListParagraph"/>
        <w:ind w:left="720"/>
      </w:pPr>
    </w:p>
    <w:p w14:paraId="317CEDDA" w14:textId="77777777" w:rsidR="003557CB" w:rsidRDefault="003557CB" w:rsidP="003557CB">
      <w:pPr>
        <w:pStyle w:val="ListParagraph"/>
        <w:numPr>
          <w:ilvl w:val="0"/>
          <w:numId w:val="35"/>
        </w:numPr>
      </w:pPr>
      <w:r>
        <w:t>Sync Device Log Notification</w:t>
      </w:r>
    </w:p>
    <w:p w14:paraId="20BD9AD1" w14:textId="77777777" w:rsidR="003557CB" w:rsidRDefault="003557CB" w:rsidP="003557CB">
      <w:pPr>
        <w:pStyle w:val="ListParagraph"/>
        <w:ind w:left="720"/>
      </w:pPr>
      <w:r>
        <w:t>Notification Type = “SyncLogNotification”</w:t>
      </w:r>
    </w:p>
    <w:p w14:paraId="24E8F681" w14:textId="77777777" w:rsidR="003557CB" w:rsidRDefault="003557CB" w:rsidP="003557CB">
      <w:pPr>
        <w:pStyle w:val="ListParagraph"/>
        <w:ind w:left="720"/>
      </w:pPr>
      <w:r>
        <w:t>Notification = {</w:t>
      </w:r>
    </w:p>
    <w:p w14:paraId="18457DA5" w14:textId="77777777" w:rsidR="003557CB" w:rsidRDefault="003557CB" w:rsidP="003557CB">
      <w:pPr>
        <w:pStyle w:val="ListParagraph"/>
        <w:ind w:left="720"/>
      </w:pPr>
      <w:r>
        <w:tab/>
        <w:t>String RespCode,</w:t>
      </w:r>
    </w:p>
    <w:p w14:paraId="3CF1E10F" w14:textId="77777777" w:rsidR="003557CB" w:rsidRDefault="003557CB" w:rsidP="003557CB">
      <w:pPr>
        <w:pStyle w:val="ListParagraph"/>
        <w:ind w:left="720"/>
      </w:pPr>
      <w:r>
        <w:tab/>
        <w:t>String RespMsg,</w:t>
      </w:r>
    </w:p>
    <w:p w14:paraId="2653C62E" w14:textId="77777777" w:rsidR="003557CB" w:rsidRDefault="003557CB" w:rsidP="003557CB">
      <w:pPr>
        <w:pStyle w:val="ListParagraph"/>
        <w:ind w:left="720"/>
      </w:pPr>
      <w:r>
        <w:tab/>
        <w:t>String DeviceType,</w:t>
      </w:r>
    </w:p>
    <w:p w14:paraId="76E6A25B" w14:textId="77777777" w:rsidR="003557CB" w:rsidRDefault="003557CB" w:rsidP="003557CB">
      <w:pPr>
        <w:pStyle w:val="ListParagraph"/>
        <w:ind w:left="720"/>
      </w:pPr>
      <w:r>
        <w:tab/>
        <w:t>String SerialNumber,</w:t>
      </w:r>
    </w:p>
    <w:p w14:paraId="08EF807D" w14:textId="77777777" w:rsidR="003557CB" w:rsidRDefault="003557CB" w:rsidP="003557CB">
      <w:pPr>
        <w:pStyle w:val="ListParagraph"/>
        <w:ind w:left="720"/>
      </w:pPr>
      <w:r>
        <w:tab/>
        <w:t>Double Percentage</w:t>
      </w:r>
    </w:p>
    <w:p w14:paraId="6720DF73" w14:textId="77777777" w:rsidR="003557CB" w:rsidRDefault="003557CB" w:rsidP="003557CB">
      <w:pPr>
        <w:pStyle w:val="ListParagraph"/>
        <w:ind w:left="720"/>
      </w:pPr>
      <w:r>
        <w:t>}</w:t>
      </w:r>
    </w:p>
    <w:p w14:paraId="732926C6" w14:textId="77777777" w:rsidR="003557CB" w:rsidRDefault="003557CB" w:rsidP="003557CB">
      <w:pPr>
        <w:pStyle w:val="ListParagraph"/>
        <w:ind w:left="720"/>
      </w:pPr>
    </w:p>
    <w:p w14:paraId="0CC17EA2" w14:textId="77777777" w:rsidR="003557CB" w:rsidRDefault="003557CB" w:rsidP="003557CB">
      <w:pPr>
        <w:pStyle w:val="ListParagraph"/>
        <w:numPr>
          <w:ilvl w:val="0"/>
          <w:numId w:val="35"/>
        </w:numPr>
      </w:pPr>
      <w:r>
        <w:t>View Saved Log Notification</w:t>
      </w:r>
    </w:p>
    <w:p w14:paraId="7623B456" w14:textId="77777777" w:rsidR="003557CB" w:rsidRDefault="003557CB" w:rsidP="003557CB">
      <w:pPr>
        <w:pStyle w:val="ListParagraph"/>
        <w:ind w:left="720"/>
      </w:pPr>
      <w:r>
        <w:t>Notification Type = “ViewSavedLogNotification”</w:t>
      </w:r>
    </w:p>
    <w:p w14:paraId="52CA3CE1" w14:textId="77777777" w:rsidR="003557CB" w:rsidRDefault="003557CB" w:rsidP="003557CB">
      <w:pPr>
        <w:pStyle w:val="ListParagraph"/>
        <w:ind w:left="720"/>
      </w:pPr>
      <w:r>
        <w:t>Notification = {</w:t>
      </w:r>
    </w:p>
    <w:p w14:paraId="338E6452" w14:textId="77777777" w:rsidR="003557CB" w:rsidRDefault="003557CB" w:rsidP="003557CB">
      <w:pPr>
        <w:pStyle w:val="ListParagraph"/>
        <w:ind w:left="720"/>
      </w:pPr>
      <w:r>
        <w:tab/>
        <w:t>String RespCode,</w:t>
      </w:r>
    </w:p>
    <w:p w14:paraId="78AB7CCC" w14:textId="77777777" w:rsidR="003557CB" w:rsidRDefault="003557CB" w:rsidP="003557CB">
      <w:pPr>
        <w:pStyle w:val="ListParagraph"/>
        <w:ind w:left="720"/>
      </w:pPr>
      <w:r>
        <w:tab/>
        <w:t>String RespMsg,</w:t>
      </w:r>
    </w:p>
    <w:p w14:paraId="65DF843C" w14:textId="77777777" w:rsidR="003557CB" w:rsidRDefault="003557CB" w:rsidP="003557CB">
      <w:pPr>
        <w:pStyle w:val="ListParagraph"/>
        <w:ind w:left="720"/>
      </w:pPr>
      <w:r>
        <w:tab/>
        <w:t>String DeviceType,</w:t>
      </w:r>
    </w:p>
    <w:p w14:paraId="4AE0E1D0" w14:textId="77777777" w:rsidR="003557CB" w:rsidRDefault="003557CB" w:rsidP="003557CB">
      <w:pPr>
        <w:pStyle w:val="ListParagraph"/>
        <w:ind w:left="720"/>
      </w:pPr>
      <w:r>
        <w:tab/>
        <w:t>String SerialNumber,</w:t>
      </w:r>
    </w:p>
    <w:p w14:paraId="3043D79C" w14:textId="77777777" w:rsidR="003557CB" w:rsidRDefault="003557CB" w:rsidP="003557CB">
      <w:pPr>
        <w:pStyle w:val="ListParagraph"/>
        <w:ind w:left="720"/>
      </w:pPr>
      <w:r>
        <w:tab/>
        <w:t>String LogName,</w:t>
      </w:r>
    </w:p>
    <w:p w14:paraId="35B3367E" w14:textId="77777777" w:rsidR="003557CB" w:rsidRDefault="003557CB" w:rsidP="003557CB">
      <w:pPr>
        <w:pStyle w:val="ListParagraph"/>
        <w:ind w:left="720"/>
      </w:pPr>
      <w:r>
        <w:tab/>
        <w:t>String DateTime,</w:t>
      </w:r>
    </w:p>
    <w:p w14:paraId="373E49CE" w14:textId="77777777" w:rsidR="003557CB" w:rsidRDefault="003557CB" w:rsidP="003557CB">
      <w:pPr>
        <w:pStyle w:val="ListParagraph"/>
        <w:ind w:left="720"/>
      </w:pPr>
      <w:r>
        <w:tab/>
        <w:t>String LogType,</w:t>
      </w:r>
    </w:p>
    <w:p w14:paraId="6BA228FE" w14:textId="77777777" w:rsidR="003557CB" w:rsidRDefault="003557CB" w:rsidP="003557CB">
      <w:pPr>
        <w:pStyle w:val="ListParagraph"/>
        <w:ind w:left="720"/>
      </w:pPr>
      <w:r>
        <w:tab/>
        <w:t>String SoftwareVersion,</w:t>
      </w:r>
    </w:p>
    <w:p w14:paraId="470B8B37" w14:textId="77777777" w:rsidR="003557CB" w:rsidRDefault="003557CB" w:rsidP="003557CB">
      <w:pPr>
        <w:pStyle w:val="ListParagraph"/>
        <w:ind w:left="720"/>
      </w:pPr>
      <w:r>
        <w:tab/>
        <w:t>String FileVersion,</w:t>
      </w:r>
    </w:p>
    <w:p w14:paraId="20E888E3" w14:textId="77777777" w:rsidR="003557CB" w:rsidRDefault="003557CB" w:rsidP="003557CB">
      <w:pPr>
        <w:pStyle w:val="ListParagraph"/>
        <w:ind w:left="720"/>
      </w:pPr>
      <w:r>
        <w:tab/>
        <w:t>LogEntry [] entries</w:t>
      </w:r>
    </w:p>
    <w:p w14:paraId="13D82005" w14:textId="77777777" w:rsidR="003557CB" w:rsidRDefault="003557CB" w:rsidP="003557CB">
      <w:pPr>
        <w:pStyle w:val="ListParagraph"/>
        <w:ind w:left="720"/>
      </w:pPr>
      <w:r>
        <w:t>}</w:t>
      </w:r>
    </w:p>
    <w:p w14:paraId="65511217" w14:textId="77777777" w:rsidR="003557CB" w:rsidRDefault="003557CB" w:rsidP="003557CB">
      <w:pPr>
        <w:pStyle w:val="ListParagraph"/>
        <w:ind w:left="720"/>
      </w:pPr>
    </w:p>
    <w:p w14:paraId="722FF7FC" w14:textId="77777777" w:rsidR="003557CB" w:rsidRDefault="003557CB" w:rsidP="003557CB">
      <w:pPr>
        <w:pStyle w:val="ListParagraph"/>
        <w:ind w:left="720"/>
      </w:pPr>
      <w:r>
        <w:t>LogEntry = {</w:t>
      </w:r>
    </w:p>
    <w:p w14:paraId="35497383" w14:textId="77777777" w:rsidR="003557CB" w:rsidRDefault="003557CB" w:rsidP="003557CB">
      <w:pPr>
        <w:pStyle w:val="ListParagraph"/>
        <w:ind w:left="720"/>
      </w:pPr>
      <w:r>
        <w:tab/>
        <w:t>String Date,</w:t>
      </w:r>
    </w:p>
    <w:p w14:paraId="5DE130E5" w14:textId="77777777" w:rsidR="003557CB" w:rsidRDefault="003557CB" w:rsidP="003557CB">
      <w:pPr>
        <w:pStyle w:val="ListParagraph"/>
        <w:ind w:left="720"/>
      </w:pPr>
      <w:r>
        <w:tab/>
        <w:t>String Time,</w:t>
      </w:r>
    </w:p>
    <w:p w14:paraId="231DA5E6" w14:textId="77777777" w:rsidR="003557CB" w:rsidRDefault="003557CB" w:rsidP="003557CB">
      <w:pPr>
        <w:pStyle w:val="ListParagraph"/>
        <w:ind w:left="720"/>
      </w:pPr>
      <w:r>
        <w:tab/>
        <w:t>String Event,</w:t>
      </w:r>
    </w:p>
    <w:p w14:paraId="437220D3" w14:textId="77777777" w:rsidR="003557CB" w:rsidRDefault="003557CB" w:rsidP="003557CB">
      <w:pPr>
        <w:pStyle w:val="ListParagraph"/>
        <w:ind w:left="720"/>
      </w:pPr>
      <w:r>
        <w:tab/>
        <w:t>String Code,</w:t>
      </w:r>
    </w:p>
    <w:p w14:paraId="0C62284E" w14:textId="77777777" w:rsidR="003557CB" w:rsidRDefault="003557CB" w:rsidP="003557CB">
      <w:pPr>
        <w:pStyle w:val="ListParagraph"/>
        <w:ind w:left="720"/>
      </w:pPr>
      <w:r>
        <w:tab/>
        <w:t>String Type,</w:t>
      </w:r>
    </w:p>
    <w:p w14:paraId="2CB0F029" w14:textId="77777777" w:rsidR="003557CB" w:rsidRDefault="003557CB" w:rsidP="003557CB">
      <w:pPr>
        <w:pStyle w:val="ListParagraph"/>
        <w:ind w:left="720"/>
      </w:pPr>
      <w:r>
        <w:tab/>
        <w:t>String Notes</w:t>
      </w:r>
    </w:p>
    <w:p w14:paraId="1AFA14BC" w14:textId="77777777" w:rsidR="003557CB" w:rsidRDefault="003557CB" w:rsidP="003557CB">
      <w:pPr>
        <w:pStyle w:val="ListParagraph"/>
        <w:ind w:left="720"/>
      </w:pPr>
      <w:r>
        <w:t>}</w:t>
      </w:r>
    </w:p>
    <w:p w14:paraId="06FA40D9" w14:textId="77777777" w:rsidR="003557CB" w:rsidRDefault="003557CB" w:rsidP="003557CB">
      <w:pPr>
        <w:pStyle w:val="ListParagraph"/>
        <w:ind w:left="720"/>
      </w:pPr>
    </w:p>
    <w:p w14:paraId="4996826C" w14:textId="77777777" w:rsidR="003557CB" w:rsidRDefault="003557CB" w:rsidP="003557CB">
      <w:pPr>
        <w:pStyle w:val="ListParagraph"/>
        <w:numPr>
          <w:ilvl w:val="0"/>
          <w:numId w:val="35"/>
        </w:numPr>
      </w:pPr>
      <w:r>
        <w:t>Register Software Notification</w:t>
      </w:r>
    </w:p>
    <w:p w14:paraId="2E164EEA" w14:textId="77777777" w:rsidR="003557CB" w:rsidRDefault="003557CB" w:rsidP="003557CB">
      <w:pPr>
        <w:pStyle w:val="ListParagraph"/>
        <w:ind w:left="720"/>
      </w:pPr>
      <w:r>
        <w:t>Notification Type = “RegisterSoftwareNotification”</w:t>
      </w:r>
    </w:p>
    <w:p w14:paraId="28DE2D24" w14:textId="77777777" w:rsidR="003557CB" w:rsidRDefault="003557CB" w:rsidP="003557CB">
      <w:pPr>
        <w:pStyle w:val="ListParagraph"/>
        <w:ind w:left="720"/>
      </w:pPr>
      <w:r>
        <w:t>Notification = {</w:t>
      </w:r>
    </w:p>
    <w:p w14:paraId="6E769884" w14:textId="77777777" w:rsidR="003557CB" w:rsidRDefault="003557CB" w:rsidP="003557CB">
      <w:pPr>
        <w:pStyle w:val="ListParagraph"/>
        <w:ind w:left="720"/>
      </w:pPr>
      <w:r>
        <w:tab/>
        <w:t>String RespCode,</w:t>
      </w:r>
    </w:p>
    <w:p w14:paraId="56C5E302" w14:textId="77777777" w:rsidR="003557CB" w:rsidRDefault="003557CB" w:rsidP="003557CB">
      <w:pPr>
        <w:pStyle w:val="ListParagraph"/>
        <w:ind w:left="720"/>
      </w:pPr>
      <w:r>
        <w:tab/>
        <w:t>String RespMsg,</w:t>
      </w:r>
    </w:p>
    <w:p w14:paraId="00A2A284" w14:textId="77777777" w:rsidR="003557CB" w:rsidRDefault="003557CB" w:rsidP="003557CB">
      <w:pPr>
        <w:pStyle w:val="ListParagraph"/>
        <w:ind w:left="720"/>
      </w:pPr>
      <w:r>
        <w:tab/>
        <w:t>String DeviceType,</w:t>
      </w:r>
    </w:p>
    <w:p w14:paraId="7A414CCF" w14:textId="77777777" w:rsidR="003557CB" w:rsidRDefault="003557CB" w:rsidP="003557CB">
      <w:pPr>
        <w:pStyle w:val="ListParagraph"/>
        <w:ind w:left="720"/>
      </w:pPr>
      <w:r>
        <w:tab/>
        <w:t>String SerialNumber,</w:t>
      </w:r>
    </w:p>
    <w:p w14:paraId="362C9D82" w14:textId="77777777" w:rsidR="003557CB" w:rsidRDefault="003557CB" w:rsidP="003557CB">
      <w:pPr>
        <w:pStyle w:val="ListParagraph"/>
        <w:ind w:left="720"/>
      </w:pPr>
      <w:r>
        <w:tab/>
        <w:t>Double Percentage</w:t>
      </w:r>
    </w:p>
    <w:p w14:paraId="68A35047" w14:textId="77777777" w:rsidR="003557CB" w:rsidRDefault="003557CB" w:rsidP="003557CB">
      <w:pPr>
        <w:pStyle w:val="ListParagraph"/>
        <w:ind w:left="720"/>
      </w:pPr>
      <w:r>
        <w:t>}</w:t>
      </w:r>
    </w:p>
    <w:p w14:paraId="5C4B9BA4" w14:textId="77777777" w:rsidR="003557CB" w:rsidRDefault="003557CB" w:rsidP="003557CB">
      <w:pPr>
        <w:pStyle w:val="ListParagraph"/>
        <w:ind w:left="720"/>
      </w:pPr>
    </w:p>
    <w:p w14:paraId="5B9ED957" w14:textId="77777777" w:rsidR="003557CB" w:rsidRDefault="003557CB" w:rsidP="003557CB">
      <w:pPr>
        <w:pStyle w:val="ListParagraph"/>
        <w:numPr>
          <w:ilvl w:val="0"/>
          <w:numId w:val="35"/>
        </w:numPr>
      </w:pPr>
      <w:r>
        <w:t>Update Latest Software Notification</w:t>
      </w:r>
    </w:p>
    <w:p w14:paraId="7804B49F" w14:textId="77777777" w:rsidR="003557CB" w:rsidRDefault="003557CB" w:rsidP="003557CB">
      <w:pPr>
        <w:pStyle w:val="ListParagraph"/>
        <w:ind w:left="720"/>
      </w:pPr>
      <w:r>
        <w:t>Notification Type = “UpdateLatestSoftwareNotification”</w:t>
      </w:r>
    </w:p>
    <w:p w14:paraId="679225AE" w14:textId="77777777" w:rsidR="003557CB" w:rsidRDefault="003557CB" w:rsidP="003557CB">
      <w:pPr>
        <w:pStyle w:val="ListParagraph"/>
        <w:ind w:left="720"/>
      </w:pPr>
      <w:r>
        <w:t>Notification = {</w:t>
      </w:r>
    </w:p>
    <w:p w14:paraId="6CBC7008" w14:textId="77777777" w:rsidR="003557CB" w:rsidRDefault="003557CB" w:rsidP="003557CB">
      <w:pPr>
        <w:pStyle w:val="ListParagraph"/>
        <w:ind w:left="720"/>
      </w:pPr>
      <w:r>
        <w:tab/>
        <w:t>String RespCode,</w:t>
      </w:r>
    </w:p>
    <w:p w14:paraId="1422CB5C" w14:textId="77777777" w:rsidR="003557CB" w:rsidRDefault="003557CB" w:rsidP="003557CB">
      <w:pPr>
        <w:pStyle w:val="ListParagraph"/>
        <w:ind w:left="720"/>
      </w:pPr>
      <w:r>
        <w:tab/>
        <w:t>String RespMsg,</w:t>
      </w:r>
    </w:p>
    <w:p w14:paraId="15E043D8" w14:textId="77777777" w:rsidR="003557CB" w:rsidRDefault="003557CB" w:rsidP="003557CB">
      <w:pPr>
        <w:pStyle w:val="ListParagraph"/>
        <w:ind w:left="720"/>
      </w:pPr>
      <w:r>
        <w:tab/>
        <w:t>String DeviceType,</w:t>
      </w:r>
    </w:p>
    <w:p w14:paraId="57976A84" w14:textId="77777777" w:rsidR="003557CB" w:rsidRDefault="003557CB" w:rsidP="003557CB">
      <w:pPr>
        <w:pStyle w:val="ListParagraph"/>
        <w:ind w:left="720"/>
      </w:pPr>
      <w:r>
        <w:tab/>
        <w:t>String SerialNumber,</w:t>
      </w:r>
    </w:p>
    <w:p w14:paraId="66DE3ADE" w14:textId="77777777" w:rsidR="003557CB" w:rsidRDefault="003557CB" w:rsidP="003557CB">
      <w:pPr>
        <w:pStyle w:val="ListParagraph"/>
        <w:ind w:left="720"/>
      </w:pPr>
      <w:r>
        <w:tab/>
        <w:t>Double Percentage</w:t>
      </w:r>
    </w:p>
    <w:p w14:paraId="76854C95" w14:textId="77777777" w:rsidR="003557CB" w:rsidRDefault="003557CB" w:rsidP="003557CB">
      <w:pPr>
        <w:pStyle w:val="ListParagraph"/>
        <w:ind w:left="720"/>
      </w:pPr>
      <w:r>
        <w:t>}</w:t>
      </w:r>
    </w:p>
    <w:p w14:paraId="72D7EC95" w14:textId="77777777" w:rsidR="003557CB" w:rsidRDefault="003557CB" w:rsidP="003557CB">
      <w:pPr>
        <w:pStyle w:val="ListParagraph"/>
        <w:ind w:left="720"/>
      </w:pPr>
    </w:p>
    <w:p w14:paraId="609C0517" w14:textId="77777777" w:rsidR="003557CB" w:rsidRDefault="003557CB" w:rsidP="003557CB">
      <w:pPr>
        <w:pStyle w:val="ListParagraph"/>
        <w:numPr>
          <w:ilvl w:val="0"/>
          <w:numId w:val="35"/>
        </w:numPr>
      </w:pPr>
      <w:r>
        <w:t>Update Specific Software Notification</w:t>
      </w:r>
    </w:p>
    <w:p w14:paraId="5C7C3206" w14:textId="77777777" w:rsidR="003557CB" w:rsidRDefault="003557CB" w:rsidP="003557CB">
      <w:pPr>
        <w:pStyle w:val="ListParagraph"/>
        <w:ind w:left="720"/>
      </w:pPr>
      <w:r>
        <w:t>Notification Type = “UpdateSpecificSoftwareNotification”</w:t>
      </w:r>
    </w:p>
    <w:p w14:paraId="2397F4E3" w14:textId="77777777" w:rsidR="003557CB" w:rsidRDefault="003557CB" w:rsidP="003557CB">
      <w:pPr>
        <w:pStyle w:val="ListParagraph"/>
        <w:ind w:left="720"/>
      </w:pPr>
      <w:r>
        <w:t>Notification = {</w:t>
      </w:r>
    </w:p>
    <w:p w14:paraId="179A60BD" w14:textId="77777777" w:rsidR="003557CB" w:rsidRDefault="003557CB" w:rsidP="003557CB">
      <w:pPr>
        <w:pStyle w:val="ListParagraph"/>
        <w:ind w:left="720"/>
      </w:pPr>
      <w:r>
        <w:tab/>
        <w:t>String RespCode,</w:t>
      </w:r>
    </w:p>
    <w:p w14:paraId="187DF5F3" w14:textId="77777777" w:rsidR="003557CB" w:rsidRDefault="003557CB" w:rsidP="003557CB">
      <w:pPr>
        <w:pStyle w:val="ListParagraph"/>
        <w:ind w:left="720"/>
      </w:pPr>
      <w:r>
        <w:tab/>
        <w:t>String RespMsg,</w:t>
      </w:r>
    </w:p>
    <w:p w14:paraId="3351231A" w14:textId="77777777" w:rsidR="003557CB" w:rsidRDefault="003557CB" w:rsidP="003557CB">
      <w:pPr>
        <w:pStyle w:val="ListParagraph"/>
        <w:ind w:left="720"/>
      </w:pPr>
      <w:r>
        <w:tab/>
        <w:t>String DeviceType,</w:t>
      </w:r>
    </w:p>
    <w:p w14:paraId="4ABC5C49" w14:textId="77777777" w:rsidR="003557CB" w:rsidRDefault="003557CB" w:rsidP="003557CB">
      <w:pPr>
        <w:pStyle w:val="ListParagraph"/>
        <w:ind w:left="720"/>
      </w:pPr>
      <w:r>
        <w:tab/>
        <w:t>String SerialNumber,</w:t>
      </w:r>
    </w:p>
    <w:p w14:paraId="372D2D11" w14:textId="77777777" w:rsidR="003557CB" w:rsidRDefault="003557CB" w:rsidP="003557CB">
      <w:pPr>
        <w:pStyle w:val="ListParagraph"/>
        <w:ind w:left="720"/>
      </w:pPr>
      <w:r>
        <w:tab/>
        <w:t>Double Percentage</w:t>
      </w:r>
    </w:p>
    <w:p w14:paraId="5B26C921" w14:textId="77777777" w:rsidR="003557CB" w:rsidRDefault="003557CB" w:rsidP="003557CB">
      <w:pPr>
        <w:pStyle w:val="ListParagraph"/>
        <w:ind w:left="720"/>
      </w:pPr>
      <w:r>
        <w:t>}</w:t>
      </w:r>
    </w:p>
    <w:p w14:paraId="79FEDCAA" w14:textId="77777777" w:rsidR="003557CB" w:rsidRDefault="003557CB" w:rsidP="003557CB">
      <w:pPr>
        <w:pStyle w:val="ListParagraph"/>
        <w:ind w:left="720"/>
      </w:pPr>
    </w:p>
    <w:p w14:paraId="41645241" w14:textId="77777777" w:rsidR="003557CB" w:rsidRDefault="003557CB" w:rsidP="003557CB">
      <w:pPr>
        <w:pStyle w:val="ListParagraph"/>
        <w:numPr>
          <w:ilvl w:val="0"/>
          <w:numId w:val="35"/>
        </w:numPr>
      </w:pPr>
      <w:r>
        <w:t>Download Feature License Notification</w:t>
      </w:r>
    </w:p>
    <w:p w14:paraId="40B4620D" w14:textId="77777777" w:rsidR="003557CB" w:rsidRDefault="003557CB" w:rsidP="003557CB">
      <w:pPr>
        <w:pStyle w:val="ListParagraph"/>
        <w:ind w:left="720"/>
      </w:pPr>
      <w:r>
        <w:t>Notification Type = “DownloadFeatureLicenseNotification”</w:t>
      </w:r>
    </w:p>
    <w:p w14:paraId="63226FC7" w14:textId="77777777" w:rsidR="003557CB" w:rsidRDefault="003557CB" w:rsidP="003557CB">
      <w:pPr>
        <w:pStyle w:val="ListParagraph"/>
        <w:ind w:left="720"/>
      </w:pPr>
      <w:r>
        <w:t>Notification = {</w:t>
      </w:r>
    </w:p>
    <w:p w14:paraId="3B270414" w14:textId="77777777" w:rsidR="003557CB" w:rsidRDefault="003557CB" w:rsidP="003557CB">
      <w:pPr>
        <w:pStyle w:val="ListParagraph"/>
        <w:ind w:left="720"/>
      </w:pPr>
      <w:r>
        <w:tab/>
        <w:t>String RespCode,</w:t>
      </w:r>
    </w:p>
    <w:p w14:paraId="62D4447C" w14:textId="77777777" w:rsidR="003557CB" w:rsidRDefault="003557CB" w:rsidP="003557CB">
      <w:pPr>
        <w:pStyle w:val="ListParagraph"/>
        <w:ind w:left="720"/>
      </w:pPr>
      <w:r>
        <w:tab/>
        <w:t>String RespMsg,</w:t>
      </w:r>
    </w:p>
    <w:p w14:paraId="0454455B" w14:textId="77777777" w:rsidR="003557CB" w:rsidRDefault="003557CB" w:rsidP="003557CB">
      <w:pPr>
        <w:pStyle w:val="ListParagraph"/>
        <w:ind w:left="720"/>
      </w:pPr>
      <w:r>
        <w:tab/>
        <w:t>String DeviceType,</w:t>
      </w:r>
    </w:p>
    <w:p w14:paraId="2FF574A6" w14:textId="77777777" w:rsidR="003557CB" w:rsidRDefault="003557CB" w:rsidP="003557CB">
      <w:pPr>
        <w:pStyle w:val="ListParagraph"/>
        <w:ind w:left="720"/>
      </w:pPr>
      <w:r>
        <w:tab/>
        <w:t>String SerialNumber</w:t>
      </w:r>
    </w:p>
    <w:p w14:paraId="7688CDCE" w14:textId="77777777" w:rsidR="003557CB" w:rsidRDefault="003557CB" w:rsidP="003557CB">
      <w:pPr>
        <w:pStyle w:val="ListParagraph"/>
        <w:ind w:left="720"/>
      </w:pPr>
      <w:r>
        <w:t>}</w:t>
      </w:r>
    </w:p>
    <w:p w14:paraId="794C5F4E" w14:textId="77777777" w:rsidR="003557CB" w:rsidRDefault="003557CB" w:rsidP="003557CB">
      <w:pPr>
        <w:pStyle w:val="ListParagraph"/>
        <w:ind w:left="720"/>
      </w:pPr>
    </w:p>
    <w:p w14:paraId="01F11CC4" w14:textId="77777777" w:rsidR="003557CB" w:rsidRDefault="003557CB" w:rsidP="003557CB">
      <w:pPr>
        <w:pStyle w:val="ListParagraph"/>
        <w:numPr>
          <w:ilvl w:val="0"/>
          <w:numId w:val="35"/>
        </w:numPr>
      </w:pPr>
      <w:r>
        <w:t>Update Feature License Notification</w:t>
      </w:r>
    </w:p>
    <w:p w14:paraId="19E92E33" w14:textId="77777777" w:rsidR="003557CB" w:rsidRDefault="003557CB" w:rsidP="003557CB">
      <w:pPr>
        <w:pStyle w:val="ListParagraph"/>
        <w:ind w:left="720"/>
      </w:pPr>
      <w:r>
        <w:t>Notification Type = “UpdateFeatureLicenseNotification”</w:t>
      </w:r>
    </w:p>
    <w:p w14:paraId="219E0757" w14:textId="77777777" w:rsidR="003557CB" w:rsidRDefault="003557CB" w:rsidP="003557CB">
      <w:pPr>
        <w:pStyle w:val="ListParagraph"/>
        <w:ind w:left="720"/>
      </w:pPr>
      <w:r>
        <w:t>Notification = {</w:t>
      </w:r>
    </w:p>
    <w:p w14:paraId="468C508C" w14:textId="77777777" w:rsidR="003557CB" w:rsidRDefault="003557CB" w:rsidP="003557CB">
      <w:pPr>
        <w:pStyle w:val="ListParagraph"/>
        <w:ind w:left="720"/>
      </w:pPr>
      <w:r>
        <w:tab/>
        <w:t>String RespCode,</w:t>
      </w:r>
    </w:p>
    <w:p w14:paraId="0FFAF0B1" w14:textId="77777777" w:rsidR="003557CB" w:rsidRDefault="003557CB" w:rsidP="003557CB">
      <w:pPr>
        <w:pStyle w:val="ListParagraph"/>
        <w:ind w:left="720"/>
      </w:pPr>
      <w:r>
        <w:tab/>
        <w:t>String RespMsg,</w:t>
      </w:r>
    </w:p>
    <w:p w14:paraId="28F06402" w14:textId="77777777" w:rsidR="003557CB" w:rsidRDefault="003557CB" w:rsidP="003557CB">
      <w:pPr>
        <w:pStyle w:val="ListParagraph"/>
        <w:ind w:left="720"/>
      </w:pPr>
      <w:r>
        <w:tab/>
        <w:t>String DeviceType,</w:t>
      </w:r>
    </w:p>
    <w:p w14:paraId="293972ED" w14:textId="77777777" w:rsidR="003557CB" w:rsidRDefault="003557CB" w:rsidP="003557CB">
      <w:pPr>
        <w:pStyle w:val="ListParagraph"/>
        <w:ind w:left="720"/>
      </w:pPr>
      <w:r>
        <w:tab/>
        <w:t>String SerialNumber</w:t>
      </w:r>
    </w:p>
    <w:p w14:paraId="1BFAAB8B" w14:textId="77777777" w:rsidR="003557CB" w:rsidRDefault="003557CB" w:rsidP="003557CB">
      <w:pPr>
        <w:pStyle w:val="ListParagraph"/>
        <w:ind w:left="720"/>
      </w:pPr>
      <w:r>
        <w:t>}</w:t>
      </w:r>
    </w:p>
    <w:p w14:paraId="7A93A4DF" w14:textId="77777777" w:rsidR="003557CB" w:rsidRDefault="003557CB" w:rsidP="003557CB">
      <w:pPr>
        <w:pStyle w:val="ListParagraph"/>
        <w:ind w:left="720"/>
      </w:pPr>
    </w:p>
    <w:p w14:paraId="0D28F3C1" w14:textId="77777777" w:rsidR="003557CB" w:rsidRDefault="003557CB" w:rsidP="003557CB">
      <w:pPr>
        <w:pStyle w:val="ListParagraph"/>
        <w:numPr>
          <w:ilvl w:val="0"/>
          <w:numId w:val="35"/>
        </w:numPr>
      </w:pPr>
      <w:r>
        <w:t>View Feature License Notification</w:t>
      </w:r>
    </w:p>
    <w:p w14:paraId="771BE670" w14:textId="77777777" w:rsidR="003557CB" w:rsidRDefault="003557CB" w:rsidP="003557CB">
      <w:pPr>
        <w:pStyle w:val="ListParagraph"/>
        <w:ind w:left="720"/>
      </w:pPr>
      <w:r>
        <w:t>Notification Type = “ViewFeatureLicenseNotification”</w:t>
      </w:r>
    </w:p>
    <w:p w14:paraId="046440CA" w14:textId="77777777" w:rsidR="003557CB" w:rsidRDefault="003557CB" w:rsidP="003557CB">
      <w:pPr>
        <w:pStyle w:val="ListParagraph"/>
        <w:ind w:left="720"/>
      </w:pPr>
      <w:r>
        <w:t>Notification = {</w:t>
      </w:r>
    </w:p>
    <w:p w14:paraId="151640A7" w14:textId="77777777" w:rsidR="003557CB" w:rsidRDefault="003557CB" w:rsidP="003557CB">
      <w:pPr>
        <w:pStyle w:val="ListParagraph"/>
        <w:ind w:left="720"/>
      </w:pPr>
      <w:r>
        <w:tab/>
        <w:t>String RespCode,</w:t>
      </w:r>
    </w:p>
    <w:p w14:paraId="11BB1426" w14:textId="77777777" w:rsidR="003557CB" w:rsidRDefault="003557CB" w:rsidP="003557CB">
      <w:pPr>
        <w:pStyle w:val="ListParagraph"/>
        <w:ind w:left="720"/>
      </w:pPr>
      <w:r>
        <w:tab/>
        <w:t>String RespMsg,</w:t>
      </w:r>
    </w:p>
    <w:p w14:paraId="5100A23D" w14:textId="77777777" w:rsidR="003557CB" w:rsidRDefault="003557CB" w:rsidP="003557CB">
      <w:pPr>
        <w:pStyle w:val="ListParagraph"/>
        <w:ind w:left="720"/>
      </w:pPr>
      <w:r>
        <w:tab/>
        <w:t>String DeviceType,</w:t>
      </w:r>
    </w:p>
    <w:p w14:paraId="205CCCFD" w14:textId="77777777" w:rsidR="003557CB" w:rsidRDefault="003557CB" w:rsidP="003557CB">
      <w:pPr>
        <w:pStyle w:val="ListParagraph"/>
        <w:ind w:left="720"/>
      </w:pPr>
      <w:r>
        <w:tab/>
        <w:t>String SerialNumber,</w:t>
      </w:r>
    </w:p>
    <w:p w14:paraId="2330BCAF" w14:textId="77777777" w:rsidR="003557CB" w:rsidRDefault="003557CB" w:rsidP="003557CB">
      <w:pPr>
        <w:pStyle w:val="ListParagraph"/>
        <w:ind w:left="720"/>
      </w:pPr>
      <w:r>
        <w:tab/>
        <w:t>Feature [] features</w:t>
      </w:r>
    </w:p>
    <w:p w14:paraId="1FC356F3" w14:textId="77777777" w:rsidR="003557CB" w:rsidRDefault="003557CB" w:rsidP="003557CB">
      <w:pPr>
        <w:pStyle w:val="ListParagraph"/>
        <w:ind w:left="720"/>
      </w:pPr>
      <w:r>
        <w:t>}</w:t>
      </w:r>
    </w:p>
    <w:p w14:paraId="23EB65CC" w14:textId="77777777" w:rsidR="003557CB" w:rsidRDefault="003557CB" w:rsidP="003557CB">
      <w:pPr>
        <w:pStyle w:val="ListParagraph"/>
        <w:ind w:left="720"/>
      </w:pPr>
      <w:r>
        <w:t>Feature = {</w:t>
      </w:r>
    </w:p>
    <w:p w14:paraId="18ACFB75" w14:textId="77777777" w:rsidR="003557CB" w:rsidRDefault="003557CB" w:rsidP="003557CB">
      <w:pPr>
        <w:pStyle w:val="ListParagraph"/>
        <w:ind w:left="720"/>
      </w:pPr>
      <w:r>
        <w:tab/>
        <w:t>Name,</w:t>
      </w:r>
    </w:p>
    <w:p w14:paraId="3F3781C2" w14:textId="77777777" w:rsidR="003557CB" w:rsidRDefault="003557CB" w:rsidP="003557CB">
      <w:pPr>
        <w:pStyle w:val="ListParagraph"/>
        <w:ind w:left="720"/>
      </w:pPr>
      <w:r>
        <w:tab/>
        <w:t>Description,</w:t>
      </w:r>
    </w:p>
    <w:p w14:paraId="4F79C98A" w14:textId="77777777" w:rsidR="003557CB" w:rsidRDefault="003557CB" w:rsidP="003557CB">
      <w:pPr>
        <w:pStyle w:val="ListParagraph"/>
        <w:ind w:left="720"/>
      </w:pPr>
      <w:r>
        <w:tab/>
        <w:t>TermType,</w:t>
      </w:r>
    </w:p>
    <w:p w14:paraId="0E3599B7" w14:textId="77777777" w:rsidR="003557CB" w:rsidRDefault="003557CB" w:rsidP="003557CB">
      <w:pPr>
        <w:pStyle w:val="ListParagraph"/>
        <w:ind w:left="720"/>
      </w:pPr>
      <w:r>
        <w:tab/>
        <w:t>RemainingCnt,</w:t>
      </w:r>
    </w:p>
    <w:p w14:paraId="3956A825" w14:textId="77777777" w:rsidR="003557CB" w:rsidRDefault="003557CB" w:rsidP="003557CB">
      <w:pPr>
        <w:pStyle w:val="ListParagraph"/>
        <w:ind w:left="720"/>
      </w:pPr>
      <w:r>
        <w:tab/>
        <w:t>TotalCnt,</w:t>
      </w:r>
    </w:p>
    <w:p w14:paraId="4C7D62CA" w14:textId="77777777" w:rsidR="003557CB" w:rsidRDefault="003557CB" w:rsidP="003557CB">
      <w:pPr>
        <w:pStyle w:val="ListParagraph"/>
        <w:ind w:left="720"/>
      </w:pPr>
      <w:r>
        <w:tab/>
        <w:t>TerminationDate,</w:t>
      </w:r>
    </w:p>
    <w:p w14:paraId="0143C6F0" w14:textId="77777777" w:rsidR="003557CB" w:rsidRDefault="003557CB" w:rsidP="003557CB">
      <w:pPr>
        <w:pStyle w:val="ListParagraph"/>
        <w:ind w:left="720"/>
      </w:pPr>
      <w:r>
        <w:tab/>
        <w:t>Status,</w:t>
      </w:r>
    </w:p>
    <w:p w14:paraId="203399B7" w14:textId="77777777" w:rsidR="003557CB" w:rsidRDefault="003557CB" w:rsidP="003557CB">
      <w:pPr>
        <w:pStyle w:val="ListParagraph"/>
        <w:ind w:left="720"/>
      </w:pPr>
      <w:r>
        <w:tab/>
        <w:t>PurchaseStatus</w:t>
      </w:r>
    </w:p>
    <w:p w14:paraId="769CC19E" w14:textId="77777777" w:rsidR="003557CB" w:rsidRDefault="003557CB" w:rsidP="003557CB">
      <w:pPr>
        <w:pStyle w:val="ListParagraph"/>
        <w:ind w:left="720"/>
      </w:pPr>
      <w:r>
        <w:t>}</w:t>
      </w:r>
    </w:p>
    <w:p w14:paraId="76BCC251" w14:textId="77777777" w:rsidR="003557CB" w:rsidRDefault="003557CB" w:rsidP="003557CB">
      <w:pPr>
        <w:pStyle w:val="ListParagraph"/>
        <w:ind w:left="720"/>
      </w:pPr>
    </w:p>
    <w:p w14:paraId="4277A5DF" w14:textId="77777777" w:rsidR="003557CB" w:rsidRDefault="003557CB" w:rsidP="003557CB">
      <w:pPr>
        <w:pStyle w:val="ListParagraph"/>
        <w:numPr>
          <w:ilvl w:val="0"/>
          <w:numId w:val="35"/>
        </w:numPr>
      </w:pPr>
      <w:r>
        <w:t>Feature License Matrix Notification</w:t>
      </w:r>
    </w:p>
    <w:p w14:paraId="03232D03" w14:textId="77777777" w:rsidR="003557CB" w:rsidRDefault="003557CB" w:rsidP="003557CB">
      <w:pPr>
        <w:pStyle w:val="ListParagraph"/>
        <w:ind w:left="720"/>
      </w:pPr>
      <w:r>
        <w:t>Notification Type = “FeatureLicenseMatrixNotification”</w:t>
      </w:r>
    </w:p>
    <w:p w14:paraId="77828D20" w14:textId="77777777" w:rsidR="003557CB" w:rsidRDefault="003557CB" w:rsidP="003557CB">
      <w:pPr>
        <w:pStyle w:val="ListParagraph"/>
        <w:ind w:left="720"/>
      </w:pPr>
      <w:r>
        <w:t>Notification = {</w:t>
      </w:r>
    </w:p>
    <w:p w14:paraId="666CF7F1" w14:textId="77777777" w:rsidR="003557CB" w:rsidRDefault="003557CB" w:rsidP="003557CB">
      <w:pPr>
        <w:pStyle w:val="ListParagraph"/>
        <w:ind w:left="720"/>
      </w:pPr>
      <w:r>
        <w:tab/>
        <w:t>String RespCode,</w:t>
      </w:r>
    </w:p>
    <w:p w14:paraId="7D70B7EE" w14:textId="77777777" w:rsidR="003557CB" w:rsidRDefault="003557CB" w:rsidP="003557CB">
      <w:pPr>
        <w:pStyle w:val="ListParagraph"/>
        <w:ind w:left="720"/>
      </w:pPr>
      <w:r>
        <w:tab/>
        <w:t>String RespMsg,</w:t>
      </w:r>
    </w:p>
    <w:p w14:paraId="684D2E6D" w14:textId="77777777" w:rsidR="003557CB" w:rsidRDefault="003557CB" w:rsidP="003557CB">
      <w:pPr>
        <w:pStyle w:val="ListParagraph"/>
        <w:ind w:left="720"/>
      </w:pPr>
      <w:r>
        <w:tab/>
        <w:t>String CoT,</w:t>
      </w:r>
    </w:p>
    <w:p w14:paraId="73FB0D4C" w14:textId="77777777" w:rsidR="003557CB" w:rsidRDefault="003557CB" w:rsidP="003557CB">
      <w:pPr>
        <w:pStyle w:val="ListParagraph"/>
        <w:ind w:left="720"/>
      </w:pPr>
      <w:r>
        <w:tab/>
        <w:t>String DeviceType,</w:t>
      </w:r>
    </w:p>
    <w:p w14:paraId="013A0690" w14:textId="77777777" w:rsidR="003557CB" w:rsidRDefault="003557CB" w:rsidP="003557CB">
      <w:pPr>
        <w:pStyle w:val="ListParagraph"/>
        <w:ind w:left="720"/>
      </w:pPr>
      <w:r>
        <w:tab/>
        <w:t>String SerialNumber,</w:t>
      </w:r>
    </w:p>
    <w:p w14:paraId="2A1A6FA5" w14:textId="77777777" w:rsidR="003557CB" w:rsidRDefault="003557CB" w:rsidP="003557CB">
      <w:pPr>
        <w:pStyle w:val="ListParagraph"/>
        <w:ind w:left="720"/>
      </w:pPr>
      <w:r>
        <w:tab/>
        <w:t>String SoftwareVersion,</w:t>
      </w:r>
    </w:p>
    <w:p w14:paraId="5339E2A9" w14:textId="77777777" w:rsidR="003557CB" w:rsidRDefault="003557CB" w:rsidP="003557CB">
      <w:pPr>
        <w:pStyle w:val="ListParagraph"/>
        <w:ind w:left="720"/>
      </w:pPr>
      <w:r>
        <w:tab/>
        <w:t>Feature [] features</w:t>
      </w:r>
    </w:p>
    <w:p w14:paraId="6EB94AF1" w14:textId="77777777" w:rsidR="003557CB" w:rsidRDefault="003557CB" w:rsidP="003557CB">
      <w:pPr>
        <w:pStyle w:val="ListParagraph"/>
        <w:ind w:left="720"/>
      </w:pPr>
      <w:r>
        <w:t>}</w:t>
      </w:r>
    </w:p>
    <w:p w14:paraId="557CE41B" w14:textId="77777777" w:rsidR="003557CB" w:rsidRDefault="003557CB" w:rsidP="003557CB">
      <w:pPr>
        <w:pStyle w:val="ListParagraph"/>
        <w:ind w:left="720"/>
      </w:pPr>
    </w:p>
    <w:p w14:paraId="3347B082" w14:textId="77777777" w:rsidR="003557CB" w:rsidRDefault="003557CB" w:rsidP="003557CB">
      <w:pPr>
        <w:pStyle w:val="ListParagraph"/>
        <w:ind w:left="720"/>
      </w:pPr>
      <w:r>
        <w:t>Feature = {</w:t>
      </w:r>
    </w:p>
    <w:p w14:paraId="604B36C1" w14:textId="77777777" w:rsidR="003557CB" w:rsidRDefault="003557CB" w:rsidP="003557CB">
      <w:pPr>
        <w:pStyle w:val="ListParagraph"/>
        <w:ind w:left="720"/>
      </w:pPr>
      <w:r>
        <w:tab/>
        <w:t>Name,</w:t>
      </w:r>
    </w:p>
    <w:p w14:paraId="4080678D" w14:textId="77777777" w:rsidR="003557CB" w:rsidRDefault="003557CB" w:rsidP="003557CB">
      <w:pPr>
        <w:pStyle w:val="ListParagraph"/>
        <w:ind w:left="720"/>
      </w:pPr>
      <w:r>
        <w:tab/>
        <w:t>Status</w:t>
      </w:r>
    </w:p>
    <w:p w14:paraId="1911531C" w14:textId="77777777" w:rsidR="003557CB" w:rsidRDefault="003557CB" w:rsidP="003557CB">
      <w:pPr>
        <w:pStyle w:val="ListParagraph"/>
        <w:ind w:left="720"/>
      </w:pPr>
      <w:r>
        <w:t>}</w:t>
      </w:r>
    </w:p>
    <w:p w14:paraId="48AE0634" w14:textId="77777777" w:rsidR="003557CB" w:rsidRDefault="003557CB" w:rsidP="003557CB">
      <w:pPr>
        <w:pStyle w:val="ListParagraph"/>
        <w:ind w:left="720"/>
      </w:pPr>
    </w:p>
    <w:p w14:paraId="5730D919" w14:textId="77777777" w:rsidR="003557CB" w:rsidRDefault="003557CB" w:rsidP="003557CB">
      <w:pPr>
        <w:pStyle w:val="ListParagraph"/>
        <w:ind w:left="720"/>
      </w:pPr>
    </w:p>
    <w:p w14:paraId="0805769E" w14:textId="77777777" w:rsidR="003557CB" w:rsidRPr="00EB6902" w:rsidRDefault="003557CB" w:rsidP="003557CB">
      <w:pPr>
        <w:pStyle w:val="Heading1"/>
      </w:pPr>
      <w:bookmarkStart w:id="118" w:name="_Toc433358477"/>
      <w:r>
        <w:t>Appendix B</w:t>
      </w:r>
      <w:bookmarkEnd w:id="118"/>
    </w:p>
    <w:p w14:paraId="54A43967" w14:textId="77777777" w:rsidR="003557CB" w:rsidRDefault="003557CB" w:rsidP="003557C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8"/>
        <w:gridCol w:w="3870"/>
      </w:tblGrid>
      <w:tr w:rsidR="003557CB" w14:paraId="305E972D" w14:textId="77777777" w:rsidTr="00270F42">
        <w:tc>
          <w:tcPr>
            <w:tcW w:w="3888" w:type="dxa"/>
          </w:tcPr>
          <w:p w14:paraId="3B3B127D" w14:textId="77777777" w:rsidR="003557CB" w:rsidRDefault="003557CB" w:rsidP="00270F42">
            <w:r>
              <w:t>Response Code</w:t>
            </w:r>
          </w:p>
        </w:tc>
        <w:tc>
          <w:tcPr>
            <w:tcW w:w="3870" w:type="dxa"/>
          </w:tcPr>
          <w:p w14:paraId="644118BB" w14:textId="77777777" w:rsidR="003557CB" w:rsidRDefault="003557CB" w:rsidP="00270F42">
            <w:r>
              <w:t>Description</w:t>
            </w:r>
          </w:p>
        </w:tc>
      </w:tr>
      <w:tr w:rsidR="003557CB" w14:paraId="746860D8" w14:textId="77777777" w:rsidTr="00270F42">
        <w:tc>
          <w:tcPr>
            <w:tcW w:w="3888" w:type="dxa"/>
          </w:tcPr>
          <w:p w14:paraId="37DA59A3" w14:textId="77777777" w:rsidR="003557CB" w:rsidRDefault="003557CB" w:rsidP="00270F42">
            <w:r>
              <w:t>00000</w:t>
            </w:r>
          </w:p>
        </w:tc>
        <w:tc>
          <w:tcPr>
            <w:tcW w:w="3870" w:type="dxa"/>
          </w:tcPr>
          <w:p w14:paraId="4EAD9635" w14:textId="77777777" w:rsidR="003557CB" w:rsidRDefault="003557CB" w:rsidP="00270F42">
            <w:r>
              <w:t>General Success</w:t>
            </w:r>
          </w:p>
        </w:tc>
      </w:tr>
      <w:tr w:rsidR="003557CB" w14:paraId="099B9938" w14:textId="77777777" w:rsidTr="00270F42">
        <w:tc>
          <w:tcPr>
            <w:tcW w:w="3888" w:type="dxa"/>
          </w:tcPr>
          <w:p w14:paraId="63582664" w14:textId="77777777" w:rsidR="003557CB" w:rsidRDefault="003557CB" w:rsidP="00270F42">
            <w:r>
              <w:t>00001</w:t>
            </w:r>
          </w:p>
        </w:tc>
        <w:tc>
          <w:tcPr>
            <w:tcW w:w="3870" w:type="dxa"/>
          </w:tcPr>
          <w:p w14:paraId="47C5C822" w14:textId="77777777" w:rsidR="003557CB" w:rsidRDefault="003557CB" w:rsidP="00270F42">
            <w:r>
              <w:t>General Request Accepted</w:t>
            </w:r>
          </w:p>
        </w:tc>
      </w:tr>
      <w:tr w:rsidR="003557CB" w14:paraId="4E3073EC" w14:textId="77777777" w:rsidTr="00270F42">
        <w:tc>
          <w:tcPr>
            <w:tcW w:w="3888" w:type="dxa"/>
          </w:tcPr>
          <w:p w14:paraId="3151BD28" w14:textId="77777777" w:rsidR="003557CB" w:rsidRDefault="003557CB" w:rsidP="00270F42">
            <w:r>
              <w:t>00002</w:t>
            </w:r>
          </w:p>
        </w:tc>
        <w:tc>
          <w:tcPr>
            <w:tcW w:w="3870" w:type="dxa"/>
          </w:tcPr>
          <w:p w14:paraId="27D269C5" w14:textId="77777777" w:rsidR="003557CB" w:rsidRDefault="003557CB" w:rsidP="00270F42">
            <w:r>
              <w:t>General In Progress</w:t>
            </w:r>
          </w:p>
        </w:tc>
      </w:tr>
      <w:tr w:rsidR="003557CB" w14:paraId="70B42505" w14:textId="77777777" w:rsidTr="00270F42">
        <w:tc>
          <w:tcPr>
            <w:tcW w:w="3888" w:type="dxa"/>
          </w:tcPr>
          <w:p w14:paraId="33DBF7E8" w14:textId="77777777" w:rsidR="003557CB" w:rsidRDefault="003557CB" w:rsidP="00270F42">
            <w:r>
              <w:t>00003</w:t>
            </w:r>
          </w:p>
        </w:tc>
        <w:tc>
          <w:tcPr>
            <w:tcW w:w="3870" w:type="dxa"/>
          </w:tcPr>
          <w:p w14:paraId="18C24A96" w14:textId="77777777" w:rsidR="003557CB" w:rsidRDefault="003557CB" w:rsidP="00270F42">
            <w:r>
              <w:t>General Failed</w:t>
            </w:r>
          </w:p>
        </w:tc>
      </w:tr>
      <w:tr w:rsidR="003557CB" w14:paraId="1E5A344B" w14:textId="77777777" w:rsidTr="00270F42">
        <w:tc>
          <w:tcPr>
            <w:tcW w:w="3888" w:type="dxa"/>
          </w:tcPr>
          <w:p w14:paraId="49FD2A6D" w14:textId="77777777" w:rsidR="003557CB" w:rsidRDefault="003557CB" w:rsidP="00270F42">
            <w:r>
              <w:t>10001</w:t>
            </w:r>
          </w:p>
        </w:tc>
        <w:tc>
          <w:tcPr>
            <w:tcW w:w="3870" w:type="dxa"/>
          </w:tcPr>
          <w:p w14:paraId="105169F2" w14:textId="77777777" w:rsidR="003557CB" w:rsidRDefault="003557CB" w:rsidP="00270F42">
            <w:r>
              <w:t>Wrong VS user name or password</w:t>
            </w:r>
          </w:p>
        </w:tc>
      </w:tr>
      <w:tr w:rsidR="003557CB" w14:paraId="06A1DA3D" w14:textId="77777777" w:rsidTr="00270F42">
        <w:tc>
          <w:tcPr>
            <w:tcW w:w="3888" w:type="dxa"/>
          </w:tcPr>
          <w:p w14:paraId="0594F0C0" w14:textId="77777777" w:rsidR="003557CB" w:rsidRDefault="003557CB" w:rsidP="00270F42">
            <w:r>
              <w:t>10002</w:t>
            </w:r>
          </w:p>
        </w:tc>
        <w:tc>
          <w:tcPr>
            <w:tcW w:w="3870" w:type="dxa"/>
          </w:tcPr>
          <w:p w14:paraId="3DE49E83" w14:textId="77777777" w:rsidR="003557CB" w:rsidRDefault="003557CB" w:rsidP="00270F42">
            <w:r>
              <w:t>GDMP login required</w:t>
            </w:r>
          </w:p>
        </w:tc>
      </w:tr>
      <w:tr w:rsidR="003557CB" w14:paraId="28807F49" w14:textId="77777777" w:rsidTr="00270F42">
        <w:tc>
          <w:tcPr>
            <w:tcW w:w="3888" w:type="dxa"/>
          </w:tcPr>
          <w:p w14:paraId="0A3E170D" w14:textId="77777777" w:rsidR="003557CB" w:rsidRDefault="003557CB" w:rsidP="00270F42">
            <w:r>
              <w:t>10003</w:t>
            </w:r>
          </w:p>
        </w:tc>
        <w:tc>
          <w:tcPr>
            <w:tcW w:w="3870" w:type="dxa"/>
          </w:tcPr>
          <w:p w14:paraId="0B070CBE" w14:textId="77777777" w:rsidR="003557CB" w:rsidRDefault="003557CB" w:rsidP="00270F42">
            <w:r>
              <w:t>Wrong GDMP user name or password</w:t>
            </w:r>
          </w:p>
        </w:tc>
      </w:tr>
      <w:tr w:rsidR="003557CB" w14:paraId="77295D28" w14:textId="77777777" w:rsidTr="00270F42">
        <w:tc>
          <w:tcPr>
            <w:tcW w:w="3888" w:type="dxa"/>
          </w:tcPr>
          <w:p w14:paraId="649FD814" w14:textId="77777777" w:rsidR="003557CB" w:rsidRDefault="003557CB" w:rsidP="00270F42">
            <w:r>
              <w:t>10004</w:t>
            </w:r>
          </w:p>
        </w:tc>
        <w:tc>
          <w:tcPr>
            <w:tcW w:w="3870" w:type="dxa"/>
          </w:tcPr>
          <w:p w14:paraId="633158D2" w14:textId="77777777" w:rsidR="003557CB" w:rsidRDefault="003557CB" w:rsidP="00270F42">
            <w:r>
              <w:t>No management rights</w:t>
            </w:r>
          </w:p>
        </w:tc>
      </w:tr>
      <w:tr w:rsidR="003557CB" w14:paraId="56D009BF" w14:textId="77777777" w:rsidTr="00270F42">
        <w:tc>
          <w:tcPr>
            <w:tcW w:w="3888" w:type="dxa"/>
          </w:tcPr>
          <w:p w14:paraId="08E7C4D1" w14:textId="77777777" w:rsidR="003557CB" w:rsidRDefault="003557CB" w:rsidP="00270F42">
            <w:r>
              <w:t>10005</w:t>
            </w:r>
          </w:p>
        </w:tc>
        <w:tc>
          <w:tcPr>
            <w:tcW w:w="3870" w:type="dxa"/>
          </w:tcPr>
          <w:p w14:paraId="3E762E03" w14:textId="77777777" w:rsidR="003557CB" w:rsidRDefault="003557CB" w:rsidP="00270F42">
            <w:r>
              <w:t>Account locked</w:t>
            </w:r>
          </w:p>
        </w:tc>
      </w:tr>
    </w:tbl>
    <w:p w14:paraId="0612CA5E" w14:textId="77777777" w:rsidR="003557CB" w:rsidRPr="00D876DE" w:rsidRDefault="003557CB" w:rsidP="003557CB"/>
    <w:p w14:paraId="19EA33CB" w14:textId="77777777" w:rsidR="003557CB" w:rsidRPr="00F23FD2" w:rsidRDefault="003557CB" w:rsidP="003557CB"/>
    <w:p w14:paraId="3C3D7510" w14:textId="111C0711" w:rsidR="006802E1" w:rsidRPr="003557CB" w:rsidRDefault="006802E1" w:rsidP="003557CB"/>
    <w:sectPr w:rsidR="006802E1" w:rsidRPr="003557CB" w:rsidSect="00373504">
      <w:headerReference w:type="default" r:id="rId170"/>
      <w:footerReference w:type="default" r:id="rId171"/>
      <w:pgSz w:w="12240" w:h="15840" w:code="1"/>
      <w:pgMar w:top="720" w:right="1080" w:bottom="432"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DF867B" w14:textId="77777777" w:rsidR="00FA5395" w:rsidRDefault="00FA5395" w:rsidP="00565EC0">
      <w:r>
        <w:separator/>
      </w:r>
    </w:p>
    <w:p w14:paraId="6B36E224" w14:textId="77777777" w:rsidR="00FA5395" w:rsidRDefault="00FA5395" w:rsidP="00565EC0"/>
    <w:p w14:paraId="338E6787" w14:textId="77777777" w:rsidR="00FA5395" w:rsidRDefault="00FA5395" w:rsidP="00565EC0"/>
    <w:p w14:paraId="792687D2" w14:textId="77777777" w:rsidR="00FA5395" w:rsidRDefault="00FA5395" w:rsidP="00565EC0"/>
    <w:p w14:paraId="56358510" w14:textId="77777777" w:rsidR="00FA5395" w:rsidRDefault="00FA5395" w:rsidP="00565EC0"/>
    <w:p w14:paraId="5E3EA7BA" w14:textId="77777777" w:rsidR="00FA5395" w:rsidRDefault="00FA5395" w:rsidP="00565EC0"/>
    <w:p w14:paraId="24B58082" w14:textId="77777777" w:rsidR="00FA5395" w:rsidRDefault="00FA5395" w:rsidP="00565EC0"/>
    <w:p w14:paraId="620FD151" w14:textId="77777777" w:rsidR="00FA5395" w:rsidRDefault="00FA5395" w:rsidP="00565EC0"/>
    <w:p w14:paraId="13DE0551" w14:textId="77777777" w:rsidR="00FA5395" w:rsidRDefault="00FA5395" w:rsidP="00565EC0"/>
    <w:p w14:paraId="477EB5B0" w14:textId="77777777" w:rsidR="00FA5395" w:rsidRDefault="00FA5395" w:rsidP="00565EC0"/>
    <w:p w14:paraId="630D02CB" w14:textId="77777777" w:rsidR="00FA5395" w:rsidRDefault="00FA5395" w:rsidP="00565EC0"/>
    <w:p w14:paraId="05310821" w14:textId="77777777" w:rsidR="00FA5395" w:rsidRDefault="00FA5395" w:rsidP="00565EC0"/>
    <w:p w14:paraId="4511A06C" w14:textId="77777777" w:rsidR="00FA5395" w:rsidRDefault="00FA5395" w:rsidP="00565EC0"/>
    <w:p w14:paraId="50441F2F" w14:textId="77777777" w:rsidR="00FA5395" w:rsidRDefault="00FA5395"/>
    <w:p w14:paraId="606D20A5" w14:textId="77777777" w:rsidR="00FA5395" w:rsidRDefault="00FA5395"/>
    <w:p w14:paraId="558A3A39" w14:textId="77777777" w:rsidR="00FA5395" w:rsidRDefault="00FA5395"/>
    <w:p w14:paraId="32E88635" w14:textId="77777777" w:rsidR="00FA5395" w:rsidRDefault="00FA5395"/>
    <w:p w14:paraId="1D716F81" w14:textId="77777777" w:rsidR="00FA5395" w:rsidRDefault="00FA5395"/>
    <w:p w14:paraId="23CF6FF2" w14:textId="77777777" w:rsidR="00FA5395" w:rsidRDefault="00FA5395" w:rsidP="00F251D6"/>
    <w:p w14:paraId="680666B6" w14:textId="77777777" w:rsidR="00FA5395" w:rsidRDefault="00FA5395"/>
    <w:p w14:paraId="589F3F1D" w14:textId="77777777" w:rsidR="00FA5395" w:rsidRDefault="00FA5395" w:rsidP="007B1B45"/>
    <w:p w14:paraId="7045240F" w14:textId="77777777" w:rsidR="00FA5395" w:rsidRDefault="00FA5395" w:rsidP="00EB3AED"/>
    <w:p w14:paraId="27853C33" w14:textId="77777777" w:rsidR="00FA5395" w:rsidRDefault="00FA5395" w:rsidP="00381608"/>
    <w:p w14:paraId="3D6347D2" w14:textId="77777777" w:rsidR="00FA5395" w:rsidRDefault="00FA5395" w:rsidP="00E3251F"/>
    <w:p w14:paraId="24C70E38" w14:textId="77777777" w:rsidR="00FA5395" w:rsidRDefault="00FA5395" w:rsidP="00E3251F"/>
    <w:p w14:paraId="03794666" w14:textId="77777777" w:rsidR="00FA5395" w:rsidRDefault="00FA5395" w:rsidP="00880A9B"/>
    <w:p w14:paraId="5E8E788A" w14:textId="77777777" w:rsidR="00FA5395" w:rsidRDefault="00FA5395" w:rsidP="00880A9B"/>
    <w:p w14:paraId="1AB33CE6" w14:textId="77777777" w:rsidR="00FA5395" w:rsidRDefault="00FA5395" w:rsidP="00DF1B11"/>
    <w:p w14:paraId="6933F335" w14:textId="77777777" w:rsidR="00FA5395" w:rsidRDefault="00FA5395"/>
  </w:endnote>
  <w:endnote w:type="continuationSeparator" w:id="0">
    <w:p w14:paraId="4BF351BB" w14:textId="77777777" w:rsidR="00FA5395" w:rsidRDefault="00FA5395" w:rsidP="00565EC0">
      <w:r>
        <w:continuationSeparator/>
      </w:r>
    </w:p>
    <w:p w14:paraId="5093546A" w14:textId="77777777" w:rsidR="00FA5395" w:rsidRDefault="00FA5395" w:rsidP="00565EC0"/>
    <w:p w14:paraId="3F1A4C69" w14:textId="77777777" w:rsidR="00FA5395" w:rsidRDefault="00FA5395" w:rsidP="00565EC0"/>
    <w:p w14:paraId="6EF2332E" w14:textId="77777777" w:rsidR="00FA5395" w:rsidRDefault="00FA5395" w:rsidP="00565EC0"/>
    <w:p w14:paraId="5CA26026" w14:textId="77777777" w:rsidR="00FA5395" w:rsidRDefault="00FA5395" w:rsidP="00565EC0"/>
    <w:p w14:paraId="5C4F75FB" w14:textId="77777777" w:rsidR="00FA5395" w:rsidRDefault="00FA5395" w:rsidP="00565EC0"/>
    <w:p w14:paraId="6F6E18C4" w14:textId="77777777" w:rsidR="00FA5395" w:rsidRDefault="00FA5395" w:rsidP="00565EC0"/>
    <w:p w14:paraId="6DB8F755" w14:textId="77777777" w:rsidR="00FA5395" w:rsidRDefault="00FA5395" w:rsidP="00565EC0"/>
    <w:p w14:paraId="6BF579E1" w14:textId="77777777" w:rsidR="00FA5395" w:rsidRDefault="00FA5395" w:rsidP="00565EC0"/>
    <w:p w14:paraId="43518C46" w14:textId="77777777" w:rsidR="00FA5395" w:rsidRDefault="00FA5395" w:rsidP="00565EC0"/>
    <w:p w14:paraId="2A7F23AF" w14:textId="77777777" w:rsidR="00FA5395" w:rsidRDefault="00FA5395" w:rsidP="00565EC0"/>
    <w:p w14:paraId="6A88CAA3" w14:textId="77777777" w:rsidR="00FA5395" w:rsidRDefault="00FA5395" w:rsidP="00565EC0"/>
    <w:p w14:paraId="1CD2B5CB" w14:textId="77777777" w:rsidR="00FA5395" w:rsidRDefault="00FA5395" w:rsidP="00565EC0"/>
    <w:p w14:paraId="5A94F9C5" w14:textId="77777777" w:rsidR="00FA5395" w:rsidRDefault="00FA5395"/>
    <w:p w14:paraId="203EF048" w14:textId="77777777" w:rsidR="00FA5395" w:rsidRDefault="00FA5395"/>
    <w:p w14:paraId="2994BB58" w14:textId="77777777" w:rsidR="00FA5395" w:rsidRDefault="00FA5395"/>
    <w:p w14:paraId="49E3F9DB" w14:textId="77777777" w:rsidR="00FA5395" w:rsidRDefault="00FA5395"/>
    <w:p w14:paraId="49F52D0F" w14:textId="77777777" w:rsidR="00FA5395" w:rsidRDefault="00FA5395"/>
    <w:p w14:paraId="5DCE84DE" w14:textId="77777777" w:rsidR="00FA5395" w:rsidRDefault="00FA5395" w:rsidP="00F251D6"/>
    <w:p w14:paraId="56CC327B" w14:textId="77777777" w:rsidR="00FA5395" w:rsidRDefault="00FA5395"/>
    <w:p w14:paraId="72B97FDB" w14:textId="77777777" w:rsidR="00FA5395" w:rsidRDefault="00FA5395" w:rsidP="007B1B45"/>
    <w:p w14:paraId="516AF955" w14:textId="77777777" w:rsidR="00FA5395" w:rsidRDefault="00FA5395" w:rsidP="00EB3AED"/>
    <w:p w14:paraId="0FEC06A0" w14:textId="77777777" w:rsidR="00FA5395" w:rsidRDefault="00FA5395" w:rsidP="00381608"/>
    <w:p w14:paraId="6CC6EC4F" w14:textId="77777777" w:rsidR="00FA5395" w:rsidRDefault="00FA5395" w:rsidP="00E3251F"/>
    <w:p w14:paraId="266477C8" w14:textId="77777777" w:rsidR="00FA5395" w:rsidRDefault="00FA5395" w:rsidP="00E3251F"/>
    <w:p w14:paraId="7753E87A" w14:textId="77777777" w:rsidR="00FA5395" w:rsidRDefault="00FA5395" w:rsidP="00880A9B"/>
    <w:p w14:paraId="690A92B1" w14:textId="77777777" w:rsidR="00FA5395" w:rsidRDefault="00FA5395" w:rsidP="00880A9B"/>
    <w:p w14:paraId="55AA929A" w14:textId="77777777" w:rsidR="00FA5395" w:rsidRDefault="00FA5395" w:rsidP="00DF1B11"/>
    <w:p w14:paraId="0BC6F2EB" w14:textId="77777777" w:rsidR="00FA5395" w:rsidRDefault="00FA53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CE">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old">
    <w:panose1 w:val="020B0704020202020204"/>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2A85B7" w14:textId="14865E32" w:rsidR="003E49AA" w:rsidRPr="000B682E" w:rsidRDefault="00373504">
    <w:pPr>
      <w:pStyle w:val="Footer"/>
    </w:pPr>
    <w:r w:rsidRPr="00373504">
      <w:t xml:space="preserve">Medtronic CONFIDENTIAL. Not for further distribution or reproduction.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0B006B" w14:textId="77777777" w:rsidR="00FA5395" w:rsidRDefault="00FA5395" w:rsidP="00565EC0">
      <w:r>
        <w:separator/>
      </w:r>
    </w:p>
    <w:p w14:paraId="461BECD3" w14:textId="77777777" w:rsidR="00FA5395" w:rsidRDefault="00FA5395" w:rsidP="00565EC0"/>
    <w:p w14:paraId="38594055" w14:textId="77777777" w:rsidR="00FA5395" w:rsidRDefault="00FA5395" w:rsidP="00565EC0"/>
    <w:p w14:paraId="5305C303" w14:textId="77777777" w:rsidR="00FA5395" w:rsidRDefault="00FA5395" w:rsidP="00565EC0"/>
    <w:p w14:paraId="1F172488" w14:textId="77777777" w:rsidR="00FA5395" w:rsidRDefault="00FA5395" w:rsidP="00565EC0"/>
    <w:p w14:paraId="55E13219" w14:textId="77777777" w:rsidR="00FA5395" w:rsidRDefault="00FA5395" w:rsidP="00565EC0"/>
    <w:p w14:paraId="3B4BC7DE" w14:textId="77777777" w:rsidR="00FA5395" w:rsidRDefault="00FA5395" w:rsidP="00565EC0"/>
    <w:p w14:paraId="653F60DE" w14:textId="77777777" w:rsidR="00FA5395" w:rsidRDefault="00FA5395" w:rsidP="00565EC0"/>
    <w:p w14:paraId="4B7420F4" w14:textId="77777777" w:rsidR="00FA5395" w:rsidRDefault="00FA5395" w:rsidP="00565EC0"/>
    <w:p w14:paraId="41211798" w14:textId="77777777" w:rsidR="00FA5395" w:rsidRDefault="00FA5395" w:rsidP="00565EC0"/>
    <w:p w14:paraId="2D92EBBA" w14:textId="77777777" w:rsidR="00FA5395" w:rsidRDefault="00FA5395" w:rsidP="00565EC0"/>
    <w:p w14:paraId="7869F950" w14:textId="77777777" w:rsidR="00FA5395" w:rsidRDefault="00FA5395" w:rsidP="00565EC0"/>
    <w:p w14:paraId="148E5B7D" w14:textId="77777777" w:rsidR="00FA5395" w:rsidRDefault="00FA5395" w:rsidP="00565EC0"/>
    <w:p w14:paraId="345893C4" w14:textId="77777777" w:rsidR="00FA5395" w:rsidRDefault="00FA5395"/>
    <w:p w14:paraId="45299960" w14:textId="77777777" w:rsidR="00FA5395" w:rsidRDefault="00FA5395"/>
    <w:p w14:paraId="67EDC32D" w14:textId="77777777" w:rsidR="00FA5395" w:rsidRDefault="00FA5395"/>
    <w:p w14:paraId="2765843E" w14:textId="77777777" w:rsidR="00FA5395" w:rsidRDefault="00FA5395"/>
    <w:p w14:paraId="7C8F11C4" w14:textId="77777777" w:rsidR="00FA5395" w:rsidRDefault="00FA5395"/>
    <w:p w14:paraId="17A984D7" w14:textId="77777777" w:rsidR="00FA5395" w:rsidRDefault="00FA5395" w:rsidP="00F251D6"/>
    <w:p w14:paraId="5D59F083" w14:textId="77777777" w:rsidR="00FA5395" w:rsidRDefault="00FA5395"/>
    <w:p w14:paraId="5E6CCB92" w14:textId="77777777" w:rsidR="00FA5395" w:rsidRDefault="00FA5395" w:rsidP="007B1B45"/>
    <w:p w14:paraId="0ECA9528" w14:textId="77777777" w:rsidR="00FA5395" w:rsidRDefault="00FA5395" w:rsidP="00EB3AED"/>
    <w:p w14:paraId="0CC8CF57" w14:textId="77777777" w:rsidR="00FA5395" w:rsidRDefault="00FA5395" w:rsidP="00381608"/>
    <w:p w14:paraId="0EC6EBBD" w14:textId="77777777" w:rsidR="00FA5395" w:rsidRDefault="00FA5395" w:rsidP="00E3251F"/>
    <w:p w14:paraId="004E6ECE" w14:textId="77777777" w:rsidR="00FA5395" w:rsidRDefault="00FA5395" w:rsidP="00E3251F"/>
    <w:p w14:paraId="5BFD90B4" w14:textId="77777777" w:rsidR="00FA5395" w:rsidRDefault="00FA5395" w:rsidP="00880A9B"/>
    <w:p w14:paraId="29A52841" w14:textId="77777777" w:rsidR="00FA5395" w:rsidRDefault="00FA5395" w:rsidP="00880A9B"/>
    <w:p w14:paraId="400605D4" w14:textId="77777777" w:rsidR="00FA5395" w:rsidRDefault="00FA5395" w:rsidP="00DF1B11"/>
    <w:p w14:paraId="421A630B" w14:textId="77777777" w:rsidR="00FA5395" w:rsidRDefault="00FA5395"/>
  </w:footnote>
  <w:footnote w:type="continuationSeparator" w:id="0">
    <w:p w14:paraId="53875385" w14:textId="77777777" w:rsidR="00FA5395" w:rsidRDefault="00FA5395" w:rsidP="00565EC0">
      <w:r>
        <w:continuationSeparator/>
      </w:r>
    </w:p>
    <w:p w14:paraId="099BF035" w14:textId="77777777" w:rsidR="00FA5395" w:rsidRDefault="00FA5395" w:rsidP="00565EC0"/>
    <w:p w14:paraId="3E5AE165" w14:textId="77777777" w:rsidR="00FA5395" w:rsidRDefault="00FA5395" w:rsidP="00565EC0"/>
    <w:p w14:paraId="3F85A5C0" w14:textId="77777777" w:rsidR="00FA5395" w:rsidRDefault="00FA5395" w:rsidP="00565EC0"/>
    <w:p w14:paraId="05348A39" w14:textId="77777777" w:rsidR="00FA5395" w:rsidRDefault="00FA5395" w:rsidP="00565EC0"/>
    <w:p w14:paraId="4BA76D85" w14:textId="77777777" w:rsidR="00FA5395" w:rsidRDefault="00FA5395" w:rsidP="00565EC0"/>
    <w:p w14:paraId="712165B9" w14:textId="77777777" w:rsidR="00FA5395" w:rsidRDefault="00FA5395" w:rsidP="00565EC0"/>
    <w:p w14:paraId="29486551" w14:textId="77777777" w:rsidR="00FA5395" w:rsidRDefault="00FA5395" w:rsidP="00565EC0"/>
    <w:p w14:paraId="596398AF" w14:textId="77777777" w:rsidR="00FA5395" w:rsidRDefault="00FA5395" w:rsidP="00565EC0"/>
    <w:p w14:paraId="5CE55D9F" w14:textId="77777777" w:rsidR="00FA5395" w:rsidRDefault="00FA5395" w:rsidP="00565EC0"/>
    <w:p w14:paraId="664573C0" w14:textId="77777777" w:rsidR="00FA5395" w:rsidRDefault="00FA5395" w:rsidP="00565EC0"/>
    <w:p w14:paraId="11768889" w14:textId="77777777" w:rsidR="00FA5395" w:rsidRDefault="00FA5395" w:rsidP="00565EC0"/>
    <w:p w14:paraId="0B60A5F2" w14:textId="77777777" w:rsidR="00FA5395" w:rsidRDefault="00FA5395" w:rsidP="00565EC0"/>
    <w:p w14:paraId="15CAF4E8" w14:textId="77777777" w:rsidR="00FA5395" w:rsidRDefault="00FA5395"/>
    <w:p w14:paraId="26222068" w14:textId="77777777" w:rsidR="00FA5395" w:rsidRDefault="00FA5395"/>
    <w:p w14:paraId="0641EB22" w14:textId="77777777" w:rsidR="00FA5395" w:rsidRDefault="00FA5395"/>
    <w:p w14:paraId="29E6376B" w14:textId="77777777" w:rsidR="00FA5395" w:rsidRDefault="00FA5395"/>
    <w:p w14:paraId="7FE8C2F5" w14:textId="77777777" w:rsidR="00FA5395" w:rsidRDefault="00FA5395"/>
    <w:p w14:paraId="1F8C2EF6" w14:textId="77777777" w:rsidR="00FA5395" w:rsidRDefault="00FA5395" w:rsidP="00F251D6"/>
    <w:p w14:paraId="5FF253E1" w14:textId="77777777" w:rsidR="00FA5395" w:rsidRDefault="00FA5395"/>
    <w:p w14:paraId="6E88C7A3" w14:textId="77777777" w:rsidR="00FA5395" w:rsidRDefault="00FA5395" w:rsidP="007B1B45"/>
    <w:p w14:paraId="105F9D72" w14:textId="77777777" w:rsidR="00FA5395" w:rsidRDefault="00FA5395" w:rsidP="00EB3AED"/>
    <w:p w14:paraId="3F27E12D" w14:textId="77777777" w:rsidR="00FA5395" w:rsidRDefault="00FA5395" w:rsidP="00381608"/>
    <w:p w14:paraId="77F64F1D" w14:textId="77777777" w:rsidR="00FA5395" w:rsidRDefault="00FA5395" w:rsidP="00E3251F"/>
    <w:p w14:paraId="3F460E96" w14:textId="77777777" w:rsidR="00FA5395" w:rsidRDefault="00FA5395" w:rsidP="00E3251F"/>
    <w:p w14:paraId="7DAA5E7D" w14:textId="77777777" w:rsidR="00FA5395" w:rsidRDefault="00FA5395" w:rsidP="00880A9B"/>
    <w:p w14:paraId="0BF7E4FD" w14:textId="77777777" w:rsidR="00FA5395" w:rsidRDefault="00FA5395" w:rsidP="00880A9B"/>
    <w:p w14:paraId="40186FE3" w14:textId="77777777" w:rsidR="00FA5395" w:rsidRDefault="00FA5395" w:rsidP="00DF1B11"/>
    <w:p w14:paraId="0489373A" w14:textId="77777777" w:rsidR="00FA5395" w:rsidRDefault="00FA539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38"/>
      <w:gridCol w:w="3330"/>
      <w:gridCol w:w="3510"/>
    </w:tblGrid>
    <w:tr w:rsidR="003E49AA" w14:paraId="1A98514C" w14:textId="77777777" w:rsidTr="00085E84">
      <w:tc>
        <w:tcPr>
          <w:tcW w:w="10278" w:type="dxa"/>
          <w:gridSpan w:val="3"/>
        </w:tcPr>
        <w:p w14:paraId="134008A5" w14:textId="18521F97" w:rsidR="003E49AA" w:rsidRPr="00511903" w:rsidRDefault="0034774E" w:rsidP="006422F1">
          <w:pPr>
            <w:pStyle w:val="Header"/>
            <w:jc w:val="center"/>
            <w:rPr>
              <w:b/>
            </w:rPr>
          </w:pPr>
          <w:r>
            <w:rPr>
              <w:b/>
            </w:rPr>
            <w:t>DMM Detail Design Document</w:t>
          </w:r>
          <w:r w:rsidR="00296E24" w:rsidRPr="00B73385">
            <w:rPr>
              <w:b/>
            </w:rPr>
            <w:t xml:space="preserve"> Common Client</w:t>
          </w:r>
          <w:r>
            <w:rPr>
              <w:b/>
            </w:rPr>
            <w:t xml:space="preserve"> v1.0</w:t>
          </w:r>
        </w:p>
      </w:tc>
    </w:tr>
    <w:tr w:rsidR="003E49AA" w14:paraId="1F61D2C3" w14:textId="77777777" w:rsidTr="00085E84">
      <w:tc>
        <w:tcPr>
          <w:tcW w:w="3438" w:type="dxa"/>
        </w:tcPr>
        <w:p w14:paraId="6073A2A7" w14:textId="07A7CB9F" w:rsidR="003E49AA" w:rsidRPr="00511903" w:rsidRDefault="003E49AA" w:rsidP="00172887">
          <w:pPr>
            <w:pStyle w:val="Header"/>
            <w:rPr>
              <w:b/>
              <w:lang w:eastAsia="zh-CN"/>
            </w:rPr>
          </w:pPr>
          <w:r>
            <w:rPr>
              <w:b/>
            </w:rPr>
            <w:t xml:space="preserve">Document #: </w:t>
          </w:r>
          <w:r w:rsidR="00315D5C" w:rsidRPr="00315D5C">
            <w:rPr>
              <w:b/>
            </w:rPr>
            <w:t>RE00026724</w:t>
          </w:r>
          <w:r w:rsidR="0034774E">
            <w:rPr>
              <w:b/>
            </w:rPr>
            <w:t xml:space="preserve"> Rev A</w:t>
          </w:r>
        </w:p>
      </w:tc>
      <w:tc>
        <w:tcPr>
          <w:tcW w:w="3330" w:type="dxa"/>
        </w:tcPr>
        <w:p w14:paraId="4F33DCE6" w14:textId="77777777" w:rsidR="003E49AA" w:rsidRPr="00511903" w:rsidRDefault="003E49AA" w:rsidP="00AE17B2">
          <w:pPr>
            <w:pStyle w:val="Header"/>
            <w:rPr>
              <w:b/>
            </w:rPr>
          </w:pPr>
          <w:r w:rsidRPr="00511903">
            <w:rPr>
              <w:b/>
            </w:rPr>
            <w:t>Issue Date: Refer to Agile</w:t>
          </w:r>
        </w:p>
      </w:tc>
      <w:tc>
        <w:tcPr>
          <w:tcW w:w="3510" w:type="dxa"/>
        </w:tcPr>
        <w:p w14:paraId="13AE438A" w14:textId="77777777" w:rsidR="003E49AA" w:rsidRPr="00BD1E07" w:rsidRDefault="003E49AA" w:rsidP="00AE17B2">
          <w:pPr>
            <w:pStyle w:val="Header"/>
          </w:pPr>
          <w:r w:rsidRPr="00BD1E07">
            <w:t xml:space="preserve">Page </w:t>
          </w:r>
          <w:r w:rsidRPr="00F83006">
            <w:rPr>
              <w:rStyle w:val="PageNumber"/>
              <w:rFonts w:ascii="Arial Bold" w:hAnsi="Arial Bold"/>
              <w:b/>
            </w:rPr>
            <w:fldChar w:fldCharType="begin"/>
          </w:r>
          <w:r w:rsidRPr="00F83006">
            <w:rPr>
              <w:rStyle w:val="PageNumber"/>
              <w:rFonts w:ascii="Arial Bold" w:hAnsi="Arial Bold"/>
              <w:b/>
            </w:rPr>
            <w:instrText xml:space="preserve"> PAGE </w:instrText>
          </w:r>
          <w:r w:rsidRPr="00F83006">
            <w:rPr>
              <w:rStyle w:val="PageNumber"/>
              <w:rFonts w:ascii="Arial Bold" w:hAnsi="Arial Bold"/>
              <w:b/>
            </w:rPr>
            <w:fldChar w:fldCharType="separate"/>
          </w:r>
          <w:r w:rsidR="006B0A9F">
            <w:rPr>
              <w:rStyle w:val="PageNumber"/>
              <w:rFonts w:ascii="Arial Bold" w:hAnsi="Arial Bold" w:hint="eastAsia"/>
              <w:b/>
              <w:noProof/>
            </w:rPr>
            <w:t>2</w:t>
          </w:r>
          <w:r w:rsidRPr="00F83006">
            <w:rPr>
              <w:rStyle w:val="PageNumber"/>
              <w:rFonts w:ascii="Arial Bold" w:hAnsi="Arial Bold"/>
              <w:b/>
            </w:rPr>
            <w:fldChar w:fldCharType="end"/>
          </w:r>
          <w:r w:rsidRPr="00BD1E07">
            <w:t xml:space="preserve"> of  </w:t>
          </w:r>
          <w:r w:rsidRPr="00F83006">
            <w:rPr>
              <w:rStyle w:val="PageNumber"/>
              <w:rFonts w:ascii="Arial Bold" w:hAnsi="Arial Bold"/>
              <w:b/>
            </w:rPr>
            <w:fldChar w:fldCharType="begin"/>
          </w:r>
          <w:r w:rsidRPr="00F83006">
            <w:rPr>
              <w:rStyle w:val="PageNumber"/>
              <w:rFonts w:ascii="Arial Bold" w:hAnsi="Arial Bold"/>
              <w:b/>
            </w:rPr>
            <w:instrText xml:space="preserve"> NUMPAGES </w:instrText>
          </w:r>
          <w:r w:rsidRPr="00F83006">
            <w:rPr>
              <w:rStyle w:val="PageNumber"/>
              <w:rFonts w:ascii="Arial Bold" w:hAnsi="Arial Bold"/>
              <w:b/>
            </w:rPr>
            <w:fldChar w:fldCharType="separate"/>
          </w:r>
          <w:r w:rsidR="006B0A9F">
            <w:rPr>
              <w:rStyle w:val="PageNumber"/>
              <w:rFonts w:ascii="Arial Bold" w:hAnsi="Arial Bold" w:hint="eastAsia"/>
              <w:b/>
              <w:noProof/>
            </w:rPr>
            <w:t>2</w:t>
          </w:r>
          <w:r w:rsidRPr="00F83006">
            <w:rPr>
              <w:rStyle w:val="PageNumber"/>
              <w:rFonts w:ascii="Arial Bold" w:hAnsi="Arial Bold"/>
              <w:b/>
            </w:rPr>
            <w:fldChar w:fldCharType="end"/>
          </w:r>
        </w:p>
      </w:tc>
    </w:tr>
  </w:tbl>
  <w:p w14:paraId="306C7E74" w14:textId="77777777" w:rsidR="000B78B2" w:rsidRDefault="000B78B2">
    <w:pPr>
      <w:rPr>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F4ADA8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83889"/>
    <w:multiLevelType w:val="hybridMultilevel"/>
    <w:tmpl w:val="32149652"/>
    <w:lvl w:ilvl="0" w:tplc="4B383736">
      <w:start w:val="1"/>
      <w:numFmt w:val="bullet"/>
      <w:lvlText w:val="–"/>
      <w:lvlJc w:val="left"/>
      <w:pPr>
        <w:tabs>
          <w:tab w:val="num" w:pos="720"/>
        </w:tabs>
        <w:ind w:left="720" w:hanging="360"/>
      </w:pPr>
      <w:rPr>
        <w:rFonts w:ascii="Lucida Grande CE" w:hAnsi="Lucida Grande CE" w:hint="default"/>
      </w:rPr>
    </w:lvl>
    <w:lvl w:ilvl="1" w:tplc="5A20DFDE">
      <w:start w:val="1"/>
      <w:numFmt w:val="bullet"/>
      <w:lvlText w:val="–"/>
      <w:lvlJc w:val="left"/>
      <w:pPr>
        <w:tabs>
          <w:tab w:val="num" w:pos="1440"/>
        </w:tabs>
        <w:ind w:left="1440" w:hanging="360"/>
      </w:pPr>
      <w:rPr>
        <w:rFonts w:ascii="Lucida Grande CE" w:hAnsi="Lucida Grande CE" w:hint="default"/>
      </w:rPr>
    </w:lvl>
    <w:lvl w:ilvl="2" w:tplc="EF123D4C" w:tentative="1">
      <w:start w:val="1"/>
      <w:numFmt w:val="bullet"/>
      <w:lvlText w:val="–"/>
      <w:lvlJc w:val="left"/>
      <w:pPr>
        <w:tabs>
          <w:tab w:val="num" w:pos="2160"/>
        </w:tabs>
        <w:ind w:left="2160" w:hanging="360"/>
      </w:pPr>
      <w:rPr>
        <w:rFonts w:ascii="Lucida Grande CE" w:hAnsi="Lucida Grande CE" w:hint="default"/>
      </w:rPr>
    </w:lvl>
    <w:lvl w:ilvl="3" w:tplc="D6A064E4" w:tentative="1">
      <w:start w:val="1"/>
      <w:numFmt w:val="bullet"/>
      <w:lvlText w:val="–"/>
      <w:lvlJc w:val="left"/>
      <w:pPr>
        <w:tabs>
          <w:tab w:val="num" w:pos="2880"/>
        </w:tabs>
        <w:ind w:left="2880" w:hanging="360"/>
      </w:pPr>
      <w:rPr>
        <w:rFonts w:ascii="Lucida Grande CE" w:hAnsi="Lucida Grande CE" w:hint="default"/>
      </w:rPr>
    </w:lvl>
    <w:lvl w:ilvl="4" w:tplc="F88A4EAC" w:tentative="1">
      <w:start w:val="1"/>
      <w:numFmt w:val="bullet"/>
      <w:lvlText w:val="–"/>
      <w:lvlJc w:val="left"/>
      <w:pPr>
        <w:tabs>
          <w:tab w:val="num" w:pos="3600"/>
        </w:tabs>
        <w:ind w:left="3600" w:hanging="360"/>
      </w:pPr>
      <w:rPr>
        <w:rFonts w:ascii="Lucida Grande CE" w:hAnsi="Lucida Grande CE" w:hint="default"/>
      </w:rPr>
    </w:lvl>
    <w:lvl w:ilvl="5" w:tplc="9EE89F34" w:tentative="1">
      <w:start w:val="1"/>
      <w:numFmt w:val="bullet"/>
      <w:lvlText w:val="–"/>
      <w:lvlJc w:val="left"/>
      <w:pPr>
        <w:tabs>
          <w:tab w:val="num" w:pos="4320"/>
        </w:tabs>
        <w:ind w:left="4320" w:hanging="360"/>
      </w:pPr>
      <w:rPr>
        <w:rFonts w:ascii="Lucida Grande CE" w:hAnsi="Lucida Grande CE" w:hint="default"/>
      </w:rPr>
    </w:lvl>
    <w:lvl w:ilvl="6" w:tplc="3356C710" w:tentative="1">
      <w:start w:val="1"/>
      <w:numFmt w:val="bullet"/>
      <w:lvlText w:val="–"/>
      <w:lvlJc w:val="left"/>
      <w:pPr>
        <w:tabs>
          <w:tab w:val="num" w:pos="5040"/>
        </w:tabs>
        <w:ind w:left="5040" w:hanging="360"/>
      </w:pPr>
      <w:rPr>
        <w:rFonts w:ascii="Lucida Grande CE" w:hAnsi="Lucida Grande CE" w:hint="default"/>
      </w:rPr>
    </w:lvl>
    <w:lvl w:ilvl="7" w:tplc="3BCEADC6" w:tentative="1">
      <w:start w:val="1"/>
      <w:numFmt w:val="bullet"/>
      <w:lvlText w:val="–"/>
      <w:lvlJc w:val="left"/>
      <w:pPr>
        <w:tabs>
          <w:tab w:val="num" w:pos="5760"/>
        </w:tabs>
        <w:ind w:left="5760" w:hanging="360"/>
      </w:pPr>
      <w:rPr>
        <w:rFonts w:ascii="Lucida Grande CE" w:hAnsi="Lucida Grande CE" w:hint="default"/>
      </w:rPr>
    </w:lvl>
    <w:lvl w:ilvl="8" w:tplc="0840F266" w:tentative="1">
      <w:start w:val="1"/>
      <w:numFmt w:val="bullet"/>
      <w:lvlText w:val="–"/>
      <w:lvlJc w:val="left"/>
      <w:pPr>
        <w:tabs>
          <w:tab w:val="num" w:pos="6480"/>
        </w:tabs>
        <w:ind w:left="6480" w:hanging="360"/>
      </w:pPr>
      <w:rPr>
        <w:rFonts w:ascii="Lucida Grande CE" w:hAnsi="Lucida Grande CE" w:hint="default"/>
      </w:rPr>
    </w:lvl>
  </w:abstractNum>
  <w:abstractNum w:abstractNumId="3">
    <w:nsid w:val="1628409D"/>
    <w:multiLevelType w:val="hybridMultilevel"/>
    <w:tmpl w:val="CB7C0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72646B"/>
    <w:multiLevelType w:val="hybridMultilevel"/>
    <w:tmpl w:val="593CE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11642A"/>
    <w:multiLevelType w:val="hybridMultilevel"/>
    <w:tmpl w:val="E0E8B326"/>
    <w:lvl w:ilvl="0" w:tplc="D0D28800">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572469"/>
    <w:multiLevelType w:val="hybridMultilevel"/>
    <w:tmpl w:val="7E1A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1F30BA"/>
    <w:multiLevelType w:val="hybridMultilevel"/>
    <w:tmpl w:val="E9F4B2BC"/>
    <w:lvl w:ilvl="0" w:tplc="05029F96">
      <w:start w:val="1"/>
      <w:numFmt w:val="bullet"/>
      <w:lvlText w:val=""/>
      <w:lvlJc w:val="left"/>
      <w:pPr>
        <w:ind w:left="780" w:hanging="360"/>
      </w:pPr>
      <w:rPr>
        <w:rFonts w:ascii="Wingdings" w:hAnsi="Wingdings" w:hint="default"/>
      </w:rPr>
    </w:lvl>
    <w:lvl w:ilvl="1" w:tplc="04090019">
      <w:start w:val="1"/>
      <w:numFmt w:val="lowerLetter"/>
      <w:lvlText w:val="%2)"/>
      <w:lvlJc w:val="left"/>
      <w:pPr>
        <w:ind w:left="1500" w:hanging="360"/>
      </w:pPr>
      <w:rPr>
        <w:rFonts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nsid w:val="273D0774"/>
    <w:multiLevelType w:val="hybridMultilevel"/>
    <w:tmpl w:val="0DEC7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330ADE"/>
    <w:multiLevelType w:val="hybridMultilevel"/>
    <w:tmpl w:val="FD92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9B30BB"/>
    <w:multiLevelType w:val="hybridMultilevel"/>
    <w:tmpl w:val="72AC922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nsid w:val="33E87F8D"/>
    <w:multiLevelType w:val="hybridMultilevel"/>
    <w:tmpl w:val="2496D1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nsid w:val="347E7112"/>
    <w:multiLevelType w:val="hybridMultilevel"/>
    <w:tmpl w:val="F952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A97518"/>
    <w:multiLevelType w:val="hybridMultilevel"/>
    <w:tmpl w:val="8968F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A54C82"/>
    <w:multiLevelType w:val="hybridMultilevel"/>
    <w:tmpl w:val="94748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E66DC1"/>
    <w:multiLevelType w:val="hybridMultilevel"/>
    <w:tmpl w:val="9AF8C680"/>
    <w:lvl w:ilvl="0" w:tplc="B26C7436">
      <w:start w:val="1"/>
      <w:numFmt w:val="bullet"/>
      <w:lvlText w:val="–"/>
      <w:lvlJc w:val="left"/>
      <w:pPr>
        <w:tabs>
          <w:tab w:val="num" w:pos="720"/>
        </w:tabs>
        <w:ind w:left="720" w:hanging="360"/>
      </w:pPr>
      <w:rPr>
        <w:rFonts w:ascii="Lucida Grande CE" w:hAnsi="Lucida Grande CE" w:hint="default"/>
      </w:rPr>
    </w:lvl>
    <w:lvl w:ilvl="1" w:tplc="DC0A21D0">
      <w:start w:val="1"/>
      <w:numFmt w:val="bullet"/>
      <w:lvlText w:val="–"/>
      <w:lvlJc w:val="left"/>
      <w:pPr>
        <w:tabs>
          <w:tab w:val="num" w:pos="1440"/>
        </w:tabs>
        <w:ind w:left="1440" w:hanging="360"/>
      </w:pPr>
      <w:rPr>
        <w:rFonts w:ascii="Lucida Grande CE" w:hAnsi="Lucida Grande CE" w:hint="default"/>
      </w:rPr>
    </w:lvl>
    <w:lvl w:ilvl="2" w:tplc="9AFC61B4" w:tentative="1">
      <w:start w:val="1"/>
      <w:numFmt w:val="bullet"/>
      <w:lvlText w:val="–"/>
      <w:lvlJc w:val="left"/>
      <w:pPr>
        <w:tabs>
          <w:tab w:val="num" w:pos="2160"/>
        </w:tabs>
        <w:ind w:left="2160" w:hanging="360"/>
      </w:pPr>
      <w:rPr>
        <w:rFonts w:ascii="Lucida Grande CE" w:hAnsi="Lucida Grande CE" w:hint="default"/>
      </w:rPr>
    </w:lvl>
    <w:lvl w:ilvl="3" w:tplc="D002717C" w:tentative="1">
      <w:start w:val="1"/>
      <w:numFmt w:val="bullet"/>
      <w:lvlText w:val="–"/>
      <w:lvlJc w:val="left"/>
      <w:pPr>
        <w:tabs>
          <w:tab w:val="num" w:pos="2880"/>
        </w:tabs>
        <w:ind w:left="2880" w:hanging="360"/>
      </w:pPr>
      <w:rPr>
        <w:rFonts w:ascii="Lucida Grande CE" w:hAnsi="Lucida Grande CE" w:hint="default"/>
      </w:rPr>
    </w:lvl>
    <w:lvl w:ilvl="4" w:tplc="3870766E" w:tentative="1">
      <w:start w:val="1"/>
      <w:numFmt w:val="bullet"/>
      <w:lvlText w:val="–"/>
      <w:lvlJc w:val="left"/>
      <w:pPr>
        <w:tabs>
          <w:tab w:val="num" w:pos="3600"/>
        </w:tabs>
        <w:ind w:left="3600" w:hanging="360"/>
      </w:pPr>
      <w:rPr>
        <w:rFonts w:ascii="Lucida Grande CE" w:hAnsi="Lucida Grande CE" w:hint="default"/>
      </w:rPr>
    </w:lvl>
    <w:lvl w:ilvl="5" w:tplc="F0A0AF96" w:tentative="1">
      <w:start w:val="1"/>
      <w:numFmt w:val="bullet"/>
      <w:lvlText w:val="–"/>
      <w:lvlJc w:val="left"/>
      <w:pPr>
        <w:tabs>
          <w:tab w:val="num" w:pos="4320"/>
        </w:tabs>
        <w:ind w:left="4320" w:hanging="360"/>
      </w:pPr>
      <w:rPr>
        <w:rFonts w:ascii="Lucida Grande CE" w:hAnsi="Lucida Grande CE" w:hint="default"/>
      </w:rPr>
    </w:lvl>
    <w:lvl w:ilvl="6" w:tplc="B89E0408" w:tentative="1">
      <w:start w:val="1"/>
      <w:numFmt w:val="bullet"/>
      <w:lvlText w:val="–"/>
      <w:lvlJc w:val="left"/>
      <w:pPr>
        <w:tabs>
          <w:tab w:val="num" w:pos="5040"/>
        </w:tabs>
        <w:ind w:left="5040" w:hanging="360"/>
      </w:pPr>
      <w:rPr>
        <w:rFonts w:ascii="Lucida Grande CE" w:hAnsi="Lucida Grande CE" w:hint="default"/>
      </w:rPr>
    </w:lvl>
    <w:lvl w:ilvl="7" w:tplc="1A2E9DC8" w:tentative="1">
      <w:start w:val="1"/>
      <w:numFmt w:val="bullet"/>
      <w:lvlText w:val="–"/>
      <w:lvlJc w:val="left"/>
      <w:pPr>
        <w:tabs>
          <w:tab w:val="num" w:pos="5760"/>
        </w:tabs>
        <w:ind w:left="5760" w:hanging="360"/>
      </w:pPr>
      <w:rPr>
        <w:rFonts w:ascii="Lucida Grande CE" w:hAnsi="Lucida Grande CE" w:hint="default"/>
      </w:rPr>
    </w:lvl>
    <w:lvl w:ilvl="8" w:tplc="7FB259F6" w:tentative="1">
      <w:start w:val="1"/>
      <w:numFmt w:val="bullet"/>
      <w:lvlText w:val="–"/>
      <w:lvlJc w:val="left"/>
      <w:pPr>
        <w:tabs>
          <w:tab w:val="num" w:pos="6480"/>
        </w:tabs>
        <w:ind w:left="6480" w:hanging="360"/>
      </w:pPr>
      <w:rPr>
        <w:rFonts w:ascii="Lucida Grande CE" w:hAnsi="Lucida Grande CE" w:hint="default"/>
      </w:rPr>
    </w:lvl>
  </w:abstractNum>
  <w:abstractNum w:abstractNumId="16">
    <w:nsid w:val="4D004A92"/>
    <w:multiLevelType w:val="hybridMultilevel"/>
    <w:tmpl w:val="2BC47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12340C"/>
    <w:multiLevelType w:val="hybridMultilevel"/>
    <w:tmpl w:val="95A08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DA4050"/>
    <w:multiLevelType w:val="hybridMultilevel"/>
    <w:tmpl w:val="5D9A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770406"/>
    <w:multiLevelType w:val="hybridMultilevel"/>
    <w:tmpl w:val="2DF68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136815"/>
    <w:multiLevelType w:val="hybridMultilevel"/>
    <w:tmpl w:val="76200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3D383E"/>
    <w:multiLevelType w:val="hybridMultilevel"/>
    <w:tmpl w:val="CCB61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183316F"/>
    <w:multiLevelType w:val="hybridMultilevel"/>
    <w:tmpl w:val="660EBE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2F2194A"/>
    <w:multiLevelType w:val="hybridMultilevel"/>
    <w:tmpl w:val="C62CF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31C6880"/>
    <w:multiLevelType w:val="hybridMultilevel"/>
    <w:tmpl w:val="7FD24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3FA334A"/>
    <w:multiLevelType w:val="hybridMultilevel"/>
    <w:tmpl w:val="9510F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211474"/>
    <w:multiLevelType w:val="hybridMultilevel"/>
    <w:tmpl w:val="C27E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9B607A1"/>
    <w:multiLevelType w:val="hybridMultilevel"/>
    <w:tmpl w:val="C0A86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AEB50A4"/>
    <w:multiLevelType w:val="hybridMultilevel"/>
    <w:tmpl w:val="D01ECDE8"/>
    <w:lvl w:ilvl="0" w:tplc="7A987CDE">
      <w:start w:val="3"/>
      <w:numFmt w:val="bullet"/>
      <w:lvlText w:val=""/>
      <w:lvlJc w:val="left"/>
      <w:pPr>
        <w:ind w:left="420" w:hanging="360"/>
      </w:pPr>
      <w:rPr>
        <w:rFonts w:ascii="Wingdings" w:eastAsia="SimSun" w:hAnsi="Wingdings"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0"/>
  </w:num>
  <w:num w:numId="3">
    <w:abstractNumId w:val="23"/>
  </w:num>
  <w:num w:numId="4">
    <w:abstractNumId w:val="12"/>
  </w:num>
  <w:num w:numId="5">
    <w:abstractNumId w:val="13"/>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2"/>
  </w:num>
  <w:num w:numId="8">
    <w:abstractNumId w:val="0"/>
  </w:num>
  <w:num w:numId="9">
    <w:abstractNumId w:val="17"/>
  </w:num>
  <w:num w:numId="10">
    <w:abstractNumId w:val="21"/>
  </w:num>
  <w:num w:numId="11">
    <w:abstractNumId w:val="24"/>
  </w:num>
  <w:num w:numId="12">
    <w:abstractNumId w:val="14"/>
  </w:num>
  <w:num w:numId="13">
    <w:abstractNumId w:val="27"/>
  </w:num>
  <w:num w:numId="14">
    <w:abstractNumId w:val="0"/>
  </w:num>
  <w:num w:numId="15">
    <w:abstractNumId w:val="0"/>
  </w:num>
  <w:num w:numId="16">
    <w:abstractNumId w:val="7"/>
  </w:num>
  <w:num w:numId="17">
    <w:abstractNumId w:val="0"/>
  </w:num>
  <w:num w:numId="18">
    <w:abstractNumId w:val="0"/>
  </w:num>
  <w:num w:numId="19">
    <w:abstractNumId w:val="0"/>
  </w:num>
  <w:num w:numId="20">
    <w:abstractNumId w:val="0"/>
  </w:num>
  <w:num w:numId="21">
    <w:abstractNumId w:val="6"/>
  </w:num>
  <w:num w:numId="22">
    <w:abstractNumId w:val="0"/>
  </w:num>
  <w:num w:numId="23">
    <w:abstractNumId w:val="20"/>
  </w:num>
  <w:num w:numId="24">
    <w:abstractNumId w:val="5"/>
  </w:num>
  <w:num w:numId="25">
    <w:abstractNumId w:val="11"/>
  </w:num>
  <w:num w:numId="26">
    <w:abstractNumId w:val="19"/>
  </w:num>
  <w:num w:numId="27">
    <w:abstractNumId w:val="2"/>
  </w:num>
  <w:num w:numId="28">
    <w:abstractNumId w:val="15"/>
  </w:num>
  <w:num w:numId="29">
    <w:abstractNumId w:val="3"/>
  </w:num>
  <w:num w:numId="30">
    <w:abstractNumId w:val="18"/>
  </w:num>
  <w:num w:numId="31">
    <w:abstractNumId w:val="28"/>
  </w:num>
  <w:num w:numId="32">
    <w:abstractNumId w:val="16"/>
  </w:num>
  <w:num w:numId="33">
    <w:abstractNumId w:val="9"/>
  </w:num>
  <w:num w:numId="34">
    <w:abstractNumId w:val="26"/>
  </w:num>
  <w:num w:numId="35">
    <w:abstractNumId w:val="8"/>
  </w:num>
  <w:num w:numId="36">
    <w:abstractNumId w:val="25"/>
  </w:num>
  <w:num w:numId="37">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732"/>
    <w:rsid w:val="00000BA8"/>
    <w:rsid w:val="000020C3"/>
    <w:rsid w:val="0000222F"/>
    <w:rsid w:val="000022A9"/>
    <w:rsid w:val="00005164"/>
    <w:rsid w:val="00005A20"/>
    <w:rsid w:val="00005B79"/>
    <w:rsid w:val="00005D6B"/>
    <w:rsid w:val="000078CB"/>
    <w:rsid w:val="0000795C"/>
    <w:rsid w:val="0001358F"/>
    <w:rsid w:val="00015447"/>
    <w:rsid w:val="00015479"/>
    <w:rsid w:val="000157BB"/>
    <w:rsid w:val="00015A00"/>
    <w:rsid w:val="00015A85"/>
    <w:rsid w:val="00020ED3"/>
    <w:rsid w:val="000219FA"/>
    <w:rsid w:val="00023C5F"/>
    <w:rsid w:val="00023F9F"/>
    <w:rsid w:val="000241B2"/>
    <w:rsid w:val="00024906"/>
    <w:rsid w:val="000249B3"/>
    <w:rsid w:val="000252CC"/>
    <w:rsid w:val="00025B66"/>
    <w:rsid w:val="0002640D"/>
    <w:rsid w:val="00027060"/>
    <w:rsid w:val="00027E26"/>
    <w:rsid w:val="00031475"/>
    <w:rsid w:val="00031C59"/>
    <w:rsid w:val="00033368"/>
    <w:rsid w:val="00033473"/>
    <w:rsid w:val="00033E5B"/>
    <w:rsid w:val="000347E9"/>
    <w:rsid w:val="000349A6"/>
    <w:rsid w:val="0003692D"/>
    <w:rsid w:val="0003728D"/>
    <w:rsid w:val="00037A33"/>
    <w:rsid w:val="00040B4B"/>
    <w:rsid w:val="00041419"/>
    <w:rsid w:val="00041ABB"/>
    <w:rsid w:val="00041B95"/>
    <w:rsid w:val="00042527"/>
    <w:rsid w:val="00045B87"/>
    <w:rsid w:val="0004647A"/>
    <w:rsid w:val="000477EF"/>
    <w:rsid w:val="000501D4"/>
    <w:rsid w:val="0005199D"/>
    <w:rsid w:val="00051EA7"/>
    <w:rsid w:val="00052251"/>
    <w:rsid w:val="000524BA"/>
    <w:rsid w:val="00052DB0"/>
    <w:rsid w:val="00053172"/>
    <w:rsid w:val="000532B1"/>
    <w:rsid w:val="000533D5"/>
    <w:rsid w:val="000534AF"/>
    <w:rsid w:val="0005350A"/>
    <w:rsid w:val="000536E6"/>
    <w:rsid w:val="0005400A"/>
    <w:rsid w:val="0005401A"/>
    <w:rsid w:val="000549B8"/>
    <w:rsid w:val="000556E5"/>
    <w:rsid w:val="000559F6"/>
    <w:rsid w:val="00057002"/>
    <w:rsid w:val="00057604"/>
    <w:rsid w:val="0006011E"/>
    <w:rsid w:val="00060E81"/>
    <w:rsid w:val="00061604"/>
    <w:rsid w:val="00061EB5"/>
    <w:rsid w:val="00061EB7"/>
    <w:rsid w:val="0006328A"/>
    <w:rsid w:val="0006362E"/>
    <w:rsid w:val="00063787"/>
    <w:rsid w:val="00063DF0"/>
    <w:rsid w:val="00064068"/>
    <w:rsid w:val="000657D0"/>
    <w:rsid w:val="00066CE4"/>
    <w:rsid w:val="00067077"/>
    <w:rsid w:val="000676C7"/>
    <w:rsid w:val="00067B01"/>
    <w:rsid w:val="00067F1B"/>
    <w:rsid w:val="00071586"/>
    <w:rsid w:val="00071DF6"/>
    <w:rsid w:val="00072339"/>
    <w:rsid w:val="0007285F"/>
    <w:rsid w:val="00072938"/>
    <w:rsid w:val="00072A7C"/>
    <w:rsid w:val="00074A2A"/>
    <w:rsid w:val="00075E59"/>
    <w:rsid w:val="000767BB"/>
    <w:rsid w:val="00077161"/>
    <w:rsid w:val="00077761"/>
    <w:rsid w:val="00077C57"/>
    <w:rsid w:val="00077CCB"/>
    <w:rsid w:val="000811F4"/>
    <w:rsid w:val="000818B0"/>
    <w:rsid w:val="00081F27"/>
    <w:rsid w:val="00082412"/>
    <w:rsid w:val="000834CE"/>
    <w:rsid w:val="00083577"/>
    <w:rsid w:val="00083C32"/>
    <w:rsid w:val="00085250"/>
    <w:rsid w:val="00085E84"/>
    <w:rsid w:val="00085F5D"/>
    <w:rsid w:val="00086F93"/>
    <w:rsid w:val="00090FAB"/>
    <w:rsid w:val="00092EB1"/>
    <w:rsid w:val="00093D6C"/>
    <w:rsid w:val="0009492F"/>
    <w:rsid w:val="00094E60"/>
    <w:rsid w:val="00096B3D"/>
    <w:rsid w:val="00096B6D"/>
    <w:rsid w:val="000A0D22"/>
    <w:rsid w:val="000A0D23"/>
    <w:rsid w:val="000A10DF"/>
    <w:rsid w:val="000A1473"/>
    <w:rsid w:val="000A308C"/>
    <w:rsid w:val="000A3777"/>
    <w:rsid w:val="000A428C"/>
    <w:rsid w:val="000A4523"/>
    <w:rsid w:val="000A498F"/>
    <w:rsid w:val="000A49F4"/>
    <w:rsid w:val="000A704F"/>
    <w:rsid w:val="000A7F01"/>
    <w:rsid w:val="000B0984"/>
    <w:rsid w:val="000B0B80"/>
    <w:rsid w:val="000B1337"/>
    <w:rsid w:val="000B1A89"/>
    <w:rsid w:val="000B2A1D"/>
    <w:rsid w:val="000B4768"/>
    <w:rsid w:val="000B5C10"/>
    <w:rsid w:val="000B5E07"/>
    <w:rsid w:val="000B682E"/>
    <w:rsid w:val="000B68C3"/>
    <w:rsid w:val="000B6BAE"/>
    <w:rsid w:val="000B78B2"/>
    <w:rsid w:val="000B7B0A"/>
    <w:rsid w:val="000C0902"/>
    <w:rsid w:val="000C1587"/>
    <w:rsid w:val="000C1957"/>
    <w:rsid w:val="000C1B55"/>
    <w:rsid w:val="000C2321"/>
    <w:rsid w:val="000C301C"/>
    <w:rsid w:val="000C3B66"/>
    <w:rsid w:val="000C3DAA"/>
    <w:rsid w:val="000C5093"/>
    <w:rsid w:val="000C6FE0"/>
    <w:rsid w:val="000C7E74"/>
    <w:rsid w:val="000D164F"/>
    <w:rsid w:val="000D1B81"/>
    <w:rsid w:val="000D1DD8"/>
    <w:rsid w:val="000D22D8"/>
    <w:rsid w:val="000D2C73"/>
    <w:rsid w:val="000D39D5"/>
    <w:rsid w:val="000D3BE0"/>
    <w:rsid w:val="000D3C66"/>
    <w:rsid w:val="000D4323"/>
    <w:rsid w:val="000D507D"/>
    <w:rsid w:val="000D6768"/>
    <w:rsid w:val="000E03D0"/>
    <w:rsid w:val="000E0616"/>
    <w:rsid w:val="000E0D86"/>
    <w:rsid w:val="000E1900"/>
    <w:rsid w:val="000E2410"/>
    <w:rsid w:val="000E2C89"/>
    <w:rsid w:val="000E2D5E"/>
    <w:rsid w:val="000E3753"/>
    <w:rsid w:val="000E3CFC"/>
    <w:rsid w:val="000E45F0"/>
    <w:rsid w:val="000E488B"/>
    <w:rsid w:val="000E5A84"/>
    <w:rsid w:val="000E614D"/>
    <w:rsid w:val="000F1291"/>
    <w:rsid w:val="000F1DF4"/>
    <w:rsid w:val="000F1EEE"/>
    <w:rsid w:val="000F227A"/>
    <w:rsid w:val="000F26D4"/>
    <w:rsid w:val="000F2974"/>
    <w:rsid w:val="000F3CB7"/>
    <w:rsid w:val="000F569E"/>
    <w:rsid w:val="000F5D26"/>
    <w:rsid w:val="000F5F4A"/>
    <w:rsid w:val="000F74B0"/>
    <w:rsid w:val="000F7FF5"/>
    <w:rsid w:val="001003A3"/>
    <w:rsid w:val="001003B4"/>
    <w:rsid w:val="0010066D"/>
    <w:rsid w:val="001008F4"/>
    <w:rsid w:val="00100BBF"/>
    <w:rsid w:val="00100E41"/>
    <w:rsid w:val="0010103D"/>
    <w:rsid w:val="001010A4"/>
    <w:rsid w:val="00101754"/>
    <w:rsid w:val="0010178C"/>
    <w:rsid w:val="0010232B"/>
    <w:rsid w:val="00102734"/>
    <w:rsid w:val="001027CC"/>
    <w:rsid w:val="00102B85"/>
    <w:rsid w:val="00102B86"/>
    <w:rsid w:val="00103546"/>
    <w:rsid w:val="00103E66"/>
    <w:rsid w:val="00104B80"/>
    <w:rsid w:val="00106AD9"/>
    <w:rsid w:val="00106B1E"/>
    <w:rsid w:val="00107B02"/>
    <w:rsid w:val="00107EC2"/>
    <w:rsid w:val="0011089B"/>
    <w:rsid w:val="00110BB9"/>
    <w:rsid w:val="00110ED4"/>
    <w:rsid w:val="001116D7"/>
    <w:rsid w:val="001119C3"/>
    <w:rsid w:val="00111DA3"/>
    <w:rsid w:val="001127E1"/>
    <w:rsid w:val="0011397C"/>
    <w:rsid w:val="00113F69"/>
    <w:rsid w:val="0011401B"/>
    <w:rsid w:val="0011407C"/>
    <w:rsid w:val="00114739"/>
    <w:rsid w:val="001148C3"/>
    <w:rsid w:val="001157D3"/>
    <w:rsid w:val="00116317"/>
    <w:rsid w:val="001169DA"/>
    <w:rsid w:val="00116B9C"/>
    <w:rsid w:val="00117036"/>
    <w:rsid w:val="0011708C"/>
    <w:rsid w:val="001174E0"/>
    <w:rsid w:val="00117F40"/>
    <w:rsid w:val="00120203"/>
    <w:rsid w:val="00120AB1"/>
    <w:rsid w:val="0012286D"/>
    <w:rsid w:val="001229E3"/>
    <w:rsid w:val="00122E1D"/>
    <w:rsid w:val="00122E2A"/>
    <w:rsid w:val="00123F87"/>
    <w:rsid w:val="0012417C"/>
    <w:rsid w:val="00124380"/>
    <w:rsid w:val="001244B2"/>
    <w:rsid w:val="00126C4D"/>
    <w:rsid w:val="00126F8B"/>
    <w:rsid w:val="00130C12"/>
    <w:rsid w:val="001317E3"/>
    <w:rsid w:val="00131D1E"/>
    <w:rsid w:val="00134651"/>
    <w:rsid w:val="00135B67"/>
    <w:rsid w:val="001374B6"/>
    <w:rsid w:val="001376D5"/>
    <w:rsid w:val="001401D0"/>
    <w:rsid w:val="00140AAE"/>
    <w:rsid w:val="001424B1"/>
    <w:rsid w:val="001425F5"/>
    <w:rsid w:val="00142901"/>
    <w:rsid w:val="00144774"/>
    <w:rsid w:val="0014564E"/>
    <w:rsid w:val="00145720"/>
    <w:rsid w:val="001458E9"/>
    <w:rsid w:val="00145AB2"/>
    <w:rsid w:val="00146289"/>
    <w:rsid w:val="00146755"/>
    <w:rsid w:val="00146F31"/>
    <w:rsid w:val="0014734F"/>
    <w:rsid w:val="00150058"/>
    <w:rsid w:val="0015045B"/>
    <w:rsid w:val="001528D9"/>
    <w:rsid w:val="00152933"/>
    <w:rsid w:val="00155747"/>
    <w:rsid w:val="00156B0F"/>
    <w:rsid w:val="00156BF9"/>
    <w:rsid w:val="001601AE"/>
    <w:rsid w:val="00160587"/>
    <w:rsid w:val="00160974"/>
    <w:rsid w:val="00163315"/>
    <w:rsid w:val="00163CA2"/>
    <w:rsid w:val="00164AC2"/>
    <w:rsid w:val="001667D3"/>
    <w:rsid w:val="0016691B"/>
    <w:rsid w:val="00166D98"/>
    <w:rsid w:val="00170AC7"/>
    <w:rsid w:val="00171638"/>
    <w:rsid w:val="001718D9"/>
    <w:rsid w:val="00171B8E"/>
    <w:rsid w:val="00172347"/>
    <w:rsid w:val="00172887"/>
    <w:rsid w:val="00172D4C"/>
    <w:rsid w:val="00173B75"/>
    <w:rsid w:val="00173EF3"/>
    <w:rsid w:val="00174A15"/>
    <w:rsid w:val="00177F80"/>
    <w:rsid w:val="001805A0"/>
    <w:rsid w:val="00180B24"/>
    <w:rsid w:val="00181182"/>
    <w:rsid w:val="00181794"/>
    <w:rsid w:val="00181B15"/>
    <w:rsid w:val="00181EA0"/>
    <w:rsid w:val="00184325"/>
    <w:rsid w:val="00184BAF"/>
    <w:rsid w:val="00185A9D"/>
    <w:rsid w:val="00186205"/>
    <w:rsid w:val="001866DA"/>
    <w:rsid w:val="00187AD2"/>
    <w:rsid w:val="00187CFC"/>
    <w:rsid w:val="00190708"/>
    <w:rsid w:val="00192047"/>
    <w:rsid w:val="00193838"/>
    <w:rsid w:val="00194144"/>
    <w:rsid w:val="0019441F"/>
    <w:rsid w:val="0019499F"/>
    <w:rsid w:val="00194C79"/>
    <w:rsid w:val="0019512A"/>
    <w:rsid w:val="00195493"/>
    <w:rsid w:val="0019643F"/>
    <w:rsid w:val="00196CC0"/>
    <w:rsid w:val="00197756"/>
    <w:rsid w:val="001A0489"/>
    <w:rsid w:val="001A07F4"/>
    <w:rsid w:val="001A1AAB"/>
    <w:rsid w:val="001A3C10"/>
    <w:rsid w:val="001A4924"/>
    <w:rsid w:val="001A4FC2"/>
    <w:rsid w:val="001A56FF"/>
    <w:rsid w:val="001A5CFA"/>
    <w:rsid w:val="001A60F6"/>
    <w:rsid w:val="001A67C5"/>
    <w:rsid w:val="001A6F37"/>
    <w:rsid w:val="001A7132"/>
    <w:rsid w:val="001A79AC"/>
    <w:rsid w:val="001B01C6"/>
    <w:rsid w:val="001B0525"/>
    <w:rsid w:val="001B0AEC"/>
    <w:rsid w:val="001B195C"/>
    <w:rsid w:val="001B2D52"/>
    <w:rsid w:val="001B56DC"/>
    <w:rsid w:val="001B580F"/>
    <w:rsid w:val="001B5BC4"/>
    <w:rsid w:val="001B5D19"/>
    <w:rsid w:val="001B73AC"/>
    <w:rsid w:val="001C1467"/>
    <w:rsid w:val="001C315E"/>
    <w:rsid w:val="001C3250"/>
    <w:rsid w:val="001C40DD"/>
    <w:rsid w:val="001C4FA2"/>
    <w:rsid w:val="001C52CD"/>
    <w:rsid w:val="001C5608"/>
    <w:rsid w:val="001C6097"/>
    <w:rsid w:val="001C620C"/>
    <w:rsid w:val="001C6B47"/>
    <w:rsid w:val="001C6C5C"/>
    <w:rsid w:val="001C6D3C"/>
    <w:rsid w:val="001C6D4D"/>
    <w:rsid w:val="001C7BE3"/>
    <w:rsid w:val="001C7E24"/>
    <w:rsid w:val="001D05D4"/>
    <w:rsid w:val="001D0724"/>
    <w:rsid w:val="001D0BEB"/>
    <w:rsid w:val="001D1487"/>
    <w:rsid w:val="001D1BF8"/>
    <w:rsid w:val="001D292E"/>
    <w:rsid w:val="001D30B8"/>
    <w:rsid w:val="001D3215"/>
    <w:rsid w:val="001D3884"/>
    <w:rsid w:val="001D4750"/>
    <w:rsid w:val="001D4D26"/>
    <w:rsid w:val="001D5350"/>
    <w:rsid w:val="001D5AFA"/>
    <w:rsid w:val="001D5EFF"/>
    <w:rsid w:val="001D7326"/>
    <w:rsid w:val="001E104E"/>
    <w:rsid w:val="001E181E"/>
    <w:rsid w:val="001E1E15"/>
    <w:rsid w:val="001E472F"/>
    <w:rsid w:val="001E4B1A"/>
    <w:rsid w:val="001E4CF3"/>
    <w:rsid w:val="001E53FD"/>
    <w:rsid w:val="001E5A6C"/>
    <w:rsid w:val="001E75EC"/>
    <w:rsid w:val="001F0B1B"/>
    <w:rsid w:val="001F0E10"/>
    <w:rsid w:val="001F187D"/>
    <w:rsid w:val="001F2C33"/>
    <w:rsid w:val="001F315B"/>
    <w:rsid w:val="001F33AC"/>
    <w:rsid w:val="001F3877"/>
    <w:rsid w:val="001F4D80"/>
    <w:rsid w:val="001F6C62"/>
    <w:rsid w:val="001F6F59"/>
    <w:rsid w:val="001F72A2"/>
    <w:rsid w:val="001F7409"/>
    <w:rsid w:val="001F7413"/>
    <w:rsid w:val="001F7887"/>
    <w:rsid w:val="001F7A2C"/>
    <w:rsid w:val="00200DBD"/>
    <w:rsid w:val="0020231C"/>
    <w:rsid w:val="0020265C"/>
    <w:rsid w:val="00202D13"/>
    <w:rsid w:val="0020408D"/>
    <w:rsid w:val="00204CAE"/>
    <w:rsid w:val="00205028"/>
    <w:rsid w:val="00205D68"/>
    <w:rsid w:val="00205ED2"/>
    <w:rsid w:val="002065BB"/>
    <w:rsid w:val="00207A42"/>
    <w:rsid w:val="00207E16"/>
    <w:rsid w:val="00210F7A"/>
    <w:rsid w:val="00210FE6"/>
    <w:rsid w:val="002115BB"/>
    <w:rsid w:val="00211A7B"/>
    <w:rsid w:val="00212718"/>
    <w:rsid w:val="0021285D"/>
    <w:rsid w:val="00212B0E"/>
    <w:rsid w:val="00212ECE"/>
    <w:rsid w:val="0021428D"/>
    <w:rsid w:val="00214481"/>
    <w:rsid w:val="0021529A"/>
    <w:rsid w:val="0021718B"/>
    <w:rsid w:val="00217799"/>
    <w:rsid w:val="00217C50"/>
    <w:rsid w:val="00217D41"/>
    <w:rsid w:val="0022061D"/>
    <w:rsid w:val="00220C33"/>
    <w:rsid w:val="00221081"/>
    <w:rsid w:val="00221BE7"/>
    <w:rsid w:val="00222232"/>
    <w:rsid w:val="00222687"/>
    <w:rsid w:val="00222BDB"/>
    <w:rsid w:val="00222FBD"/>
    <w:rsid w:val="002241FE"/>
    <w:rsid w:val="00224C0C"/>
    <w:rsid w:val="00225C41"/>
    <w:rsid w:val="00225CE1"/>
    <w:rsid w:val="002305A8"/>
    <w:rsid w:val="002312BB"/>
    <w:rsid w:val="0023234D"/>
    <w:rsid w:val="00233398"/>
    <w:rsid w:val="00233542"/>
    <w:rsid w:val="00233E07"/>
    <w:rsid w:val="002364FA"/>
    <w:rsid w:val="0023653A"/>
    <w:rsid w:val="002373F8"/>
    <w:rsid w:val="00241AAB"/>
    <w:rsid w:val="002437E6"/>
    <w:rsid w:val="002450E8"/>
    <w:rsid w:val="0024642D"/>
    <w:rsid w:val="00246EE4"/>
    <w:rsid w:val="002470ED"/>
    <w:rsid w:val="002471C2"/>
    <w:rsid w:val="002474E8"/>
    <w:rsid w:val="00250079"/>
    <w:rsid w:val="002501A3"/>
    <w:rsid w:val="002504D9"/>
    <w:rsid w:val="00250974"/>
    <w:rsid w:val="0025376B"/>
    <w:rsid w:val="0025579D"/>
    <w:rsid w:val="002558A3"/>
    <w:rsid w:val="00256E77"/>
    <w:rsid w:val="00257667"/>
    <w:rsid w:val="00257B90"/>
    <w:rsid w:val="0026017D"/>
    <w:rsid w:val="0026066A"/>
    <w:rsid w:val="0026116C"/>
    <w:rsid w:val="0026126F"/>
    <w:rsid w:val="002615C0"/>
    <w:rsid w:val="00262517"/>
    <w:rsid w:val="00263021"/>
    <w:rsid w:val="002631C9"/>
    <w:rsid w:val="0026604A"/>
    <w:rsid w:val="00266870"/>
    <w:rsid w:val="00266906"/>
    <w:rsid w:val="00266AC6"/>
    <w:rsid w:val="00266EDA"/>
    <w:rsid w:val="0026705C"/>
    <w:rsid w:val="00267280"/>
    <w:rsid w:val="00267F21"/>
    <w:rsid w:val="002708A9"/>
    <w:rsid w:val="002711EF"/>
    <w:rsid w:val="002720B8"/>
    <w:rsid w:val="0027218D"/>
    <w:rsid w:val="002725FE"/>
    <w:rsid w:val="00273165"/>
    <w:rsid w:val="002739F9"/>
    <w:rsid w:val="00273BF9"/>
    <w:rsid w:val="00273FCF"/>
    <w:rsid w:val="00274F96"/>
    <w:rsid w:val="00275050"/>
    <w:rsid w:val="0027552D"/>
    <w:rsid w:val="0027554F"/>
    <w:rsid w:val="0027601A"/>
    <w:rsid w:val="002766A0"/>
    <w:rsid w:val="00276740"/>
    <w:rsid w:val="00277163"/>
    <w:rsid w:val="002778E5"/>
    <w:rsid w:val="00280F9E"/>
    <w:rsid w:val="00282645"/>
    <w:rsid w:val="0028386B"/>
    <w:rsid w:val="00284317"/>
    <w:rsid w:val="002859E0"/>
    <w:rsid w:val="00285B33"/>
    <w:rsid w:val="00285D7C"/>
    <w:rsid w:val="0028796E"/>
    <w:rsid w:val="00287AEB"/>
    <w:rsid w:val="002901E7"/>
    <w:rsid w:val="002911F7"/>
    <w:rsid w:val="0029145E"/>
    <w:rsid w:val="002927A2"/>
    <w:rsid w:val="002928C8"/>
    <w:rsid w:val="002928E3"/>
    <w:rsid w:val="00292F30"/>
    <w:rsid w:val="002936BE"/>
    <w:rsid w:val="002938F7"/>
    <w:rsid w:val="00293965"/>
    <w:rsid w:val="00293B62"/>
    <w:rsid w:val="00293C92"/>
    <w:rsid w:val="002942D3"/>
    <w:rsid w:val="00295392"/>
    <w:rsid w:val="002954D7"/>
    <w:rsid w:val="002957A2"/>
    <w:rsid w:val="00296270"/>
    <w:rsid w:val="00296E24"/>
    <w:rsid w:val="00297914"/>
    <w:rsid w:val="00297923"/>
    <w:rsid w:val="00297FEC"/>
    <w:rsid w:val="002A2D11"/>
    <w:rsid w:val="002A3032"/>
    <w:rsid w:val="002A3F26"/>
    <w:rsid w:val="002A61E3"/>
    <w:rsid w:val="002A639C"/>
    <w:rsid w:val="002A660D"/>
    <w:rsid w:val="002A6910"/>
    <w:rsid w:val="002A7242"/>
    <w:rsid w:val="002A7B04"/>
    <w:rsid w:val="002A7E1A"/>
    <w:rsid w:val="002A7F74"/>
    <w:rsid w:val="002B04D5"/>
    <w:rsid w:val="002B1B50"/>
    <w:rsid w:val="002B1ECB"/>
    <w:rsid w:val="002B335A"/>
    <w:rsid w:val="002B3BA1"/>
    <w:rsid w:val="002B3C49"/>
    <w:rsid w:val="002B432F"/>
    <w:rsid w:val="002B45C7"/>
    <w:rsid w:val="002B5081"/>
    <w:rsid w:val="002B5917"/>
    <w:rsid w:val="002B5C00"/>
    <w:rsid w:val="002B6BDC"/>
    <w:rsid w:val="002B6C28"/>
    <w:rsid w:val="002B70D1"/>
    <w:rsid w:val="002C09B6"/>
    <w:rsid w:val="002C0F1F"/>
    <w:rsid w:val="002C1659"/>
    <w:rsid w:val="002C1FF6"/>
    <w:rsid w:val="002C2005"/>
    <w:rsid w:val="002C2231"/>
    <w:rsid w:val="002C2341"/>
    <w:rsid w:val="002C2D39"/>
    <w:rsid w:val="002C43FB"/>
    <w:rsid w:val="002C5017"/>
    <w:rsid w:val="002C59AA"/>
    <w:rsid w:val="002C69B1"/>
    <w:rsid w:val="002C69F9"/>
    <w:rsid w:val="002C7621"/>
    <w:rsid w:val="002C7A69"/>
    <w:rsid w:val="002D1A4F"/>
    <w:rsid w:val="002D1E5D"/>
    <w:rsid w:val="002D3991"/>
    <w:rsid w:val="002D3F19"/>
    <w:rsid w:val="002D42B9"/>
    <w:rsid w:val="002D432C"/>
    <w:rsid w:val="002D4BEB"/>
    <w:rsid w:val="002D55D9"/>
    <w:rsid w:val="002D59CF"/>
    <w:rsid w:val="002D613E"/>
    <w:rsid w:val="002D67AD"/>
    <w:rsid w:val="002D6BB3"/>
    <w:rsid w:val="002D7391"/>
    <w:rsid w:val="002D7FE9"/>
    <w:rsid w:val="002E0290"/>
    <w:rsid w:val="002E033C"/>
    <w:rsid w:val="002E077C"/>
    <w:rsid w:val="002E0A94"/>
    <w:rsid w:val="002E0AE4"/>
    <w:rsid w:val="002E0BA3"/>
    <w:rsid w:val="002E0FC4"/>
    <w:rsid w:val="002E1BE3"/>
    <w:rsid w:val="002E443B"/>
    <w:rsid w:val="002E48C1"/>
    <w:rsid w:val="002E6226"/>
    <w:rsid w:val="002E6EA7"/>
    <w:rsid w:val="002E76F0"/>
    <w:rsid w:val="002E7CF9"/>
    <w:rsid w:val="002F0C72"/>
    <w:rsid w:val="002F184C"/>
    <w:rsid w:val="002F1C5B"/>
    <w:rsid w:val="002F1DF5"/>
    <w:rsid w:val="002F2BE4"/>
    <w:rsid w:val="002F3808"/>
    <w:rsid w:val="002F443A"/>
    <w:rsid w:val="002F4681"/>
    <w:rsid w:val="002F4DAF"/>
    <w:rsid w:val="002F5FB6"/>
    <w:rsid w:val="002F6105"/>
    <w:rsid w:val="002F6B59"/>
    <w:rsid w:val="002F6C5E"/>
    <w:rsid w:val="002F7772"/>
    <w:rsid w:val="002F7790"/>
    <w:rsid w:val="003008D8"/>
    <w:rsid w:val="003010BA"/>
    <w:rsid w:val="00301A88"/>
    <w:rsid w:val="0030213B"/>
    <w:rsid w:val="0030288D"/>
    <w:rsid w:val="00303EB8"/>
    <w:rsid w:val="00304FF2"/>
    <w:rsid w:val="00305194"/>
    <w:rsid w:val="003053E5"/>
    <w:rsid w:val="003054B3"/>
    <w:rsid w:val="00305F92"/>
    <w:rsid w:val="003079E8"/>
    <w:rsid w:val="003104C0"/>
    <w:rsid w:val="00311EDB"/>
    <w:rsid w:val="003136AE"/>
    <w:rsid w:val="003143C3"/>
    <w:rsid w:val="00314F2E"/>
    <w:rsid w:val="00315D5C"/>
    <w:rsid w:val="003165EA"/>
    <w:rsid w:val="00316C93"/>
    <w:rsid w:val="00320888"/>
    <w:rsid w:val="003212A9"/>
    <w:rsid w:val="003216F7"/>
    <w:rsid w:val="003217E1"/>
    <w:rsid w:val="00322257"/>
    <w:rsid w:val="00323391"/>
    <w:rsid w:val="00323C5B"/>
    <w:rsid w:val="00323E69"/>
    <w:rsid w:val="0032427D"/>
    <w:rsid w:val="003245A6"/>
    <w:rsid w:val="00324B06"/>
    <w:rsid w:val="0032500D"/>
    <w:rsid w:val="00325E30"/>
    <w:rsid w:val="00326B4F"/>
    <w:rsid w:val="00326E4A"/>
    <w:rsid w:val="00326EB3"/>
    <w:rsid w:val="003277DD"/>
    <w:rsid w:val="00327E2D"/>
    <w:rsid w:val="00330222"/>
    <w:rsid w:val="00330334"/>
    <w:rsid w:val="003306FF"/>
    <w:rsid w:val="0033163D"/>
    <w:rsid w:val="00331912"/>
    <w:rsid w:val="00332DC1"/>
    <w:rsid w:val="003336E7"/>
    <w:rsid w:val="00333B01"/>
    <w:rsid w:val="003344BD"/>
    <w:rsid w:val="0033461F"/>
    <w:rsid w:val="00334BB8"/>
    <w:rsid w:val="0033538E"/>
    <w:rsid w:val="003370E5"/>
    <w:rsid w:val="0033744E"/>
    <w:rsid w:val="00337B5F"/>
    <w:rsid w:val="00340071"/>
    <w:rsid w:val="00340969"/>
    <w:rsid w:val="00341A2D"/>
    <w:rsid w:val="00341FBC"/>
    <w:rsid w:val="00342C33"/>
    <w:rsid w:val="00343A14"/>
    <w:rsid w:val="00343AF2"/>
    <w:rsid w:val="00344FCF"/>
    <w:rsid w:val="00345231"/>
    <w:rsid w:val="00345EC3"/>
    <w:rsid w:val="00346223"/>
    <w:rsid w:val="003464DB"/>
    <w:rsid w:val="00346811"/>
    <w:rsid w:val="00346D93"/>
    <w:rsid w:val="0034774E"/>
    <w:rsid w:val="00350E54"/>
    <w:rsid w:val="00350F24"/>
    <w:rsid w:val="003518B9"/>
    <w:rsid w:val="003519B6"/>
    <w:rsid w:val="00351B3F"/>
    <w:rsid w:val="00352C8E"/>
    <w:rsid w:val="00352DEB"/>
    <w:rsid w:val="0035350F"/>
    <w:rsid w:val="00353775"/>
    <w:rsid w:val="00354EFF"/>
    <w:rsid w:val="0035532C"/>
    <w:rsid w:val="003557CB"/>
    <w:rsid w:val="00355C5C"/>
    <w:rsid w:val="00355DCF"/>
    <w:rsid w:val="003560E4"/>
    <w:rsid w:val="0035644F"/>
    <w:rsid w:val="00356641"/>
    <w:rsid w:val="00356D97"/>
    <w:rsid w:val="00356E57"/>
    <w:rsid w:val="0035702A"/>
    <w:rsid w:val="003570FC"/>
    <w:rsid w:val="00360169"/>
    <w:rsid w:val="00360498"/>
    <w:rsid w:val="00360C67"/>
    <w:rsid w:val="00361C19"/>
    <w:rsid w:val="00361DC6"/>
    <w:rsid w:val="003620D7"/>
    <w:rsid w:val="00362525"/>
    <w:rsid w:val="00364B5A"/>
    <w:rsid w:val="00366191"/>
    <w:rsid w:val="0036668A"/>
    <w:rsid w:val="00366731"/>
    <w:rsid w:val="00366FB9"/>
    <w:rsid w:val="00367E2C"/>
    <w:rsid w:val="00367E84"/>
    <w:rsid w:val="00370F50"/>
    <w:rsid w:val="00371B63"/>
    <w:rsid w:val="00373504"/>
    <w:rsid w:val="003739B9"/>
    <w:rsid w:val="00373F8B"/>
    <w:rsid w:val="00374EB8"/>
    <w:rsid w:val="00375D83"/>
    <w:rsid w:val="00375F2B"/>
    <w:rsid w:val="00376111"/>
    <w:rsid w:val="00377B1F"/>
    <w:rsid w:val="00380681"/>
    <w:rsid w:val="00380A25"/>
    <w:rsid w:val="00381269"/>
    <w:rsid w:val="0038146B"/>
    <w:rsid w:val="00381608"/>
    <w:rsid w:val="0038184A"/>
    <w:rsid w:val="00383CC4"/>
    <w:rsid w:val="003842D7"/>
    <w:rsid w:val="00385A95"/>
    <w:rsid w:val="00385DBD"/>
    <w:rsid w:val="00386218"/>
    <w:rsid w:val="00386880"/>
    <w:rsid w:val="00386CB4"/>
    <w:rsid w:val="00386E7E"/>
    <w:rsid w:val="00390976"/>
    <w:rsid w:val="00390BE7"/>
    <w:rsid w:val="00390C0B"/>
    <w:rsid w:val="003918EF"/>
    <w:rsid w:val="00391A4F"/>
    <w:rsid w:val="003920FA"/>
    <w:rsid w:val="00392711"/>
    <w:rsid w:val="00394322"/>
    <w:rsid w:val="00394C66"/>
    <w:rsid w:val="00394F3A"/>
    <w:rsid w:val="003957F8"/>
    <w:rsid w:val="00396719"/>
    <w:rsid w:val="00396C70"/>
    <w:rsid w:val="003A0B65"/>
    <w:rsid w:val="003A0D6F"/>
    <w:rsid w:val="003A1306"/>
    <w:rsid w:val="003A152D"/>
    <w:rsid w:val="003A1D9A"/>
    <w:rsid w:val="003A1F00"/>
    <w:rsid w:val="003A1FC9"/>
    <w:rsid w:val="003A1FF8"/>
    <w:rsid w:val="003A2919"/>
    <w:rsid w:val="003A346E"/>
    <w:rsid w:val="003A3A1A"/>
    <w:rsid w:val="003A4013"/>
    <w:rsid w:val="003A4B81"/>
    <w:rsid w:val="003A4C20"/>
    <w:rsid w:val="003A509F"/>
    <w:rsid w:val="003A585F"/>
    <w:rsid w:val="003A65C8"/>
    <w:rsid w:val="003A6D28"/>
    <w:rsid w:val="003B00EC"/>
    <w:rsid w:val="003B2893"/>
    <w:rsid w:val="003B2F47"/>
    <w:rsid w:val="003B2F8E"/>
    <w:rsid w:val="003B44E1"/>
    <w:rsid w:val="003B4D1F"/>
    <w:rsid w:val="003B601A"/>
    <w:rsid w:val="003B6220"/>
    <w:rsid w:val="003B76F4"/>
    <w:rsid w:val="003C0ED3"/>
    <w:rsid w:val="003C27D2"/>
    <w:rsid w:val="003C45D5"/>
    <w:rsid w:val="003C54A8"/>
    <w:rsid w:val="003C5932"/>
    <w:rsid w:val="003C6775"/>
    <w:rsid w:val="003C6BEE"/>
    <w:rsid w:val="003C745F"/>
    <w:rsid w:val="003C7934"/>
    <w:rsid w:val="003D04F7"/>
    <w:rsid w:val="003D0C8B"/>
    <w:rsid w:val="003D0F82"/>
    <w:rsid w:val="003D117E"/>
    <w:rsid w:val="003D1A1D"/>
    <w:rsid w:val="003D1BB6"/>
    <w:rsid w:val="003D1C53"/>
    <w:rsid w:val="003D222D"/>
    <w:rsid w:val="003D24BC"/>
    <w:rsid w:val="003D2B58"/>
    <w:rsid w:val="003D53CA"/>
    <w:rsid w:val="003D660B"/>
    <w:rsid w:val="003D714B"/>
    <w:rsid w:val="003E01A4"/>
    <w:rsid w:val="003E064A"/>
    <w:rsid w:val="003E0FB6"/>
    <w:rsid w:val="003E2013"/>
    <w:rsid w:val="003E322D"/>
    <w:rsid w:val="003E455D"/>
    <w:rsid w:val="003E4650"/>
    <w:rsid w:val="003E49AA"/>
    <w:rsid w:val="003E4BB3"/>
    <w:rsid w:val="003E5563"/>
    <w:rsid w:val="003E5BF6"/>
    <w:rsid w:val="003E5EA4"/>
    <w:rsid w:val="003E6D78"/>
    <w:rsid w:val="003E7C74"/>
    <w:rsid w:val="003F01D1"/>
    <w:rsid w:val="003F045D"/>
    <w:rsid w:val="003F0D26"/>
    <w:rsid w:val="003F1A1D"/>
    <w:rsid w:val="003F20F3"/>
    <w:rsid w:val="003F31A0"/>
    <w:rsid w:val="003F3373"/>
    <w:rsid w:val="003F3645"/>
    <w:rsid w:val="003F372E"/>
    <w:rsid w:val="003F44F6"/>
    <w:rsid w:val="003F4923"/>
    <w:rsid w:val="00400A06"/>
    <w:rsid w:val="00400A5A"/>
    <w:rsid w:val="0040122F"/>
    <w:rsid w:val="00401AD8"/>
    <w:rsid w:val="00401EE6"/>
    <w:rsid w:val="00402CF5"/>
    <w:rsid w:val="004038FB"/>
    <w:rsid w:val="00404D12"/>
    <w:rsid w:val="0040605C"/>
    <w:rsid w:val="00406451"/>
    <w:rsid w:val="00410BF5"/>
    <w:rsid w:val="004113A6"/>
    <w:rsid w:val="004116AD"/>
    <w:rsid w:val="004116B8"/>
    <w:rsid w:val="00411CE6"/>
    <w:rsid w:val="004126CF"/>
    <w:rsid w:val="004126D2"/>
    <w:rsid w:val="004139F2"/>
    <w:rsid w:val="0041630A"/>
    <w:rsid w:val="0041681B"/>
    <w:rsid w:val="00416AF7"/>
    <w:rsid w:val="004171E8"/>
    <w:rsid w:val="0041783A"/>
    <w:rsid w:val="00417B7F"/>
    <w:rsid w:val="00417ECD"/>
    <w:rsid w:val="004201C4"/>
    <w:rsid w:val="00420FB7"/>
    <w:rsid w:val="0042151A"/>
    <w:rsid w:val="00421A05"/>
    <w:rsid w:val="00424143"/>
    <w:rsid w:val="00424321"/>
    <w:rsid w:val="004249FE"/>
    <w:rsid w:val="00424A3C"/>
    <w:rsid w:val="004273C9"/>
    <w:rsid w:val="00427C9B"/>
    <w:rsid w:val="004303A3"/>
    <w:rsid w:val="004311E1"/>
    <w:rsid w:val="00431CEE"/>
    <w:rsid w:val="00431E48"/>
    <w:rsid w:val="004333DD"/>
    <w:rsid w:val="004334BA"/>
    <w:rsid w:val="0043435B"/>
    <w:rsid w:val="00434E4A"/>
    <w:rsid w:val="0044022D"/>
    <w:rsid w:val="00440BA9"/>
    <w:rsid w:val="00441B76"/>
    <w:rsid w:val="00443367"/>
    <w:rsid w:val="00443F98"/>
    <w:rsid w:val="00444366"/>
    <w:rsid w:val="00445213"/>
    <w:rsid w:val="00445710"/>
    <w:rsid w:val="00446299"/>
    <w:rsid w:val="0044689F"/>
    <w:rsid w:val="00446908"/>
    <w:rsid w:val="00447393"/>
    <w:rsid w:val="00447E64"/>
    <w:rsid w:val="00450B15"/>
    <w:rsid w:val="00451711"/>
    <w:rsid w:val="004518FE"/>
    <w:rsid w:val="00451BBB"/>
    <w:rsid w:val="004526C8"/>
    <w:rsid w:val="00452EB3"/>
    <w:rsid w:val="004530D1"/>
    <w:rsid w:val="0045327E"/>
    <w:rsid w:val="00455B06"/>
    <w:rsid w:val="004562C5"/>
    <w:rsid w:val="00457B50"/>
    <w:rsid w:val="00462845"/>
    <w:rsid w:val="00462E5B"/>
    <w:rsid w:val="00463700"/>
    <w:rsid w:val="00464260"/>
    <w:rsid w:val="00465174"/>
    <w:rsid w:val="004672F4"/>
    <w:rsid w:val="00467A61"/>
    <w:rsid w:val="00467D8A"/>
    <w:rsid w:val="00471325"/>
    <w:rsid w:val="004714DA"/>
    <w:rsid w:val="004723F8"/>
    <w:rsid w:val="004729B5"/>
    <w:rsid w:val="00472AAB"/>
    <w:rsid w:val="00473137"/>
    <w:rsid w:val="0047338E"/>
    <w:rsid w:val="00473D93"/>
    <w:rsid w:val="00474B18"/>
    <w:rsid w:val="004750CF"/>
    <w:rsid w:val="00475903"/>
    <w:rsid w:val="00475B8D"/>
    <w:rsid w:val="00475E8E"/>
    <w:rsid w:val="00476986"/>
    <w:rsid w:val="00476E1F"/>
    <w:rsid w:val="004772F8"/>
    <w:rsid w:val="004776B1"/>
    <w:rsid w:val="00477B1F"/>
    <w:rsid w:val="00477E6D"/>
    <w:rsid w:val="00480359"/>
    <w:rsid w:val="00480D4A"/>
    <w:rsid w:val="00481115"/>
    <w:rsid w:val="0048177B"/>
    <w:rsid w:val="004823CB"/>
    <w:rsid w:val="004827D8"/>
    <w:rsid w:val="00483E46"/>
    <w:rsid w:val="00484A3D"/>
    <w:rsid w:val="00485EFD"/>
    <w:rsid w:val="0048612B"/>
    <w:rsid w:val="004867C0"/>
    <w:rsid w:val="00487EB1"/>
    <w:rsid w:val="00490F01"/>
    <w:rsid w:val="00491041"/>
    <w:rsid w:val="004913CE"/>
    <w:rsid w:val="004916C5"/>
    <w:rsid w:val="00491724"/>
    <w:rsid w:val="004917C0"/>
    <w:rsid w:val="00491C9E"/>
    <w:rsid w:val="00491EAF"/>
    <w:rsid w:val="004936E3"/>
    <w:rsid w:val="0049408F"/>
    <w:rsid w:val="00494653"/>
    <w:rsid w:val="0049561E"/>
    <w:rsid w:val="00495645"/>
    <w:rsid w:val="004956EC"/>
    <w:rsid w:val="004957B7"/>
    <w:rsid w:val="00495F7F"/>
    <w:rsid w:val="004967A6"/>
    <w:rsid w:val="0049715F"/>
    <w:rsid w:val="004A0062"/>
    <w:rsid w:val="004A0569"/>
    <w:rsid w:val="004A0671"/>
    <w:rsid w:val="004A1E4B"/>
    <w:rsid w:val="004A248A"/>
    <w:rsid w:val="004A2C95"/>
    <w:rsid w:val="004A3C91"/>
    <w:rsid w:val="004A41F4"/>
    <w:rsid w:val="004A59FC"/>
    <w:rsid w:val="004A5F73"/>
    <w:rsid w:val="004A6132"/>
    <w:rsid w:val="004A652A"/>
    <w:rsid w:val="004A665F"/>
    <w:rsid w:val="004A75DA"/>
    <w:rsid w:val="004A79B0"/>
    <w:rsid w:val="004A7DF2"/>
    <w:rsid w:val="004B0498"/>
    <w:rsid w:val="004B0A19"/>
    <w:rsid w:val="004B0CE5"/>
    <w:rsid w:val="004B0EC8"/>
    <w:rsid w:val="004B1518"/>
    <w:rsid w:val="004B1716"/>
    <w:rsid w:val="004B1C1F"/>
    <w:rsid w:val="004B1EBE"/>
    <w:rsid w:val="004B2163"/>
    <w:rsid w:val="004B29E0"/>
    <w:rsid w:val="004B2CB0"/>
    <w:rsid w:val="004B2CD7"/>
    <w:rsid w:val="004B2D6D"/>
    <w:rsid w:val="004B3B91"/>
    <w:rsid w:val="004B3E14"/>
    <w:rsid w:val="004B4147"/>
    <w:rsid w:val="004B4B77"/>
    <w:rsid w:val="004B4EC9"/>
    <w:rsid w:val="004B54C6"/>
    <w:rsid w:val="004B5B35"/>
    <w:rsid w:val="004B7430"/>
    <w:rsid w:val="004C0010"/>
    <w:rsid w:val="004C0983"/>
    <w:rsid w:val="004C0AC4"/>
    <w:rsid w:val="004C0FCF"/>
    <w:rsid w:val="004C1390"/>
    <w:rsid w:val="004C171E"/>
    <w:rsid w:val="004C1F23"/>
    <w:rsid w:val="004C2D3C"/>
    <w:rsid w:val="004C2D90"/>
    <w:rsid w:val="004C2DC8"/>
    <w:rsid w:val="004C3E6B"/>
    <w:rsid w:val="004C4481"/>
    <w:rsid w:val="004C462C"/>
    <w:rsid w:val="004C4C84"/>
    <w:rsid w:val="004C5D03"/>
    <w:rsid w:val="004C5D6A"/>
    <w:rsid w:val="004C637D"/>
    <w:rsid w:val="004C67B6"/>
    <w:rsid w:val="004C6C12"/>
    <w:rsid w:val="004C758D"/>
    <w:rsid w:val="004D0A4A"/>
    <w:rsid w:val="004D11A3"/>
    <w:rsid w:val="004D1A20"/>
    <w:rsid w:val="004D317B"/>
    <w:rsid w:val="004D356E"/>
    <w:rsid w:val="004D40A6"/>
    <w:rsid w:val="004D521B"/>
    <w:rsid w:val="004D57F7"/>
    <w:rsid w:val="004D6BBB"/>
    <w:rsid w:val="004D70B2"/>
    <w:rsid w:val="004D79B0"/>
    <w:rsid w:val="004D7BDE"/>
    <w:rsid w:val="004E0997"/>
    <w:rsid w:val="004E0D45"/>
    <w:rsid w:val="004E1072"/>
    <w:rsid w:val="004E2A65"/>
    <w:rsid w:val="004E2B70"/>
    <w:rsid w:val="004E3CCB"/>
    <w:rsid w:val="004E496E"/>
    <w:rsid w:val="004E4979"/>
    <w:rsid w:val="004E554C"/>
    <w:rsid w:val="004E5A4F"/>
    <w:rsid w:val="004E5DC8"/>
    <w:rsid w:val="004E60C4"/>
    <w:rsid w:val="004E6C26"/>
    <w:rsid w:val="004E79D2"/>
    <w:rsid w:val="004F004E"/>
    <w:rsid w:val="004F23D4"/>
    <w:rsid w:val="004F2E77"/>
    <w:rsid w:val="004F3990"/>
    <w:rsid w:val="004F3A88"/>
    <w:rsid w:val="004F3F63"/>
    <w:rsid w:val="004F50F4"/>
    <w:rsid w:val="004F5404"/>
    <w:rsid w:val="004F57AE"/>
    <w:rsid w:val="004F66B2"/>
    <w:rsid w:val="004F70EA"/>
    <w:rsid w:val="004F781B"/>
    <w:rsid w:val="00500177"/>
    <w:rsid w:val="00500275"/>
    <w:rsid w:val="005005E7"/>
    <w:rsid w:val="005006DA"/>
    <w:rsid w:val="00500FD9"/>
    <w:rsid w:val="00501519"/>
    <w:rsid w:val="00501E48"/>
    <w:rsid w:val="0050229F"/>
    <w:rsid w:val="00503F54"/>
    <w:rsid w:val="00506178"/>
    <w:rsid w:val="005064C2"/>
    <w:rsid w:val="00507790"/>
    <w:rsid w:val="00510A0A"/>
    <w:rsid w:val="00511345"/>
    <w:rsid w:val="00511903"/>
    <w:rsid w:val="00511DAF"/>
    <w:rsid w:val="00511FA4"/>
    <w:rsid w:val="00512306"/>
    <w:rsid w:val="00512E32"/>
    <w:rsid w:val="00513F6D"/>
    <w:rsid w:val="00514917"/>
    <w:rsid w:val="00515FDF"/>
    <w:rsid w:val="00517069"/>
    <w:rsid w:val="00517FAD"/>
    <w:rsid w:val="00520F58"/>
    <w:rsid w:val="00521516"/>
    <w:rsid w:val="005220C3"/>
    <w:rsid w:val="00524094"/>
    <w:rsid w:val="00524A3B"/>
    <w:rsid w:val="0052512B"/>
    <w:rsid w:val="00525E0B"/>
    <w:rsid w:val="005269C1"/>
    <w:rsid w:val="00527094"/>
    <w:rsid w:val="005276BF"/>
    <w:rsid w:val="00527D3D"/>
    <w:rsid w:val="00527F89"/>
    <w:rsid w:val="005308FF"/>
    <w:rsid w:val="00530A62"/>
    <w:rsid w:val="00532394"/>
    <w:rsid w:val="00533C15"/>
    <w:rsid w:val="005350CE"/>
    <w:rsid w:val="005352E6"/>
    <w:rsid w:val="0054068C"/>
    <w:rsid w:val="00540B1E"/>
    <w:rsid w:val="00540F54"/>
    <w:rsid w:val="0054107D"/>
    <w:rsid w:val="00541C1E"/>
    <w:rsid w:val="00541F03"/>
    <w:rsid w:val="005426F1"/>
    <w:rsid w:val="00542AA5"/>
    <w:rsid w:val="00542BAB"/>
    <w:rsid w:val="0054355E"/>
    <w:rsid w:val="00543647"/>
    <w:rsid w:val="005437ED"/>
    <w:rsid w:val="00543A08"/>
    <w:rsid w:val="00543A66"/>
    <w:rsid w:val="00544A6C"/>
    <w:rsid w:val="0054587A"/>
    <w:rsid w:val="005462CA"/>
    <w:rsid w:val="00547F94"/>
    <w:rsid w:val="00550D9E"/>
    <w:rsid w:val="005512C7"/>
    <w:rsid w:val="005517AF"/>
    <w:rsid w:val="00551C9D"/>
    <w:rsid w:val="005532A6"/>
    <w:rsid w:val="00553B0E"/>
    <w:rsid w:val="00553E53"/>
    <w:rsid w:val="00554726"/>
    <w:rsid w:val="00555827"/>
    <w:rsid w:val="00555EED"/>
    <w:rsid w:val="00555F1A"/>
    <w:rsid w:val="00555F29"/>
    <w:rsid w:val="00557193"/>
    <w:rsid w:val="00557339"/>
    <w:rsid w:val="00557499"/>
    <w:rsid w:val="00557950"/>
    <w:rsid w:val="005579D8"/>
    <w:rsid w:val="005600E8"/>
    <w:rsid w:val="005608CC"/>
    <w:rsid w:val="00560B0A"/>
    <w:rsid w:val="00560B28"/>
    <w:rsid w:val="005615EA"/>
    <w:rsid w:val="00562F7B"/>
    <w:rsid w:val="0056316A"/>
    <w:rsid w:val="00563227"/>
    <w:rsid w:val="00563533"/>
    <w:rsid w:val="005642F9"/>
    <w:rsid w:val="005646F8"/>
    <w:rsid w:val="005652E6"/>
    <w:rsid w:val="005657B2"/>
    <w:rsid w:val="00565EC0"/>
    <w:rsid w:val="00567721"/>
    <w:rsid w:val="00567A25"/>
    <w:rsid w:val="00567D93"/>
    <w:rsid w:val="00567E89"/>
    <w:rsid w:val="005708C7"/>
    <w:rsid w:val="00570C89"/>
    <w:rsid w:val="00570FC6"/>
    <w:rsid w:val="005719B2"/>
    <w:rsid w:val="00572249"/>
    <w:rsid w:val="00573625"/>
    <w:rsid w:val="005738CC"/>
    <w:rsid w:val="00573E4B"/>
    <w:rsid w:val="00574C48"/>
    <w:rsid w:val="00574DD2"/>
    <w:rsid w:val="005757D6"/>
    <w:rsid w:val="00575815"/>
    <w:rsid w:val="00575DE3"/>
    <w:rsid w:val="00576142"/>
    <w:rsid w:val="005761E7"/>
    <w:rsid w:val="00577146"/>
    <w:rsid w:val="00577C15"/>
    <w:rsid w:val="005803A8"/>
    <w:rsid w:val="00581A9A"/>
    <w:rsid w:val="00582469"/>
    <w:rsid w:val="00582D12"/>
    <w:rsid w:val="00582E13"/>
    <w:rsid w:val="00585834"/>
    <w:rsid w:val="00585ACC"/>
    <w:rsid w:val="005861A4"/>
    <w:rsid w:val="005861E3"/>
    <w:rsid w:val="005868E0"/>
    <w:rsid w:val="0058778D"/>
    <w:rsid w:val="005900F9"/>
    <w:rsid w:val="00591F3E"/>
    <w:rsid w:val="00592D2A"/>
    <w:rsid w:val="005936C4"/>
    <w:rsid w:val="005941DB"/>
    <w:rsid w:val="00595569"/>
    <w:rsid w:val="00597B65"/>
    <w:rsid w:val="00597D77"/>
    <w:rsid w:val="005A1A16"/>
    <w:rsid w:val="005A26C0"/>
    <w:rsid w:val="005A2B83"/>
    <w:rsid w:val="005A3D99"/>
    <w:rsid w:val="005A431B"/>
    <w:rsid w:val="005A46F9"/>
    <w:rsid w:val="005A4845"/>
    <w:rsid w:val="005A492A"/>
    <w:rsid w:val="005A5A18"/>
    <w:rsid w:val="005A67E2"/>
    <w:rsid w:val="005A7DCB"/>
    <w:rsid w:val="005B0008"/>
    <w:rsid w:val="005B0CBD"/>
    <w:rsid w:val="005B2590"/>
    <w:rsid w:val="005B2A62"/>
    <w:rsid w:val="005B2DCA"/>
    <w:rsid w:val="005B3321"/>
    <w:rsid w:val="005B374A"/>
    <w:rsid w:val="005B4083"/>
    <w:rsid w:val="005B46B0"/>
    <w:rsid w:val="005B4B41"/>
    <w:rsid w:val="005B53B8"/>
    <w:rsid w:val="005B5739"/>
    <w:rsid w:val="005B5BCB"/>
    <w:rsid w:val="005B61B6"/>
    <w:rsid w:val="005B65BB"/>
    <w:rsid w:val="005B68CB"/>
    <w:rsid w:val="005B6BD7"/>
    <w:rsid w:val="005B74FB"/>
    <w:rsid w:val="005B770C"/>
    <w:rsid w:val="005C1332"/>
    <w:rsid w:val="005C1526"/>
    <w:rsid w:val="005C1AB5"/>
    <w:rsid w:val="005C2363"/>
    <w:rsid w:val="005C2609"/>
    <w:rsid w:val="005C32AF"/>
    <w:rsid w:val="005C36DC"/>
    <w:rsid w:val="005C37C8"/>
    <w:rsid w:val="005C4C25"/>
    <w:rsid w:val="005C5518"/>
    <w:rsid w:val="005C68E9"/>
    <w:rsid w:val="005C6B3F"/>
    <w:rsid w:val="005C7F5E"/>
    <w:rsid w:val="005D0100"/>
    <w:rsid w:val="005D0245"/>
    <w:rsid w:val="005D1A6E"/>
    <w:rsid w:val="005D20F4"/>
    <w:rsid w:val="005D21DD"/>
    <w:rsid w:val="005D24D8"/>
    <w:rsid w:val="005D305A"/>
    <w:rsid w:val="005D3732"/>
    <w:rsid w:val="005D4897"/>
    <w:rsid w:val="005D4BFE"/>
    <w:rsid w:val="005D4E61"/>
    <w:rsid w:val="005D6DBD"/>
    <w:rsid w:val="005D719D"/>
    <w:rsid w:val="005D758F"/>
    <w:rsid w:val="005E0F0E"/>
    <w:rsid w:val="005E1D12"/>
    <w:rsid w:val="005E3261"/>
    <w:rsid w:val="005E3925"/>
    <w:rsid w:val="005E3C6D"/>
    <w:rsid w:val="005E5617"/>
    <w:rsid w:val="005E5B04"/>
    <w:rsid w:val="005E5D97"/>
    <w:rsid w:val="005E67F1"/>
    <w:rsid w:val="005F00A5"/>
    <w:rsid w:val="005F033D"/>
    <w:rsid w:val="005F06FD"/>
    <w:rsid w:val="005F16BC"/>
    <w:rsid w:val="005F1EF8"/>
    <w:rsid w:val="005F2062"/>
    <w:rsid w:val="005F220A"/>
    <w:rsid w:val="005F23D7"/>
    <w:rsid w:val="005F2FE4"/>
    <w:rsid w:val="005F36DF"/>
    <w:rsid w:val="005F50EA"/>
    <w:rsid w:val="005F56D2"/>
    <w:rsid w:val="005F6374"/>
    <w:rsid w:val="005F6399"/>
    <w:rsid w:val="005F7162"/>
    <w:rsid w:val="005F75C7"/>
    <w:rsid w:val="0060043E"/>
    <w:rsid w:val="00600B4A"/>
    <w:rsid w:val="00600F11"/>
    <w:rsid w:val="0060208F"/>
    <w:rsid w:val="006026F1"/>
    <w:rsid w:val="00604C8D"/>
    <w:rsid w:val="00605277"/>
    <w:rsid w:val="006053C4"/>
    <w:rsid w:val="006056C4"/>
    <w:rsid w:val="0060598B"/>
    <w:rsid w:val="006073C9"/>
    <w:rsid w:val="006075BB"/>
    <w:rsid w:val="00607A66"/>
    <w:rsid w:val="0061028E"/>
    <w:rsid w:val="0061059D"/>
    <w:rsid w:val="0061092E"/>
    <w:rsid w:val="0061132A"/>
    <w:rsid w:val="00611D1A"/>
    <w:rsid w:val="006140A4"/>
    <w:rsid w:val="00614B97"/>
    <w:rsid w:val="006164C1"/>
    <w:rsid w:val="00616620"/>
    <w:rsid w:val="006177B0"/>
    <w:rsid w:val="00620B2C"/>
    <w:rsid w:val="006213CD"/>
    <w:rsid w:val="006220EB"/>
    <w:rsid w:val="00622DCA"/>
    <w:rsid w:val="0062330C"/>
    <w:rsid w:val="00623950"/>
    <w:rsid w:val="00624BCA"/>
    <w:rsid w:val="006251EF"/>
    <w:rsid w:val="00625625"/>
    <w:rsid w:val="00625E16"/>
    <w:rsid w:val="0062641B"/>
    <w:rsid w:val="006273A2"/>
    <w:rsid w:val="00627D1B"/>
    <w:rsid w:val="0063143B"/>
    <w:rsid w:val="00631558"/>
    <w:rsid w:val="00632026"/>
    <w:rsid w:val="006326F7"/>
    <w:rsid w:val="006348CB"/>
    <w:rsid w:val="00634BE8"/>
    <w:rsid w:val="00634FDC"/>
    <w:rsid w:val="006353EA"/>
    <w:rsid w:val="00635B76"/>
    <w:rsid w:val="006360DC"/>
    <w:rsid w:val="00636A5C"/>
    <w:rsid w:val="00637979"/>
    <w:rsid w:val="0064023B"/>
    <w:rsid w:val="006402E9"/>
    <w:rsid w:val="006404F9"/>
    <w:rsid w:val="0064055A"/>
    <w:rsid w:val="0064198E"/>
    <w:rsid w:val="006419E7"/>
    <w:rsid w:val="006422F1"/>
    <w:rsid w:val="00642D91"/>
    <w:rsid w:val="00643822"/>
    <w:rsid w:val="00643EEE"/>
    <w:rsid w:val="00644C35"/>
    <w:rsid w:val="00644F73"/>
    <w:rsid w:val="0064609D"/>
    <w:rsid w:val="00646391"/>
    <w:rsid w:val="00650589"/>
    <w:rsid w:val="0065091E"/>
    <w:rsid w:val="006526BC"/>
    <w:rsid w:val="00652701"/>
    <w:rsid w:val="0065341D"/>
    <w:rsid w:val="00653C01"/>
    <w:rsid w:val="00653DD8"/>
    <w:rsid w:val="00655695"/>
    <w:rsid w:val="00655F78"/>
    <w:rsid w:val="0065637F"/>
    <w:rsid w:val="0065652A"/>
    <w:rsid w:val="0066003F"/>
    <w:rsid w:val="00663A60"/>
    <w:rsid w:val="00663B87"/>
    <w:rsid w:val="0066476C"/>
    <w:rsid w:val="006657AC"/>
    <w:rsid w:val="0066592C"/>
    <w:rsid w:val="006666FD"/>
    <w:rsid w:val="006702E1"/>
    <w:rsid w:val="00671362"/>
    <w:rsid w:val="006714C7"/>
    <w:rsid w:val="00671B0E"/>
    <w:rsid w:val="00672894"/>
    <w:rsid w:val="0067340B"/>
    <w:rsid w:val="006737AA"/>
    <w:rsid w:val="006741A7"/>
    <w:rsid w:val="00674890"/>
    <w:rsid w:val="0067496D"/>
    <w:rsid w:val="00674FD9"/>
    <w:rsid w:val="00675888"/>
    <w:rsid w:val="00675E58"/>
    <w:rsid w:val="0067635B"/>
    <w:rsid w:val="006764C8"/>
    <w:rsid w:val="0067651A"/>
    <w:rsid w:val="00676D34"/>
    <w:rsid w:val="00676EA8"/>
    <w:rsid w:val="0067718B"/>
    <w:rsid w:val="00677A59"/>
    <w:rsid w:val="006802E1"/>
    <w:rsid w:val="006803D1"/>
    <w:rsid w:val="006805C0"/>
    <w:rsid w:val="00681DE3"/>
    <w:rsid w:val="00682918"/>
    <w:rsid w:val="00682DD4"/>
    <w:rsid w:val="00684586"/>
    <w:rsid w:val="006847EA"/>
    <w:rsid w:val="00684E0C"/>
    <w:rsid w:val="006852A3"/>
    <w:rsid w:val="00685455"/>
    <w:rsid w:val="00685A30"/>
    <w:rsid w:val="006867B9"/>
    <w:rsid w:val="00686A45"/>
    <w:rsid w:val="00686C24"/>
    <w:rsid w:val="00686F61"/>
    <w:rsid w:val="006873B3"/>
    <w:rsid w:val="00691AC1"/>
    <w:rsid w:val="00692003"/>
    <w:rsid w:val="00692069"/>
    <w:rsid w:val="006930DF"/>
    <w:rsid w:val="00693743"/>
    <w:rsid w:val="00693FA3"/>
    <w:rsid w:val="006948C3"/>
    <w:rsid w:val="006959AD"/>
    <w:rsid w:val="00697051"/>
    <w:rsid w:val="006A0CC1"/>
    <w:rsid w:val="006A1632"/>
    <w:rsid w:val="006A29EF"/>
    <w:rsid w:val="006A3619"/>
    <w:rsid w:val="006A3B49"/>
    <w:rsid w:val="006A3B4D"/>
    <w:rsid w:val="006A527E"/>
    <w:rsid w:val="006A614A"/>
    <w:rsid w:val="006A6558"/>
    <w:rsid w:val="006A7EFF"/>
    <w:rsid w:val="006B0266"/>
    <w:rsid w:val="006B0636"/>
    <w:rsid w:val="006B0A9F"/>
    <w:rsid w:val="006B1E29"/>
    <w:rsid w:val="006B229E"/>
    <w:rsid w:val="006B27A2"/>
    <w:rsid w:val="006B28BE"/>
    <w:rsid w:val="006B3119"/>
    <w:rsid w:val="006B38C4"/>
    <w:rsid w:val="006B39D4"/>
    <w:rsid w:val="006B4243"/>
    <w:rsid w:val="006B504C"/>
    <w:rsid w:val="006B5C2E"/>
    <w:rsid w:val="006B614A"/>
    <w:rsid w:val="006B7A3B"/>
    <w:rsid w:val="006B7D77"/>
    <w:rsid w:val="006C0A86"/>
    <w:rsid w:val="006C0EE3"/>
    <w:rsid w:val="006C18E2"/>
    <w:rsid w:val="006C191C"/>
    <w:rsid w:val="006C19B3"/>
    <w:rsid w:val="006C2DB5"/>
    <w:rsid w:val="006C366F"/>
    <w:rsid w:val="006C3E04"/>
    <w:rsid w:val="006C3E5B"/>
    <w:rsid w:val="006C4933"/>
    <w:rsid w:val="006C5102"/>
    <w:rsid w:val="006C571E"/>
    <w:rsid w:val="006C58D4"/>
    <w:rsid w:val="006C5A1F"/>
    <w:rsid w:val="006C5C6B"/>
    <w:rsid w:val="006C61D8"/>
    <w:rsid w:val="006C6B17"/>
    <w:rsid w:val="006C6D70"/>
    <w:rsid w:val="006C7343"/>
    <w:rsid w:val="006C735B"/>
    <w:rsid w:val="006C78D8"/>
    <w:rsid w:val="006C79DB"/>
    <w:rsid w:val="006D05F6"/>
    <w:rsid w:val="006D0A06"/>
    <w:rsid w:val="006D0F0B"/>
    <w:rsid w:val="006D13B7"/>
    <w:rsid w:val="006D15F9"/>
    <w:rsid w:val="006D1AF5"/>
    <w:rsid w:val="006D21B1"/>
    <w:rsid w:val="006D2501"/>
    <w:rsid w:val="006D3176"/>
    <w:rsid w:val="006D3F58"/>
    <w:rsid w:val="006D40CE"/>
    <w:rsid w:val="006D4CAA"/>
    <w:rsid w:val="006D6C9C"/>
    <w:rsid w:val="006D7630"/>
    <w:rsid w:val="006D7BCA"/>
    <w:rsid w:val="006E0DF3"/>
    <w:rsid w:val="006E2FFD"/>
    <w:rsid w:val="006E37A3"/>
    <w:rsid w:val="006E3871"/>
    <w:rsid w:val="006E3EDA"/>
    <w:rsid w:val="006E4766"/>
    <w:rsid w:val="006E505A"/>
    <w:rsid w:val="006E5182"/>
    <w:rsid w:val="006E6E72"/>
    <w:rsid w:val="006E6F89"/>
    <w:rsid w:val="006F0CCC"/>
    <w:rsid w:val="006F1BA1"/>
    <w:rsid w:val="006F2F43"/>
    <w:rsid w:val="006F38B6"/>
    <w:rsid w:val="006F3D66"/>
    <w:rsid w:val="006F3D80"/>
    <w:rsid w:val="006F449A"/>
    <w:rsid w:val="006F4526"/>
    <w:rsid w:val="006F4C64"/>
    <w:rsid w:val="006F5CB9"/>
    <w:rsid w:val="006F6FEE"/>
    <w:rsid w:val="006F716B"/>
    <w:rsid w:val="006F7418"/>
    <w:rsid w:val="006F74BB"/>
    <w:rsid w:val="006F794D"/>
    <w:rsid w:val="00700148"/>
    <w:rsid w:val="0070109D"/>
    <w:rsid w:val="00701DC6"/>
    <w:rsid w:val="0070274B"/>
    <w:rsid w:val="007028E8"/>
    <w:rsid w:val="0070345F"/>
    <w:rsid w:val="007051A9"/>
    <w:rsid w:val="0070521F"/>
    <w:rsid w:val="00705783"/>
    <w:rsid w:val="00705F70"/>
    <w:rsid w:val="00706362"/>
    <w:rsid w:val="00706B59"/>
    <w:rsid w:val="00706DC9"/>
    <w:rsid w:val="00706E98"/>
    <w:rsid w:val="00710330"/>
    <w:rsid w:val="0071114E"/>
    <w:rsid w:val="00711796"/>
    <w:rsid w:val="0071294E"/>
    <w:rsid w:val="007134D8"/>
    <w:rsid w:val="00714718"/>
    <w:rsid w:val="00716C8E"/>
    <w:rsid w:val="00717D6C"/>
    <w:rsid w:val="00720801"/>
    <w:rsid w:val="00720E2B"/>
    <w:rsid w:val="00722109"/>
    <w:rsid w:val="00722847"/>
    <w:rsid w:val="00722C58"/>
    <w:rsid w:val="00722FC0"/>
    <w:rsid w:val="007243D7"/>
    <w:rsid w:val="00724C1E"/>
    <w:rsid w:val="00724F60"/>
    <w:rsid w:val="007265A8"/>
    <w:rsid w:val="00726727"/>
    <w:rsid w:val="00726738"/>
    <w:rsid w:val="00726EFB"/>
    <w:rsid w:val="00727040"/>
    <w:rsid w:val="00730A8F"/>
    <w:rsid w:val="00731226"/>
    <w:rsid w:val="00731449"/>
    <w:rsid w:val="00731FCE"/>
    <w:rsid w:val="00732B76"/>
    <w:rsid w:val="007335D0"/>
    <w:rsid w:val="007335FA"/>
    <w:rsid w:val="00733EA7"/>
    <w:rsid w:val="0073418B"/>
    <w:rsid w:val="007342B6"/>
    <w:rsid w:val="00737608"/>
    <w:rsid w:val="00740987"/>
    <w:rsid w:val="00740FC1"/>
    <w:rsid w:val="007410F8"/>
    <w:rsid w:val="0074136E"/>
    <w:rsid w:val="007425A4"/>
    <w:rsid w:val="0074269D"/>
    <w:rsid w:val="0074367C"/>
    <w:rsid w:val="007438B0"/>
    <w:rsid w:val="00744D9A"/>
    <w:rsid w:val="00750F72"/>
    <w:rsid w:val="00752431"/>
    <w:rsid w:val="00752D7A"/>
    <w:rsid w:val="00752EEF"/>
    <w:rsid w:val="00753603"/>
    <w:rsid w:val="007549DF"/>
    <w:rsid w:val="0075511F"/>
    <w:rsid w:val="0075549F"/>
    <w:rsid w:val="00755C0D"/>
    <w:rsid w:val="00755F4C"/>
    <w:rsid w:val="00760721"/>
    <w:rsid w:val="007617EF"/>
    <w:rsid w:val="0076193B"/>
    <w:rsid w:val="0076236A"/>
    <w:rsid w:val="007625D0"/>
    <w:rsid w:val="00763578"/>
    <w:rsid w:val="0076444A"/>
    <w:rsid w:val="007647B3"/>
    <w:rsid w:val="00764E46"/>
    <w:rsid w:val="00765F66"/>
    <w:rsid w:val="00766DDE"/>
    <w:rsid w:val="00767FC6"/>
    <w:rsid w:val="00770451"/>
    <w:rsid w:val="00770887"/>
    <w:rsid w:val="00770B51"/>
    <w:rsid w:val="0077145A"/>
    <w:rsid w:val="00771853"/>
    <w:rsid w:val="00771CB7"/>
    <w:rsid w:val="00772F52"/>
    <w:rsid w:val="0077301A"/>
    <w:rsid w:val="00773C0E"/>
    <w:rsid w:val="00773E24"/>
    <w:rsid w:val="00773EB7"/>
    <w:rsid w:val="00773F6E"/>
    <w:rsid w:val="0077425F"/>
    <w:rsid w:val="00774621"/>
    <w:rsid w:val="00774CF2"/>
    <w:rsid w:val="00774FE7"/>
    <w:rsid w:val="0077531D"/>
    <w:rsid w:val="0077544E"/>
    <w:rsid w:val="0077552A"/>
    <w:rsid w:val="00775FCA"/>
    <w:rsid w:val="00776BD5"/>
    <w:rsid w:val="00776F66"/>
    <w:rsid w:val="00777079"/>
    <w:rsid w:val="007770FB"/>
    <w:rsid w:val="00780CB1"/>
    <w:rsid w:val="00781CA3"/>
    <w:rsid w:val="007821D9"/>
    <w:rsid w:val="007824B7"/>
    <w:rsid w:val="007827AA"/>
    <w:rsid w:val="00782832"/>
    <w:rsid w:val="00782932"/>
    <w:rsid w:val="007830E5"/>
    <w:rsid w:val="00784223"/>
    <w:rsid w:val="00785A0A"/>
    <w:rsid w:val="00785AB2"/>
    <w:rsid w:val="00785BB3"/>
    <w:rsid w:val="00785D96"/>
    <w:rsid w:val="00786915"/>
    <w:rsid w:val="007873CB"/>
    <w:rsid w:val="00787E98"/>
    <w:rsid w:val="00787F89"/>
    <w:rsid w:val="007903DA"/>
    <w:rsid w:val="00790CD1"/>
    <w:rsid w:val="00792BA2"/>
    <w:rsid w:val="00792DED"/>
    <w:rsid w:val="00793470"/>
    <w:rsid w:val="00794786"/>
    <w:rsid w:val="00794F4A"/>
    <w:rsid w:val="00795136"/>
    <w:rsid w:val="00796209"/>
    <w:rsid w:val="00797712"/>
    <w:rsid w:val="00797D4F"/>
    <w:rsid w:val="007A1E91"/>
    <w:rsid w:val="007A21C6"/>
    <w:rsid w:val="007A2CC1"/>
    <w:rsid w:val="007A4714"/>
    <w:rsid w:val="007A4FB0"/>
    <w:rsid w:val="007A58E6"/>
    <w:rsid w:val="007B024C"/>
    <w:rsid w:val="007B08C2"/>
    <w:rsid w:val="007B0FE3"/>
    <w:rsid w:val="007B1334"/>
    <w:rsid w:val="007B166D"/>
    <w:rsid w:val="007B1B45"/>
    <w:rsid w:val="007B1C89"/>
    <w:rsid w:val="007B2860"/>
    <w:rsid w:val="007B36A4"/>
    <w:rsid w:val="007B4DC2"/>
    <w:rsid w:val="007B4FD3"/>
    <w:rsid w:val="007B59E4"/>
    <w:rsid w:val="007B5A1D"/>
    <w:rsid w:val="007B6AC7"/>
    <w:rsid w:val="007B76BB"/>
    <w:rsid w:val="007C1DF9"/>
    <w:rsid w:val="007C2C12"/>
    <w:rsid w:val="007C3719"/>
    <w:rsid w:val="007C3AD6"/>
    <w:rsid w:val="007C411E"/>
    <w:rsid w:val="007C4927"/>
    <w:rsid w:val="007C5136"/>
    <w:rsid w:val="007C5FE2"/>
    <w:rsid w:val="007C65B3"/>
    <w:rsid w:val="007D0640"/>
    <w:rsid w:val="007D1070"/>
    <w:rsid w:val="007D29F3"/>
    <w:rsid w:val="007D2D8B"/>
    <w:rsid w:val="007D3A83"/>
    <w:rsid w:val="007D42FD"/>
    <w:rsid w:val="007D54A0"/>
    <w:rsid w:val="007D5588"/>
    <w:rsid w:val="007D60A3"/>
    <w:rsid w:val="007D6310"/>
    <w:rsid w:val="007D6C90"/>
    <w:rsid w:val="007D6E23"/>
    <w:rsid w:val="007D7D8F"/>
    <w:rsid w:val="007D7FC2"/>
    <w:rsid w:val="007E021E"/>
    <w:rsid w:val="007E1BF5"/>
    <w:rsid w:val="007E2873"/>
    <w:rsid w:val="007E35D9"/>
    <w:rsid w:val="007E3906"/>
    <w:rsid w:val="007E41BD"/>
    <w:rsid w:val="007E450D"/>
    <w:rsid w:val="007E4828"/>
    <w:rsid w:val="007E48ED"/>
    <w:rsid w:val="007E4A0C"/>
    <w:rsid w:val="007E4B84"/>
    <w:rsid w:val="007E5287"/>
    <w:rsid w:val="007E55B6"/>
    <w:rsid w:val="007E5A8E"/>
    <w:rsid w:val="007E6C9D"/>
    <w:rsid w:val="007E7EAA"/>
    <w:rsid w:val="007F15E2"/>
    <w:rsid w:val="007F1743"/>
    <w:rsid w:val="007F1D09"/>
    <w:rsid w:val="007F2C0E"/>
    <w:rsid w:val="007F2EDD"/>
    <w:rsid w:val="007F324E"/>
    <w:rsid w:val="007F34C5"/>
    <w:rsid w:val="007F376B"/>
    <w:rsid w:val="007F42E8"/>
    <w:rsid w:val="007F5979"/>
    <w:rsid w:val="007F603A"/>
    <w:rsid w:val="007F604C"/>
    <w:rsid w:val="007F6EA7"/>
    <w:rsid w:val="00800528"/>
    <w:rsid w:val="00800906"/>
    <w:rsid w:val="00800ED5"/>
    <w:rsid w:val="008015D7"/>
    <w:rsid w:val="00801687"/>
    <w:rsid w:val="00801FA4"/>
    <w:rsid w:val="008028BD"/>
    <w:rsid w:val="00803CD6"/>
    <w:rsid w:val="00803F3E"/>
    <w:rsid w:val="00804935"/>
    <w:rsid w:val="00804CC6"/>
    <w:rsid w:val="00806267"/>
    <w:rsid w:val="00806B33"/>
    <w:rsid w:val="00806C35"/>
    <w:rsid w:val="00807204"/>
    <w:rsid w:val="008076CE"/>
    <w:rsid w:val="008078D5"/>
    <w:rsid w:val="008078EA"/>
    <w:rsid w:val="00812ECA"/>
    <w:rsid w:val="0081324A"/>
    <w:rsid w:val="00814294"/>
    <w:rsid w:val="00814788"/>
    <w:rsid w:val="00815B2E"/>
    <w:rsid w:val="00816779"/>
    <w:rsid w:val="00816C70"/>
    <w:rsid w:val="00816E24"/>
    <w:rsid w:val="008219F4"/>
    <w:rsid w:val="00822F2C"/>
    <w:rsid w:val="0082339C"/>
    <w:rsid w:val="008237A6"/>
    <w:rsid w:val="00823D44"/>
    <w:rsid w:val="008249CF"/>
    <w:rsid w:val="00824DB4"/>
    <w:rsid w:val="008254B9"/>
    <w:rsid w:val="00826826"/>
    <w:rsid w:val="008271CC"/>
    <w:rsid w:val="00830299"/>
    <w:rsid w:val="008302FF"/>
    <w:rsid w:val="00830F97"/>
    <w:rsid w:val="008312B7"/>
    <w:rsid w:val="008316F6"/>
    <w:rsid w:val="00831803"/>
    <w:rsid w:val="00831A17"/>
    <w:rsid w:val="00831D36"/>
    <w:rsid w:val="00831D3E"/>
    <w:rsid w:val="00831DCC"/>
    <w:rsid w:val="008322BB"/>
    <w:rsid w:val="00832F41"/>
    <w:rsid w:val="008332B6"/>
    <w:rsid w:val="00834151"/>
    <w:rsid w:val="00834AB0"/>
    <w:rsid w:val="0083522F"/>
    <w:rsid w:val="0083524B"/>
    <w:rsid w:val="0083537F"/>
    <w:rsid w:val="008366AD"/>
    <w:rsid w:val="00836B45"/>
    <w:rsid w:val="008373FE"/>
    <w:rsid w:val="0083796E"/>
    <w:rsid w:val="008379C6"/>
    <w:rsid w:val="00837B32"/>
    <w:rsid w:val="00837FFB"/>
    <w:rsid w:val="008406D8"/>
    <w:rsid w:val="008409DF"/>
    <w:rsid w:val="00841BBB"/>
    <w:rsid w:val="00841D9A"/>
    <w:rsid w:val="0084202E"/>
    <w:rsid w:val="0084345A"/>
    <w:rsid w:val="00843B6E"/>
    <w:rsid w:val="00844AB6"/>
    <w:rsid w:val="00844B1D"/>
    <w:rsid w:val="0084567A"/>
    <w:rsid w:val="0084591E"/>
    <w:rsid w:val="00846FFE"/>
    <w:rsid w:val="008474E6"/>
    <w:rsid w:val="0085077C"/>
    <w:rsid w:val="00850A73"/>
    <w:rsid w:val="00851ABD"/>
    <w:rsid w:val="00851CDC"/>
    <w:rsid w:val="00853588"/>
    <w:rsid w:val="008537B6"/>
    <w:rsid w:val="00854B83"/>
    <w:rsid w:val="00854ECC"/>
    <w:rsid w:val="00855C21"/>
    <w:rsid w:val="00856927"/>
    <w:rsid w:val="00856F62"/>
    <w:rsid w:val="008571CA"/>
    <w:rsid w:val="00857699"/>
    <w:rsid w:val="00860D93"/>
    <w:rsid w:val="00861359"/>
    <w:rsid w:val="008615BA"/>
    <w:rsid w:val="008617BA"/>
    <w:rsid w:val="00861BC8"/>
    <w:rsid w:val="00861EF2"/>
    <w:rsid w:val="008627BD"/>
    <w:rsid w:val="00863F85"/>
    <w:rsid w:val="00864B7C"/>
    <w:rsid w:val="0086529E"/>
    <w:rsid w:val="0086671F"/>
    <w:rsid w:val="00870507"/>
    <w:rsid w:val="00870942"/>
    <w:rsid w:val="00870B5F"/>
    <w:rsid w:val="008712BA"/>
    <w:rsid w:val="008727B0"/>
    <w:rsid w:val="00872CBD"/>
    <w:rsid w:val="00874206"/>
    <w:rsid w:val="00874BC8"/>
    <w:rsid w:val="008758B2"/>
    <w:rsid w:val="00876C82"/>
    <w:rsid w:val="00876F58"/>
    <w:rsid w:val="00877417"/>
    <w:rsid w:val="008776D0"/>
    <w:rsid w:val="00877712"/>
    <w:rsid w:val="00877742"/>
    <w:rsid w:val="00880480"/>
    <w:rsid w:val="00880A9B"/>
    <w:rsid w:val="00881E41"/>
    <w:rsid w:val="00881F71"/>
    <w:rsid w:val="008821B2"/>
    <w:rsid w:val="008829AF"/>
    <w:rsid w:val="0088398B"/>
    <w:rsid w:val="008852F5"/>
    <w:rsid w:val="00885F9C"/>
    <w:rsid w:val="008867E4"/>
    <w:rsid w:val="008876E4"/>
    <w:rsid w:val="00887DA6"/>
    <w:rsid w:val="00887EFD"/>
    <w:rsid w:val="00890AC0"/>
    <w:rsid w:val="00890E8F"/>
    <w:rsid w:val="00891939"/>
    <w:rsid w:val="00891996"/>
    <w:rsid w:val="008926F2"/>
    <w:rsid w:val="00893007"/>
    <w:rsid w:val="00893B1F"/>
    <w:rsid w:val="00894602"/>
    <w:rsid w:val="008946B1"/>
    <w:rsid w:val="00894C07"/>
    <w:rsid w:val="00895A3F"/>
    <w:rsid w:val="00895BF5"/>
    <w:rsid w:val="008962C3"/>
    <w:rsid w:val="008963F2"/>
    <w:rsid w:val="00897603"/>
    <w:rsid w:val="008A1021"/>
    <w:rsid w:val="008A2000"/>
    <w:rsid w:val="008A3626"/>
    <w:rsid w:val="008A3B53"/>
    <w:rsid w:val="008A3C74"/>
    <w:rsid w:val="008A4554"/>
    <w:rsid w:val="008A46D4"/>
    <w:rsid w:val="008A505E"/>
    <w:rsid w:val="008A53E6"/>
    <w:rsid w:val="008A558C"/>
    <w:rsid w:val="008A5F71"/>
    <w:rsid w:val="008A60B8"/>
    <w:rsid w:val="008A6A98"/>
    <w:rsid w:val="008A7412"/>
    <w:rsid w:val="008A761D"/>
    <w:rsid w:val="008A76CA"/>
    <w:rsid w:val="008A79BA"/>
    <w:rsid w:val="008B03CA"/>
    <w:rsid w:val="008B04CB"/>
    <w:rsid w:val="008B06A4"/>
    <w:rsid w:val="008B13D1"/>
    <w:rsid w:val="008B210A"/>
    <w:rsid w:val="008B23B1"/>
    <w:rsid w:val="008B2FC5"/>
    <w:rsid w:val="008B3017"/>
    <w:rsid w:val="008B339C"/>
    <w:rsid w:val="008B4A50"/>
    <w:rsid w:val="008B4F67"/>
    <w:rsid w:val="008B5051"/>
    <w:rsid w:val="008B5A30"/>
    <w:rsid w:val="008B6662"/>
    <w:rsid w:val="008B6DFC"/>
    <w:rsid w:val="008B7CBF"/>
    <w:rsid w:val="008C01CC"/>
    <w:rsid w:val="008C1776"/>
    <w:rsid w:val="008C1A16"/>
    <w:rsid w:val="008C1FDB"/>
    <w:rsid w:val="008C29C2"/>
    <w:rsid w:val="008C3573"/>
    <w:rsid w:val="008C4410"/>
    <w:rsid w:val="008C48B7"/>
    <w:rsid w:val="008C5880"/>
    <w:rsid w:val="008C64A1"/>
    <w:rsid w:val="008C712F"/>
    <w:rsid w:val="008D06E1"/>
    <w:rsid w:val="008D1DE8"/>
    <w:rsid w:val="008D2467"/>
    <w:rsid w:val="008D250F"/>
    <w:rsid w:val="008D34FE"/>
    <w:rsid w:val="008D5B28"/>
    <w:rsid w:val="008D5B91"/>
    <w:rsid w:val="008D64FC"/>
    <w:rsid w:val="008D672F"/>
    <w:rsid w:val="008D7D74"/>
    <w:rsid w:val="008E017D"/>
    <w:rsid w:val="008E34BE"/>
    <w:rsid w:val="008E3671"/>
    <w:rsid w:val="008E37A4"/>
    <w:rsid w:val="008E38F1"/>
    <w:rsid w:val="008E4669"/>
    <w:rsid w:val="008E5172"/>
    <w:rsid w:val="008E51FB"/>
    <w:rsid w:val="008E52CF"/>
    <w:rsid w:val="008E58B6"/>
    <w:rsid w:val="008E594B"/>
    <w:rsid w:val="008E5ED6"/>
    <w:rsid w:val="008E62D7"/>
    <w:rsid w:val="008E6822"/>
    <w:rsid w:val="008F027F"/>
    <w:rsid w:val="008F18CC"/>
    <w:rsid w:val="008F1E3D"/>
    <w:rsid w:val="008F250F"/>
    <w:rsid w:val="008F25D7"/>
    <w:rsid w:val="008F3377"/>
    <w:rsid w:val="008F3E90"/>
    <w:rsid w:val="008F3EAD"/>
    <w:rsid w:val="008F46B8"/>
    <w:rsid w:val="008F59F6"/>
    <w:rsid w:val="008F5BB4"/>
    <w:rsid w:val="008F5FA1"/>
    <w:rsid w:val="008F651C"/>
    <w:rsid w:val="008F659B"/>
    <w:rsid w:val="008F675C"/>
    <w:rsid w:val="008F6947"/>
    <w:rsid w:val="008F6E04"/>
    <w:rsid w:val="008F7225"/>
    <w:rsid w:val="008F7259"/>
    <w:rsid w:val="008F7A69"/>
    <w:rsid w:val="008F7ADC"/>
    <w:rsid w:val="0090012D"/>
    <w:rsid w:val="00900327"/>
    <w:rsid w:val="0090093D"/>
    <w:rsid w:val="00902284"/>
    <w:rsid w:val="0090232A"/>
    <w:rsid w:val="009025F1"/>
    <w:rsid w:val="00902D30"/>
    <w:rsid w:val="009035DA"/>
    <w:rsid w:val="0090375B"/>
    <w:rsid w:val="009047D8"/>
    <w:rsid w:val="0090525B"/>
    <w:rsid w:val="00905694"/>
    <w:rsid w:val="00906231"/>
    <w:rsid w:val="00906F90"/>
    <w:rsid w:val="009072D1"/>
    <w:rsid w:val="009073CD"/>
    <w:rsid w:val="00907A22"/>
    <w:rsid w:val="009103C5"/>
    <w:rsid w:val="009110A8"/>
    <w:rsid w:val="009111D3"/>
    <w:rsid w:val="0091169F"/>
    <w:rsid w:val="00911F6F"/>
    <w:rsid w:val="00911F87"/>
    <w:rsid w:val="009123D3"/>
    <w:rsid w:val="00912916"/>
    <w:rsid w:val="00912B47"/>
    <w:rsid w:val="00913117"/>
    <w:rsid w:val="00914EE2"/>
    <w:rsid w:val="00915364"/>
    <w:rsid w:val="009154C0"/>
    <w:rsid w:val="00916576"/>
    <w:rsid w:val="00916797"/>
    <w:rsid w:val="009209FE"/>
    <w:rsid w:val="00921AD0"/>
    <w:rsid w:val="00922B93"/>
    <w:rsid w:val="00922D64"/>
    <w:rsid w:val="00923892"/>
    <w:rsid w:val="00923FEB"/>
    <w:rsid w:val="0092454F"/>
    <w:rsid w:val="009247DD"/>
    <w:rsid w:val="00924EC4"/>
    <w:rsid w:val="009250C4"/>
    <w:rsid w:val="0092513A"/>
    <w:rsid w:val="009262DF"/>
    <w:rsid w:val="009264E9"/>
    <w:rsid w:val="009270DE"/>
    <w:rsid w:val="00927C1B"/>
    <w:rsid w:val="0093011C"/>
    <w:rsid w:val="00930755"/>
    <w:rsid w:val="009319A5"/>
    <w:rsid w:val="00931F6D"/>
    <w:rsid w:val="009320DC"/>
    <w:rsid w:val="009329F6"/>
    <w:rsid w:val="009346E4"/>
    <w:rsid w:val="00934BA1"/>
    <w:rsid w:val="00934F15"/>
    <w:rsid w:val="00935432"/>
    <w:rsid w:val="009370AE"/>
    <w:rsid w:val="00940640"/>
    <w:rsid w:val="00940758"/>
    <w:rsid w:val="009413D2"/>
    <w:rsid w:val="00943FD5"/>
    <w:rsid w:val="0094481D"/>
    <w:rsid w:val="00944C81"/>
    <w:rsid w:val="00945BEC"/>
    <w:rsid w:val="00945FC8"/>
    <w:rsid w:val="0094600B"/>
    <w:rsid w:val="00946437"/>
    <w:rsid w:val="00946532"/>
    <w:rsid w:val="00946649"/>
    <w:rsid w:val="00946E34"/>
    <w:rsid w:val="009477FA"/>
    <w:rsid w:val="00947C53"/>
    <w:rsid w:val="00947CA9"/>
    <w:rsid w:val="00950761"/>
    <w:rsid w:val="00950F23"/>
    <w:rsid w:val="00950FFB"/>
    <w:rsid w:val="00951BAE"/>
    <w:rsid w:val="00952C88"/>
    <w:rsid w:val="00952E09"/>
    <w:rsid w:val="00953139"/>
    <w:rsid w:val="00953775"/>
    <w:rsid w:val="009542CA"/>
    <w:rsid w:val="0095474B"/>
    <w:rsid w:val="00954BDB"/>
    <w:rsid w:val="00954D7E"/>
    <w:rsid w:val="00954E56"/>
    <w:rsid w:val="00955D70"/>
    <w:rsid w:val="00956E36"/>
    <w:rsid w:val="00957160"/>
    <w:rsid w:val="00957DC8"/>
    <w:rsid w:val="0096091C"/>
    <w:rsid w:val="00960DA5"/>
    <w:rsid w:val="00964035"/>
    <w:rsid w:val="00964917"/>
    <w:rsid w:val="00964BE0"/>
    <w:rsid w:val="00964F6D"/>
    <w:rsid w:val="00965466"/>
    <w:rsid w:val="009657D2"/>
    <w:rsid w:val="00965877"/>
    <w:rsid w:val="00966119"/>
    <w:rsid w:val="00966C32"/>
    <w:rsid w:val="0096737C"/>
    <w:rsid w:val="00967E19"/>
    <w:rsid w:val="00971572"/>
    <w:rsid w:val="00971BCE"/>
    <w:rsid w:val="00972306"/>
    <w:rsid w:val="00973AA4"/>
    <w:rsid w:val="009754E0"/>
    <w:rsid w:val="00975BB8"/>
    <w:rsid w:val="00976338"/>
    <w:rsid w:val="00976767"/>
    <w:rsid w:val="00977008"/>
    <w:rsid w:val="0097747B"/>
    <w:rsid w:val="009803B3"/>
    <w:rsid w:val="00980CBA"/>
    <w:rsid w:val="00980CD1"/>
    <w:rsid w:val="00980DA6"/>
    <w:rsid w:val="009814BC"/>
    <w:rsid w:val="00982E73"/>
    <w:rsid w:val="009833BE"/>
    <w:rsid w:val="00984623"/>
    <w:rsid w:val="00984E51"/>
    <w:rsid w:val="00984E6E"/>
    <w:rsid w:val="009857BE"/>
    <w:rsid w:val="00985AD2"/>
    <w:rsid w:val="009863C7"/>
    <w:rsid w:val="009870CA"/>
    <w:rsid w:val="0098721B"/>
    <w:rsid w:val="00990715"/>
    <w:rsid w:val="00991F81"/>
    <w:rsid w:val="0099278A"/>
    <w:rsid w:val="00992D76"/>
    <w:rsid w:val="00992FCF"/>
    <w:rsid w:val="009931AD"/>
    <w:rsid w:val="0099350B"/>
    <w:rsid w:val="009938A4"/>
    <w:rsid w:val="0099489E"/>
    <w:rsid w:val="00995CAF"/>
    <w:rsid w:val="00995D7C"/>
    <w:rsid w:val="009977F0"/>
    <w:rsid w:val="009978C9"/>
    <w:rsid w:val="00997DCD"/>
    <w:rsid w:val="009A0131"/>
    <w:rsid w:val="009A0E29"/>
    <w:rsid w:val="009A0FFE"/>
    <w:rsid w:val="009A11A1"/>
    <w:rsid w:val="009A1D31"/>
    <w:rsid w:val="009A251C"/>
    <w:rsid w:val="009A3198"/>
    <w:rsid w:val="009A3474"/>
    <w:rsid w:val="009A3DD8"/>
    <w:rsid w:val="009A3F78"/>
    <w:rsid w:val="009A6583"/>
    <w:rsid w:val="009A664D"/>
    <w:rsid w:val="009A7989"/>
    <w:rsid w:val="009B13D0"/>
    <w:rsid w:val="009B1C82"/>
    <w:rsid w:val="009B2BBC"/>
    <w:rsid w:val="009B35FD"/>
    <w:rsid w:val="009B38BE"/>
    <w:rsid w:val="009B3B0D"/>
    <w:rsid w:val="009B3C95"/>
    <w:rsid w:val="009B47F9"/>
    <w:rsid w:val="009B4F70"/>
    <w:rsid w:val="009B5157"/>
    <w:rsid w:val="009B6656"/>
    <w:rsid w:val="009B6DC0"/>
    <w:rsid w:val="009B6EC2"/>
    <w:rsid w:val="009B7AFC"/>
    <w:rsid w:val="009B7C19"/>
    <w:rsid w:val="009C386D"/>
    <w:rsid w:val="009C4073"/>
    <w:rsid w:val="009C468B"/>
    <w:rsid w:val="009C4CA6"/>
    <w:rsid w:val="009C4E4B"/>
    <w:rsid w:val="009C4FF5"/>
    <w:rsid w:val="009C5064"/>
    <w:rsid w:val="009C5A9E"/>
    <w:rsid w:val="009C6230"/>
    <w:rsid w:val="009C67FB"/>
    <w:rsid w:val="009D2A7F"/>
    <w:rsid w:val="009D412A"/>
    <w:rsid w:val="009D435A"/>
    <w:rsid w:val="009D4EB0"/>
    <w:rsid w:val="009D5175"/>
    <w:rsid w:val="009D5241"/>
    <w:rsid w:val="009D68C3"/>
    <w:rsid w:val="009D6BBD"/>
    <w:rsid w:val="009D70E8"/>
    <w:rsid w:val="009D759D"/>
    <w:rsid w:val="009D770B"/>
    <w:rsid w:val="009D7E0F"/>
    <w:rsid w:val="009E06E4"/>
    <w:rsid w:val="009E0CE2"/>
    <w:rsid w:val="009E0EF1"/>
    <w:rsid w:val="009E12A7"/>
    <w:rsid w:val="009E16DE"/>
    <w:rsid w:val="009E1E12"/>
    <w:rsid w:val="009E2725"/>
    <w:rsid w:val="009E35D9"/>
    <w:rsid w:val="009E3700"/>
    <w:rsid w:val="009E5761"/>
    <w:rsid w:val="009E6C4A"/>
    <w:rsid w:val="009E6ECC"/>
    <w:rsid w:val="009F0835"/>
    <w:rsid w:val="009F0D09"/>
    <w:rsid w:val="009F1B24"/>
    <w:rsid w:val="009F1CD2"/>
    <w:rsid w:val="009F3274"/>
    <w:rsid w:val="009F3E9C"/>
    <w:rsid w:val="009F3F96"/>
    <w:rsid w:val="009F401E"/>
    <w:rsid w:val="009F4C85"/>
    <w:rsid w:val="009F5B05"/>
    <w:rsid w:val="009F5C63"/>
    <w:rsid w:val="009F679C"/>
    <w:rsid w:val="00A005DE"/>
    <w:rsid w:val="00A00FB8"/>
    <w:rsid w:val="00A0246F"/>
    <w:rsid w:val="00A02A8C"/>
    <w:rsid w:val="00A03B02"/>
    <w:rsid w:val="00A0553F"/>
    <w:rsid w:val="00A05F4E"/>
    <w:rsid w:val="00A06A32"/>
    <w:rsid w:val="00A06CE8"/>
    <w:rsid w:val="00A075DF"/>
    <w:rsid w:val="00A075E1"/>
    <w:rsid w:val="00A07753"/>
    <w:rsid w:val="00A10165"/>
    <w:rsid w:val="00A102CD"/>
    <w:rsid w:val="00A11741"/>
    <w:rsid w:val="00A118C2"/>
    <w:rsid w:val="00A12043"/>
    <w:rsid w:val="00A127F3"/>
    <w:rsid w:val="00A12EFF"/>
    <w:rsid w:val="00A13301"/>
    <w:rsid w:val="00A13ABD"/>
    <w:rsid w:val="00A14422"/>
    <w:rsid w:val="00A1562C"/>
    <w:rsid w:val="00A15B9A"/>
    <w:rsid w:val="00A15D98"/>
    <w:rsid w:val="00A15EC5"/>
    <w:rsid w:val="00A160E4"/>
    <w:rsid w:val="00A161AE"/>
    <w:rsid w:val="00A178E3"/>
    <w:rsid w:val="00A2094F"/>
    <w:rsid w:val="00A20B0B"/>
    <w:rsid w:val="00A216A5"/>
    <w:rsid w:val="00A229EE"/>
    <w:rsid w:val="00A22A6F"/>
    <w:rsid w:val="00A240D4"/>
    <w:rsid w:val="00A2506B"/>
    <w:rsid w:val="00A25290"/>
    <w:rsid w:val="00A25384"/>
    <w:rsid w:val="00A25EFD"/>
    <w:rsid w:val="00A25F78"/>
    <w:rsid w:val="00A260EE"/>
    <w:rsid w:val="00A27A69"/>
    <w:rsid w:val="00A27CB6"/>
    <w:rsid w:val="00A27D2B"/>
    <w:rsid w:val="00A30B23"/>
    <w:rsid w:val="00A32BDF"/>
    <w:rsid w:val="00A33A64"/>
    <w:rsid w:val="00A33B70"/>
    <w:rsid w:val="00A34374"/>
    <w:rsid w:val="00A3461C"/>
    <w:rsid w:val="00A34768"/>
    <w:rsid w:val="00A359EC"/>
    <w:rsid w:val="00A35DD5"/>
    <w:rsid w:val="00A35ECD"/>
    <w:rsid w:val="00A37328"/>
    <w:rsid w:val="00A37C00"/>
    <w:rsid w:val="00A37E6C"/>
    <w:rsid w:val="00A40659"/>
    <w:rsid w:val="00A4069A"/>
    <w:rsid w:val="00A40B30"/>
    <w:rsid w:val="00A40D52"/>
    <w:rsid w:val="00A43178"/>
    <w:rsid w:val="00A43760"/>
    <w:rsid w:val="00A443A0"/>
    <w:rsid w:val="00A44B0D"/>
    <w:rsid w:val="00A451FC"/>
    <w:rsid w:val="00A45B98"/>
    <w:rsid w:val="00A4695C"/>
    <w:rsid w:val="00A46AAC"/>
    <w:rsid w:val="00A46AD7"/>
    <w:rsid w:val="00A5116F"/>
    <w:rsid w:val="00A51299"/>
    <w:rsid w:val="00A512E5"/>
    <w:rsid w:val="00A515FC"/>
    <w:rsid w:val="00A52236"/>
    <w:rsid w:val="00A52ACF"/>
    <w:rsid w:val="00A52D14"/>
    <w:rsid w:val="00A53638"/>
    <w:rsid w:val="00A53A65"/>
    <w:rsid w:val="00A53AC1"/>
    <w:rsid w:val="00A54034"/>
    <w:rsid w:val="00A54225"/>
    <w:rsid w:val="00A54317"/>
    <w:rsid w:val="00A5439F"/>
    <w:rsid w:val="00A54DAD"/>
    <w:rsid w:val="00A54F19"/>
    <w:rsid w:val="00A55047"/>
    <w:rsid w:val="00A55BA2"/>
    <w:rsid w:val="00A56A43"/>
    <w:rsid w:val="00A575A4"/>
    <w:rsid w:val="00A57D9F"/>
    <w:rsid w:val="00A57FF4"/>
    <w:rsid w:val="00A600EB"/>
    <w:rsid w:val="00A60529"/>
    <w:rsid w:val="00A617F8"/>
    <w:rsid w:val="00A6268D"/>
    <w:rsid w:val="00A630E9"/>
    <w:rsid w:val="00A6315A"/>
    <w:rsid w:val="00A64AAC"/>
    <w:rsid w:val="00A65B7F"/>
    <w:rsid w:val="00A66D85"/>
    <w:rsid w:val="00A66E28"/>
    <w:rsid w:val="00A67267"/>
    <w:rsid w:val="00A678B6"/>
    <w:rsid w:val="00A716A5"/>
    <w:rsid w:val="00A71ADC"/>
    <w:rsid w:val="00A71DBF"/>
    <w:rsid w:val="00A72099"/>
    <w:rsid w:val="00A72259"/>
    <w:rsid w:val="00A72826"/>
    <w:rsid w:val="00A72B53"/>
    <w:rsid w:val="00A744D9"/>
    <w:rsid w:val="00A758D1"/>
    <w:rsid w:val="00A763C7"/>
    <w:rsid w:val="00A775BF"/>
    <w:rsid w:val="00A8035B"/>
    <w:rsid w:val="00A8105F"/>
    <w:rsid w:val="00A8293B"/>
    <w:rsid w:val="00A83D37"/>
    <w:rsid w:val="00A8484B"/>
    <w:rsid w:val="00A8511C"/>
    <w:rsid w:val="00A85844"/>
    <w:rsid w:val="00A85F0B"/>
    <w:rsid w:val="00A861A9"/>
    <w:rsid w:val="00A86D17"/>
    <w:rsid w:val="00A878FA"/>
    <w:rsid w:val="00A87A15"/>
    <w:rsid w:val="00A90177"/>
    <w:rsid w:val="00A91484"/>
    <w:rsid w:val="00A929F8"/>
    <w:rsid w:val="00A92B22"/>
    <w:rsid w:val="00A92F3B"/>
    <w:rsid w:val="00A93BA2"/>
    <w:rsid w:val="00A94D53"/>
    <w:rsid w:val="00A95B25"/>
    <w:rsid w:val="00A9620C"/>
    <w:rsid w:val="00A96527"/>
    <w:rsid w:val="00A966DB"/>
    <w:rsid w:val="00A96BDC"/>
    <w:rsid w:val="00AA104F"/>
    <w:rsid w:val="00AA1AFA"/>
    <w:rsid w:val="00AA1DDF"/>
    <w:rsid w:val="00AA1FB1"/>
    <w:rsid w:val="00AA32D0"/>
    <w:rsid w:val="00AA33DB"/>
    <w:rsid w:val="00AA357F"/>
    <w:rsid w:val="00AA56F6"/>
    <w:rsid w:val="00AA5F8E"/>
    <w:rsid w:val="00AA6286"/>
    <w:rsid w:val="00AA6CB1"/>
    <w:rsid w:val="00AA72C1"/>
    <w:rsid w:val="00AB0F76"/>
    <w:rsid w:val="00AB0FEE"/>
    <w:rsid w:val="00AB14FC"/>
    <w:rsid w:val="00AB187A"/>
    <w:rsid w:val="00AB1BA7"/>
    <w:rsid w:val="00AB20F5"/>
    <w:rsid w:val="00AB2A81"/>
    <w:rsid w:val="00AB38FD"/>
    <w:rsid w:val="00AB4149"/>
    <w:rsid w:val="00AB5526"/>
    <w:rsid w:val="00AB576D"/>
    <w:rsid w:val="00AB662A"/>
    <w:rsid w:val="00AB7689"/>
    <w:rsid w:val="00AB774B"/>
    <w:rsid w:val="00AB7BA4"/>
    <w:rsid w:val="00AB7C12"/>
    <w:rsid w:val="00AC057A"/>
    <w:rsid w:val="00AC08E2"/>
    <w:rsid w:val="00AC1045"/>
    <w:rsid w:val="00AC126A"/>
    <w:rsid w:val="00AC30EC"/>
    <w:rsid w:val="00AC3E39"/>
    <w:rsid w:val="00AC4305"/>
    <w:rsid w:val="00AC47CE"/>
    <w:rsid w:val="00AC483E"/>
    <w:rsid w:val="00AC4939"/>
    <w:rsid w:val="00AC4D80"/>
    <w:rsid w:val="00AC51D4"/>
    <w:rsid w:val="00AC56EE"/>
    <w:rsid w:val="00AC5872"/>
    <w:rsid w:val="00AC5A9A"/>
    <w:rsid w:val="00AC5A9F"/>
    <w:rsid w:val="00AC5BBA"/>
    <w:rsid w:val="00AC5EC1"/>
    <w:rsid w:val="00AC65EF"/>
    <w:rsid w:val="00AC73B4"/>
    <w:rsid w:val="00AD024A"/>
    <w:rsid w:val="00AD14E5"/>
    <w:rsid w:val="00AD1C5B"/>
    <w:rsid w:val="00AD2D43"/>
    <w:rsid w:val="00AD317A"/>
    <w:rsid w:val="00AD591B"/>
    <w:rsid w:val="00AD59CB"/>
    <w:rsid w:val="00AD5BA4"/>
    <w:rsid w:val="00AD6B69"/>
    <w:rsid w:val="00AD7BA7"/>
    <w:rsid w:val="00AD7C78"/>
    <w:rsid w:val="00AD7D80"/>
    <w:rsid w:val="00AE0471"/>
    <w:rsid w:val="00AE0E72"/>
    <w:rsid w:val="00AE1094"/>
    <w:rsid w:val="00AE17B2"/>
    <w:rsid w:val="00AE294F"/>
    <w:rsid w:val="00AE2DF7"/>
    <w:rsid w:val="00AE2F65"/>
    <w:rsid w:val="00AE369A"/>
    <w:rsid w:val="00AE4601"/>
    <w:rsid w:val="00AE506E"/>
    <w:rsid w:val="00AE5315"/>
    <w:rsid w:val="00AE65FA"/>
    <w:rsid w:val="00AF0F80"/>
    <w:rsid w:val="00AF26C4"/>
    <w:rsid w:val="00AF2AE1"/>
    <w:rsid w:val="00AF327E"/>
    <w:rsid w:val="00AF3904"/>
    <w:rsid w:val="00AF3CAE"/>
    <w:rsid w:val="00AF3D7A"/>
    <w:rsid w:val="00AF40F0"/>
    <w:rsid w:val="00AF434C"/>
    <w:rsid w:val="00AF5C21"/>
    <w:rsid w:val="00AF6BFE"/>
    <w:rsid w:val="00AF6D95"/>
    <w:rsid w:val="00AF7624"/>
    <w:rsid w:val="00AF79E4"/>
    <w:rsid w:val="00B011CB"/>
    <w:rsid w:val="00B029A7"/>
    <w:rsid w:val="00B0349C"/>
    <w:rsid w:val="00B03850"/>
    <w:rsid w:val="00B047BB"/>
    <w:rsid w:val="00B0535C"/>
    <w:rsid w:val="00B05AAC"/>
    <w:rsid w:val="00B05F5B"/>
    <w:rsid w:val="00B063BB"/>
    <w:rsid w:val="00B06709"/>
    <w:rsid w:val="00B07088"/>
    <w:rsid w:val="00B101FA"/>
    <w:rsid w:val="00B102E3"/>
    <w:rsid w:val="00B1127F"/>
    <w:rsid w:val="00B120D2"/>
    <w:rsid w:val="00B121E0"/>
    <w:rsid w:val="00B134E6"/>
    <w:rsid w:val="00B14F68"/>
    <w:rsid w:val="00B15013"/>
    <w:rsid w:val="00B155FC"/>
    <w:rsid w:val="00B164BB"/>
    <w:rsid w:val="00B16E76"/>
    <w:rsid w:val="00B17423"/>
    <w:rsid w:val="00B178F5"/>
    <w:rsid w:val="00B2027E"/>
    <w:rsid w:val="00B203FB"/>
    <w:rsid w:val="00B2050F"/>
    <w:rsid w:val="00B205B6"/>
    <w:rsid w:val="00B20C19"/>
    <w:rsid w:val="00B2131E"/>
    <w:rsid w:val="00B21535"/>
    <w:rsid w:val="00B2243F"/>
    <w:rsid w:val="00B2263F"/>
    <w:rsid w:val="00B22B9E"/>
    <w:rsid w:val="00B22C0B"/>
    <w:rsid w:val="00B231BD"/>
    <w:rsid w:val="00B23BEE"/>
    <w:rsid w:val="00B23C17"/>
    <w:rsid w:val="00B27D69"/>
    <w:rsid w:val="00B309E7"/>
    <w:rsid w:val="00B31AC0"/>
    <w:rsid w:val="00B320CE"/>
    <w:rsid w:val="00B32AAC"/>
    <w:rsid w:val="00B32CD1"/>
    <w:rsid w:val="00B32E48"/>
    <w:rsid w:val="00B3414C"/>
    <w:rsid w:val="00B34195"/>
    <w:rsid w:val="00B34815"/>
    <w:rsid w:val="00B35073"/>
    <w:rsid w:val="00B35CFF"/>
    <w:rsid w:val="00B36875"/>
    <w:rsid w:val="00B37A9B"/>
    <w:rsid w:val="00B41120"/>
    <w:rsid w:val="00B420E3"/>
    <w:rsid w:val="00B42780"/>
    <w:rsid w:val="00B427C0"/>
    <w:rsid w:val="00B42D9F"/>
    <w:rsid w:val="00B43945"/>
    <w:rsid w:val="00B43CCE"/>
    <w:rsid w:val="00B47FAB"/>
    <w:rsid w:val="00B50046"/>
    <w:rsid w:val="00B50F70"/>
    <w:rsid w:val="00B51E02"/>
    <w:rsid w:val="00B51F53"/>
    <w:rsid w:val="00B520D2"/>
    <w:rsid w:val="00B52459"/>
    <w:rsid w:val="00B525E6"/>
    <w:rsid w:val="00B5279D"/>
    <w:rsid w:val="00B52F33"/>
    <w:rsid w:val="00B538C7"/>
    <w:rsid w:val="00B53AAA"/>
    <w:rsid w:val="00B53AE2"/>
    <w:rsid w:val="00B53FD0"/>
    <w:rsid w:val="00B54890"/>
    <w:rsid w:val="00B54BCA"/>
    <w:rsid w:val="00B54CBB"/>
    <w:rsid w:val="00B55BD2"/>
    <w:rsid w:val="00B55D51"/>
    <w:rsid w:val="00B56AB4"/>
    <w:rsid w:val="00B623B1"/>
    <w:rsid w:val="00B626C6"/>
    <w:rsid w:val="00B6317E"/>
    <w:rsid w:val="00B6357E"/>
    <w:rsid w:val="00B63B21"/>
    <w:rsid w:val="00B63CC5"/>
    <w:rsid w:val="00B6432F"/>
    <w:rsid w:val="00B64C4E"/>
    <w:rsid w:val="00B661EB"/>
    <w:rsid w:val="00B66958"/>
    <w:rsid w:val="00B66E7C"/>
    <w:rsid w:val="00B67741"/>
    <w:rsid w:val="00B707E5"/>
    <w:rsid w:val="00B70BBB"/>
    <w:rsid w:val="00B70C53"/>
    <w:rsid w:val="00B7191F"/>
    <w:rsid w:val="00B719D7"/>
    <w:rsid w:val="00B72A73"/>
    <w:rsid w:val="00B72D06"/>
    <w:rsid w:val="00B72F53"/>
    <w:rsid w:val="00B73E71"/>
    <w:rsid w:val="00B73F38"/>
    <w:rsid w:val="00B752BB"/>
    <w:rsid w:val="00B7649D"/>
    <w:rsid w:val="00B76571"/>
    <w:rsid w:val="00B7671A"/>
    <w:rsid w:val="00B81793"/>
    <w:rsid w:val="00B8180C"/>
    <w:rsid w:val="00B8384B"/>
    <w:rsid w:val="00B84BF9"/>
    <w:rsid w:val="00B84DDD"/>
    <w:rsid w:val="00B84E50"/>
    <w:rsid w:val="00B87C54"/>
    <w:rsid w:val="00B910DE"/>
    <w:rsid w:val="00B91A4B"/>
    <w:rsid w:val="00B91FCE"/>
    <w:rsid w:val="00B92733"/>
    <w:rsid w:val="00B92A5D"/>
    <w:rsid w:val="00B93E5E"/>
    <w:rsid w:val="00B9416C"/>
    <w:rsid w:val="00B95258"/>
    <w:rsid w:val="00B95431"/>
    <w:rsid w:val="00B95C29"/>
    <w:rsid w:val="00B95E2C"/>
    <w:rsid w:val="00B96731"/>
    <w:rsid w:val="00B973A5"/>
    <w:rsid w:val="00BA0EE9"/>
    <w:rsid w:val="00BA2054"/>
    <w:rsid w:val="00BA269F"/>
    <w:rsid w:val="00BA2896"/>
    <w:rsid w:val="00BA2AAB"/>
    <w:rsid w:val="00BA2FAC"/>
    <w:rsid w:val="00BA3E0F"/>
    <w:rsid w:val="00BA40D3"/>
    <w:rsid w:val="00BA44C8"/>
    <w:rsid w:val="00BA4535"/>
    <w:rsid w:val="00BA4A0C"/>
    <w:rsid w:val="00BA51D3"/>
    <w:rsid w:val="00BA5C08"/>
    <w:rsid w:val="00BA5E36"/>
    <w:rsid w:val="00BB0031"/>
    <w:rsid w:val="00BB0061"/>
    <w:rsid w:val="00BB02C4"/>
    <w:rsid w:val="00BB07F6"/>
    <w:rsid w:val="00BB08E3"/>
    <w:rsid w:val="00BB0C71"/>
    <w:rsid w:val="00BB0CA0"/>
    <w:rsid w:val="00BB1754"/>
    <w:rsid w:val="00BB34AF"/>
    <w:rsid w:val="00BB4B31"/>
    <w:rsid w:val="00BB4C21"/>
    <w:rsid w:val="00BB50C7"/>
    <w:rsid w:val="00BB5141"/>
    <w:rsid w:val="00BB5E77"/>
    <w:rsid w:val="00BB7BEE"/>
    <w:rsid w:val="00BC0A02"/>
    <w:rsid w:val="00BC0A0F"/>
    <w:rsid w:val="00BC1609"/>
    <w:rsid w:val="00BC207E"/>
    <w:rsid w:val="00BC2B75"/>
    <w:rsid w:val="00BC3275"/>
    <w:rsid w:val="00BC3812"/>
    <w:rsid w:val="00BC4857"/>
    <w:rsid w:val="00BC7011"/>
    <w:rsid w:val="00BC702B"/>
    <w:rsid w:val="00BC7391"/>
    <w:rsid w:val="00BC7517"/>
    <w:rsid w:val="00BC7B84"/>
    <w:rsid w:val="00BD0086"/>
    <w:rsid w:val="00BD0914"/>
    <w:rsid w:val="00BD14F6"/>
    <w:rsid w:val="00BD1B8B"/>
    <w:rsid w:val="00BD1E07"/>
    <w:rsid w:val="00BD2E5A"/>
    <w:rsid w:val="00BD2EA7"/>
    <w:rsid w:val="00BD303C"/>
    <w:rsid w:val="00BD3C78"/>
    <w:rsid w:val="00BD4231"/>
    <w:rsid w:val="00BD4920"/>
    <w:rsid w:val="00BD59E2"/>
    <w:rsid w:val="00BD5D27"/>
    <w:rsid w:val="00BD6193"/>
    <w:rsid w:val="00BD691D"/>
    <w:rsid w:val="00BD6F97"/>
    <w:rsid w:val="00BD71E5"/>
    <w:rsid w:val="00BE09BC"/>
    <w:rsid w:val="00BE1057"/>
    <w:rsid w:val="00BE1744"/>
    <w:rsid w:val="00BE40F7"/>
    <w:rsid w:val="00BE42E4"/>
    <w:rsid w:val="00BE46BB"/>
    <w:rsid w:val="00BE5404"/>
    <w:rsid w:val="00BE58E3"/>
    <w:rsid w:val="00BE6555"/>
    <w:rsid w:val="00BE74A8"/>
    <w:rsid w:val="00BE7973"/>
    <w:rsid w:val="00BE7EA8"/>
    <w:rsid w:val="00BE7F5D"/>
    <w:rsid w:val="00BF0B78"/>
    <w:rsid w:val="00BF13D1"/>
    <w:rsid w:val="00BF3B3F"/>
    <w:rsid w:val="00BF3EB4"/>
    <w:rsid w:val="00BF692D"/>
    <w:rsid w:val="00BF6A0D"/>
    <w:rsid w:val="00BF7759"/>
    <w:rsid w:val="00BF7B90"/>
    <w:rsid w:val="00BF7BA0"/>
    <w:rsid w:val="00C00096"/>
    <w:rsid w:val="00C012F6"/>
    <w:rsid w:val="00C015F2"/>
    <w:rsid w:val="00C01C91"/>
    <w:rsid w:val="00C01FE1"/>
    <w:rsid w:val="00C0204A"/>
    <w:rsid w:val="00C02173"/>
    <w:rsid w:val="00C02195"/>
    <w:rsid w:val="00C02D82"/>
    <w:rsid w:val="00C02E25"/>
    <w:rsid w:val="00C030E8"/>
    <w:rsid w:val="00C03B79"/>
    <w:rsid w:val="00C03D61"/>
    <w:rsid w:val="00C06208"/>
    <w:rsid w:val="00C11552"/>
    <w:rsid w:val="00C11F90"/>
    <w:rsid w:val="00C12642"/>
    <w:rsid w:val="00C12C78"/>
    <w:rsid w:val="00C1362A"/>
    <w:rsid w:val="00C13D1D"/>
    <w:rsid w:val="00C14073"/>
    <w:rsid w:val="00C143E3"/>
    <w:rsid w:val="00C15628"/>
    <w:rsid w:val="00C15AE8"/>
    <w:rsid w:val="00C1610A"/>
    <w:rsid w:val="00C16AD1"/>
    <w:rsid w:val="00C17442"/>
    <w:rsid w:val="00C203A3"/>
    <w:rsid w:val="00C2071E"/>
    <w:rsid w:val="00C20789"/>
    <w:rsid w:val="00C22AE1"/>
    <w:rsid w:val="00C22B44"/>
    <w:rsid w:val="00C23A79"/>
    <w:rsid w:val="00C24DBF"/>
    <w:rsid w:val="00C2572B"/>
    <w:rsid w:val="00C25BA2"/>
    <w:rsid w:val="00C264D1"/>
    <w:rsid w:val="00C268E0"/>
    <w:rsid w:val="00C27013"/>
    <w:rsid w:val="00C307FF"/>
    <w:rsid w:val="00C30B41"/>
    <w:rsid w:val="00C31BC1"/>
    <w:rsid w:val="00C32AE4"/>
    <w:rsid w:val="00C3341C"/>
    <w:rsid w:val="00C3409F"/>
    <w:rsid w:val="00C3448F"/>
    <w:rsid w:val="00C348F3"/>
    <w:rsid w:val="00C35FCD"/>
    <w:rsid w:val="00C3659B"/>
    <w:rsid w:val="00C36BEE"/>
    <w:rsid w:val="00C37542"/>
    <w:rsid w:val="00C37BF2"/>
    <w:rsid w:val="00C40C50"/>
    <w:rsid w:val="00C410E4"/>
    <w:rsid w:val="00C41632"/>
    <w:rsid w:val="00C416B9"/>
    <w:rsid w:val="00C42912"/>
    <w:rsid w:val="00C43816"/>
    <w:rsid w:val="00C45FC5"/>
    <w:rsid w:val="00C46E97"/>
    <w:rsid w:val="00C4758D"/>
    <w:rsid w:val="00C47F3A"/>
    <w:rsid w:val="00C47F84"/>
    <w:rsid w:val="00C50855"/>
    <w:rsid w:val="00C50A43"/>
    <w:rsid w:val="00C50D55"/>
    <w:rsid w:val="00C5176E"/>
    <w:rsid w:val="00C51EBF"/>
    <w:rsid w:val="00C52349"/>
    <w:rsid w:val="00C532B4"/>
    <w:rsid w:val="00C539B9"/>
    <w:rsid w:val="00C53C2B"/>
    <w:rsid w:val="00C53E33"/>
    <w:rsid w:val="00C5455E"/>
    <w:rsid w:val="00C555D0"/>
    <w:rsid w:val="00C60D29"/>
    <w:rsid w:val="00C60F75"/>
    <w:rsid w:val="00C624FB"/>
    <w:rsid w:val="00C6284E"/>
    <w:rsid w:val="00C63D50"/>
    <w:rsid w:val="00C63F72"/>
    <w:rsid w:val="00C64A0A"/>
    <w:rsid w:val="00C6551E"/>
    <w:rsid w:val="00C65EA1"/>
    <w:rsid w:val="00C65F0C"/>
    <w:rsid w:val="00C661CE"/>
    <w:rsid w:val="00C7169F"/>
    <w:rsid w:val="00C71EF3"/>
    <w:rsid w:val="00C7219C"/>
    <w:rsid w:val="00C73B05"/>
    <w:rsid w:val="00C73FB9"/>
    <w:rsid w:val="00C75CA1"/>
    <w:rsid w:val="00C77601"/>
    <w:rsid w:val="00C808F0"/>
    <w:rsid w:val="00C80B5E"/>
    <w:rsid w:val="00C81A73"/>
    <w:rsid w:val="00C827DD"/>
    <w:rsid w:val="00C82861"/>
    <w:rsid w:val="00C835BD"/>
    <w:rsid w:val="00C83DD8"/>
    <w:rsid w:val="00C83E14"/>
    <w:rsid w:val="00C842B1"/>
    <w:rsid w:val="00C85AFE"/>
    <w:rsid w:val="00C86315"/>
    <w:rsid w:val="00C87A17"/>
    <w:rsid w:val="00C902D4"/>
    <w:rsid w:val="00C91487"/>
    <w:rsid w:val="00C93CB8"/>
    <w:rsid w:val="00C93E6F"/>
    <w:rsid w:val="00C94AA0"/>
    <w:rsid w:val="00C94DE7"/>
    <w:rsid w:val="00C956A5"/>
    <w:rsid w:val="00C9711E"/>
    <w:rsid w:val="00C9774D"/>
    <w:rsid w:val="00C97972"/>
    <w:rsid w:val="00CA0C1D"/>
    <w:rsid w:val="00CA1E65"/>
    <w:rsid w:val="00CA2B97"/>
    <w:rsid w:val="00CA2C91"/>
    <w:rsid w:val="00CA2CF3"/>
    <w:rsid w:val="00CA3DF3"/>
    <w:rsid w:val="00CA47E6"/>
    <w:rsid w:val="00CA488B"/>
    <w:rsid w:val="00CA5382"/>
    <w:rsid w:val="00CA55DE"/>
    <w:rsid w:val="00CA571B"/>
    <w:rsid w:val="00CA6153"/>
    <w:rsid w:val="00CA7DD2"/>
    <w:rsid w:val="00CA7DDD"/>
    <w:rsid w:val="00CB0132"/>
    <w:rsid w:val="00CB0182"/>
    <w:rsid w:val="00CB0893"/>
    <w:rsid w:val="00CB0C4F"/>
    <w:rsid w:val="00CB0E4E"/>
    <w:rsid w:val="00CB145B"/>
    <w:rsid w:val="00CB17D0"/>
    <w:rsid w:val="00CB19CF"/>
    <w:rsid w:val="00CB1B5F"/>
    <w:rsid w:val="00CB1C1A"/>
    <w:rsid w:val="00CB3124"/>
    <w:rsid w:val="00CB5885"/>
    <w:rsid w:val="00CB5E02"/>
    <w:rsid w:val="00CB7AF1"/>
    <w:rsid w:val="00CC02EF"/>
    <w:rsid w:val="00CC1616"/>
    <w:rsid w:val="00CC1C6F"/>
    <w:rsid w:val="00CC1E36"/>
    <w:rsid w:val="00CC25C1"/>
    <w:rsid w:val="00CC41F4"/>
    <w:rsid w:val="00CC4E52"/>
    <w:rsid w:val="00CC5F9D"/>
    <w:rsid w:val="00CC7B16"/>
    <w:rsid w:val="00CD15B1"/>
    <w:rsid w:val="00CD24E7"/>
    <w:rsid w:val="00CD25CC"/>
    <w:rsid w:val="00CD393F"/>
    <w:rsid w:val="00CD4443"/>
    <w:rsid w:val="00CD44E8"/>
    <w:rsid w:val="00CD5EFE"/>
    <w:rsid w:val="00CD5FA5"/>
    <w:rsid w:val="00CD602D"/>
    <w:rsid w:val="00CD6A33"/>
    <w:rsid w:val="00CD6F18"/>
    <w:rsid w:val="00CE069E"/>
    <w:rsid w:val="00CE0C59"/>
    <w:rsid w:val="00CE0CB0"/>
    <w:rsid w:val="00CE2107"/>
    <w:rsid w:val="00CE24CC"/>
    <w:rsid w:val="00CE2F30"/>
    <w:rsid w:val="00CE4499"/>
    <w:rsid w:val="00CE532F"/>
    <w:rsid w:val="00CE60D6"/>
    <w:rsid w:val="00CE73FD"/>
    <w:rsid w:val="00CF0834"/>
    <w:rsid w:val="00CF0CD7"/>
    <w:rsid w:val="00CF23C8"/>
    <w:rsid w:val="00CF25F5"/>
    <w:rsid w:val="00CF2D25"/>
    <w:rsid w:val="00CF3FE7"/>
    <w:rsid w:val="00CF41A0"/>
    <w:rsid w:val="00CF4C30"/>
    <w:rsid w:val="00CF5BE1"/>
    <w:rsid w:val="00CF6F22"/>
    <w:rsid w:val="00D009A1"/>
    <w:rsid w:val="00D01BC6"/>
    <w:rsid w:val="00D01E66"/>
    <w:rsid w:val="00D0259D"/>
    <w:rsid w:val="00D02A89"/>
    <w:rsid w:val="00D02CE6"/>
    <w:rsid w:val="00D0323E"/>
    <w:rsid w:val="00D036AC"/>
    <w:rsid w:val="00D03A76"/>
    <w:rsid w:val="00D0408C"/>
    <w:rsid w:val="00D0458F"/>
    <w:rsid w:val="00D04C5E"/>
    <w:rsid w:val="00D0609D"/>
    <w:rsid w:val="00D068C4"/>
    <w:rsid w:val="00D06AE0"/>
    <w:rsid w:val="00D06B87"/>
    <w:rsid w:val="00D06C68"/>
    <w:rsid w:val="00D06F20"/>
    <w:rsid w:val="00D0747F"/>
    <w:rsid w:val="00D07F83"/>
    <w:rsid w:val="00D1020E"/>
    <w:rsid w:val="00D10562"/>
    <w:rsid w:val="00D10FC8"/>
    <w:rsid w:val="00D114C4"/>
    <w:rsid w:val="00D1163B"/>
    <w:rsid w:val="00D12087"/>
    <w:rsid w:val="00D12BFD"/>
    <w:rsid w:val="00D12E48"/>
    <w:rsid w:val="00D12E4E"/>
    <w:rsid w:val="00D1393F"/>
    <w:rsid w:val="00D14E32"/>
    <w:rsid w:val="00D161B5"/>
    <w:rsid w:val="00D16219"/>
    <w:rsid w:val="00D164FF"/>
    <w:rsid w:val="00D165D0"/>
    <w:rsid w:val="00D1665F"/>
    <w:rsid w:val="00D176A0"/>
    <w:rsid w:val="00D17D1B"/>
    <w:rsid w:val="00D204F9"/>
    <w:rsid w:val="00D20C68"/>
    <w:rsid w:val="00D20D88"/>
    <w:rsid w:val="00D20EE8"/>
    <w:rsid w:val="00D213D7"/>
    <w:rsid w:val="00D22B5E"/>
    <w:rsid w:val="00D22BB6"/>
    <w:rsid w:val="00D22C21"/>
    <w:rsid w:val="00D2388A"/>
    <w:rsid w:val="00D23BBF"/>
    <w:rsid w:val="00D24305"/>
    <w:rsid w:val="00D25380"/>
    <w:rsid w:val="00D2560C"/>
    <w:rsid w:val="00D25D3B"/>
    <w:rsid w:val="00D27556"/>
    <w:rsid w:val="00D3000B"/>
    <w:rsid w:val="00D3065D"/>
    <w:rsid w:val="00D314C1"/>
    <w:rsid w:val="00D3184F"/>
    <w:rsid w:val="00D31D8F"/>
    <w:rsid w:val="00D328CC"/>
    <w:rsid w:val="00D32BF9"/>
    <w:rsid w:val="00D332B7"/>
    <w:rsid w:val="00D34810"/>
    <w:rsid w:val="00D36FBB"/>
    <w:rsid w:val="00D37091"/>
    <w:rsid w:val="00D37147"/>
    <w:rsid w:val="00D37CD7"/>
    <w:rsid w:val="00D41CC3"/>
    <w:rsid w:val="00D42AAE"/>
    <w:rsid w:val="00D42B50"/>
    <w:rsid w:val="00D42DE9"/>
    <w:rsid w:val="00D42EEE"/>
    <w:rsid w:val="00D463C3"/>
    <w:rsid w:val="00D4677D"/>
    <w:rsid w:val="00D4736B"/>
    <w:rsid w:val="00D506C5"/>
    <w:rsid w:val="00D50961"/>
    <w:rsid w:val="00D51097"/>
    <w:rsid w:val="00D5165F"/>
    <w:rsid w:val="00D51B73"/>
    <w:rsid w:val="00D520B3"/>
    <w:rsid w:val="00D5232C"/>
    <w:rsid w:val="00D536F3"/>
    <w:rsid w:val="00D5451E"/>
    <w:rsid w:val="00D54907"/>
    <w:rsid w:val="00D55121"/>
    <w:rsid w:val="00D56269"/>
    <w:rsid w:val="00D567AD"/>
    <w:rsid w:val="00D57D4D"/>
    <w:rsid w:val="00D61075"/>
    <w:rsid w:val="00D61195"/>
    <w:rsid w:val="00D626CC"/>
    <w:rsid w:val="00D62B5D"/>
    <w:rsid w:val="00D657DC"/>
    <w:rsid w:val="00D664C7"/>
    <w:rsid w:val="00D668D2"/>
    <w:rsid w:val="00D66AE9"/>
    <w:rsid w:val="00D66E21"/>
    <w:rsid w:val="00D67452"/>
    <w:rsid w:val="00D677A2"/>
    <w:rsid w:val="00D679D8"/>
    <w:rsid w:val="00D67A23"/>
    <w:rsid w:val="00D7082B"/>
    <w:rsid w:val="00D70978"/>
    <w:rsid w:val="00D7169B"/>
    <w:rsid w:val="00D72EAC"/>
    <w:rsid w:val="00D732DA"/>
    <w:rsid w:val="00D738C5"/>
    <w:rsid w:val="00D73E02"/>
    <w:rsid w:val="00D73FA6"/>
    <w:rsid w:val="00D74153"/>
    <w:rsid w:val="00D74511"/>
    <w:rsid w:val="00D747AA"/>
    <w:rsid w:val="00D74D7F"/>
    <w:rsid w:val="00D75571"/>
    <w:rsid w:val="00D759BD"/>
    <w:rsid w:val="00D75DC2"/>
    <w:rsid w:val="00D77C91"/>
    <w:rsid w:val="00D77E9D"/>
    <w:rsid w:val="00D8089C"/>
    <w:rsid w:val="00D80A06"/>
    <w:rsid w:val="00D80C17"/>
    <w:rsid w:val="00D810F7"/>
    <w:rsid w:val="00D82608"/>
    <w:rsid w:val="00D84ABA"/>
    <w:rsid w:val="00D84DE1"/>
    <w:rsid w:val="00D84E2A"/>
    <w:rsid w:val="00D852E1"/>
    <w:rsid w:val="00D856DF"/>
    <w:rsid w:val="00D873A8"/>
    <w:rsid w:val="00D876DE"/>
    <w:rsid w:val="00D91F0C"/>
    <w:rsid w:val="00D92640"/>
    <w:rsid w:val="00D9398C"/>
    <w:rsid w:val="00D93BF0"/>
    <w:rsid w:val="00D940C3"/>
    <w:rsid w:val="00D943B0"/>
    <w:rsid w:val="00D965C2"/>
    <w:rsid w:val="00D96998"/>
    <w:rsid w:val="00D97F2B"/>
    <w:rsid w:val="00DA02F3"/>
    <w:rsid w:val="00DA0DAD"/>
    <w:rsid w:val="00DA17A6"/>
    <w:rsid w:val="00DA215E"/>
    <w:rsid w:val="00DA3888"/>
    <w:rsid w:val="00DA5229"/>
    <w:rsid w:val="00DA5487"/>
    <w:rsid w:val="00DA5D50"/>
    <w:rsid w:val="00DA61CD"/>
    <w:rsid w:val="00DA6EA7"/>
    <w:rsid w:val="00DA72D8"/>
    <w:rsid w:val="00DA7986"/>
    <w:rsid w:val="00DA7A1F"/>
    <w:rsid w:val="00DB009D"/>
    <w:rsid w:val="00DB025F"/>
    <w:rsid w:val="00DB0829"/>
    <w:rsid w:val="00DB0E2A"/>
    <w:rsid w:val="00DB1406"/>
    <w:rsid w:val="00DB1F9D"/>
    <w:rsid w:val="00DB23E8"/>
    <w:rsid w:val="00DB26ED"/>
    <w:rsid w:val="00DB2FE7"/>
    <w:rsid w:val="00DB6B14"/>
    <w:rsid w:val="00DB70E8"/>
    <w:rsid w:val="00DB747A"/>
    <w:rsid w:val="00DB79CA"/>
    <w:rsid w:val="00DB7DB0"/>
    <w:rsid w:val="00DC011B"/>
    <w:rsid w:val="00DC085A"/>
    <w:rsid w:val="00DC0C8A"/>
    <w:rsid w:val="00DC0D70"/>
    <w:rsid w:val="00DC104B"/>
    <w:rsid w:val="00DC198F"/>
    <w:rsid w:val="00DC1E98"/>
    <w:rsid w:val="00DC2D1E"/>
    <w:rsid w:val="00DC2F9D"/>
    <w:rsid w:val="00DC2FEE"/>
    <w:rsid w:val="00DC3373"/>
    <w:rsid w:val="00DC366B"/>
    <w:rsid w:val="00DC460A"/>
    <w:rsid w:val="00DC470C"/>
    <w:rsid w:val="00DC4EA3"/>
    <w:rsid w:val="00DC5672"/>
    <w:rsid w:val="00DC6082"/>
    <w:rsid w:val="00DC675A"/>
    <w:rsid w:val="00DC6A66"/>
    <w:rsid w:val="00DC7B33"/>
    <w:rsid w:val="00DC7CC2"/>
    <w:rsid w:val="00DD03FF"/>
    <w:rsid w:val="00DD0D26"/>
    <w:rsid w:val="00DD179E"/>
    <w:rsid w:val="00DD1937"/>
    <w:rsid w:val="00DD39EA"/>
    <w:rsid w:val="00DD3D79"/>
    <w:rsid w:val="00DD4308"/>
    <w:rsid w:val="00DD5DBD"/>
    <w:rsid w:val="00DD7458"/>
    <w:rsid w:val="00DD7715"/>
    <w:rsid w:val="00DD7C6F"/>
    <w:rsid w:val="00DD7C8B"/>
    <w:rsid w:val="00DE0953"/>
    <w:rsid w:val="00DE26CF"/>
    <w:rsid w:val="00DE3C3B"/>
    <w:rsid w:val="00DE44B0"/>
    <w:rsid w:val="00DE4984"/>
    <w:rsid w:val="00DE53DA"/>
    <w:rsid w:val="00DE5B2D"/>
    <w:rsid w:val="00DE60D6"/>
    <w:rsid w:val="00DE7B64"/>
    <w:rsid w:val="00DF0302"/>
    <w:rsid w:val="00DF0842"/>
    <w:rsid w:val="00DF15D2"/>
    <w:rsid w:val="00DF191F"/>
    <w:rsid w:val="00DF19D8"/>
    <w:rsid w:val="00DF1B11"/>
    <w:rsid w:val="00DF250C"/>
    <w:rsid w:val="00DF3BCF"/>
    <w:rsid w:val="00DF3BDD"/>
    <w:rsid w:val="00DF4418"/>
    <w:rsid w:val="00DF450B"/>
    <w:rsid w:val="00DF4743"/>
    <w:rsid w:val="00DF549E"/>
    <w:rsid w:val="00DF693A"/>
    <w:rsid w:val="00DF6C0B"/>
    <w:rsid w:val="00E0107B"/>
    <w:rsid w:val="00E01337"/>
    <w:rsid w:val="00E019DA"/>
    <w:rsid w:val="00E01F85"/>
    <w:rsid w:val="00E026FB"/>
    <w:rsid w:val="00E02D67"/>
    <w:rsid w:val="00E02D85"/>
    <w:rsid w:val="00E05A1E"/>
    <w:rsid w:val="00E05D0D"/>
    <w:rsid w:val="00E060CB"/>
    <w:rsid w:val="00E062A7"/>
    <w:rsid w:val="00E068E4"/>
    <w:rsid w:val="00E06D7D"/>
    <w:rsid w:val="00E06DBA"/>
    <w:rsid w:val="00E10F33"/>
    <w:rsid w:val="00E11153"/>
    <w:rsid w:val="00E1162E"/>
    <w:rsid w:val="00E1170D"/>
    <w:rsid w:val="00E11DF7"/>
    <w:rsid w:val="00E1273D"/>
    <w:rsid w:val="00E148EE"/>
    <w:rsid w:val="00E14DA0"/>
    <w:rsid w:val="00E14F36"/>
    <w:rsid w:val="00E152CE"/>
    <w:rsid w:val="00E1577F"/>
    <w:rsid w:val="00E16D5A"/>
    <w:rsid w:val="00E203BD"/>
    <w:rsid w:val="00E209BA"/>
    <w:rsid w:val="00E20BD1"/>
    <w:rsid w:val="00E20DB1"/>
    <w:rsid w:val="00E21526"/>
    <w:rsid w:val="00E21545"/>
    <w:rsid w:val="00E21558"/>
    <w:rsid w:val="00E21A0E"/>
    <w:rsid w:val="00E22B54"/>
    <w:rsid w:val="00E22D27"/>
    <w:rsid w:val="00E23595"/>
    <w:rsid w:val="00E236A1"/>
    <w:rsid w:val="00E24503"/>
    <w:rsid w:val="00E248B9"/>
    <w:rsid w:val="00E24AFB"/>
    <w:rsid w:val="00E27447"/>
    <w:rsid w:val="00E30CFE"/>
    <w:rsid w:val="00E30D2E"/>
    <w:rsid w:val="00E30F55"/>
    <w:rsid w:val="00E317A0"/>
    <w:rsid w:val="00E31ACD"/>
    <w:rsid w:val="00E31D8A"/>
    <w:rsid w:val="00E31F17"/>
    <w:rsid w:val="00E31F83"/>
    <w:rsid w:val="00E3251F"/>
    <w:rsid w:val="00E327C3"/>
    <w:rsid w:val="00E3338B"/>
    <w:rsid w:val="00E33D05"/>
    <w:rsid w:val="00E35582"/>
    <w:rsid w:val="00E35BEB"/>
    <w:rsid w:val="00E36468"/>
    <w:rsid w:val="00E37607"/>
    <w:rsid w:val="00E37BD8"/>
    <w:rsid w:val="00E37D97"/>
    <w:rsid w:val="00E40386"/>
    <w:rsid w:val="00E40EE4"/>
    <w:rsid w:val="00E41AEA"/>
    <w:rsid w:val="00E423BE"/>
    <w:rsid w:val="00E424F4"/>
    <w:rsid w:val="00E428E3"/>
    <w:rsid w:val="00E42E2B"/>
    <w:rsid w:val="00E4357E"/>
    <w:rsid w:val="00E43DED"/>
    <w:rsid w:val="00E45017"/>
    <w:rsid w:val="00E450B7"/>
    <w:rsid w:val="00E46FC7"/>
    <w:rsid w:val="00E472A3"/>
    <w:rsid w:val="00E474F7"/>
    <w:rsid w:val="00E478F3"/>
    <w:rsid w:val="00E47F01"/>
    <w:rsid w:val="00E5048C"/>
    <w:rsid w:val="00E509AF"/>
    <w:rsid w:val="00E50B41"/>
    <w:rsid w:val="00E5214C"/>
    <w:rsid w:val="00E52295"/>
    <w:rsid w:val="00E52A5A"/>
    <w:rsid w:val="00E5397A"/>
    <w:rsid w:val="00E53E49"/>
    <w:rsid w:val="00E53FC9"/>
    <w:rsid w:val="00E54376"/>
    <w:rsid w:val="00E54614"/>
    <w:rsid w:val="00E54B02"/>
    <w:rsid w:val="00E54D79"/>
    <w:rsid w:val="00E550B2"/>
    <w:rsid w:val="00E550DD"/>
    <w:rsid w:val="00E552F0"/>
    <w:rsid w:val="00E55E61"/>
    <w:rsid w:val="00E60D71"/>
    <w:rsid w:val="00E60F5B"/>
    <w:rsid w:val="00E60F9E"/>
    <w:rsid w:val="00E611C6"/>
    <w:rsid w:val="00E61AC0"/>
    <w:rsid w:val="00E61C65"/>
    <w:rsid w:val="00E633EB"/>
    <w:rsid w:val="00E63A9D"/>
    <w:rsid w:val="00E645A5"/>
    <w:rsid w:val="00E645B2"/>
    <w:rsid w:val="00E647D4"/>
    <w:rsid w:val="00E65E1F"/>
    <w:rsid w:val="00E65E66"/>
    <w:rsid w:val="00E6612C"/>
    <w:rsid w:val="00E66336"/>
    <w:rsid w:val="00E66DD6"/>
    <w:rsid w:val="00E70073"/>
    <w:rsid w:val="00E71DD1"/>
    <w:rsid w:val="00E72148"/>
    <w:rsid w:val="00E72343"/>
    <w:rsid w:val="00E72BDE"/>
    <w:rsid w:val="00E737A3"/>
    <w:rsid w:val="00E73BCB"/>
    <w:rsid w:val="00E74255"/>
    <w:rsid w:val="00E744C0"/>
    <w:rsid w:val="00E74C2B"/>
    <w:rsid w:val="00E75014"/>
    <w:rsid w:val="00E76739"/>
    <w:rsid w:val="00E7680A"/>
    <w:rsid w:val="00E7736F"/>
    <w:rsid w:val="00E77BCC"/>
    <w:rsid w:val="00E8086F"/>
    <w:rsid w:val="00E80989"/>
    <w:rsid w:val="00E815D6"/>
    <w:rsid w:val="00E8203E"/>
    <w:rsid w:val="00E8264B"/>
    <w:rsid w:val="00E84118"/>
    <w:rsid w:val="00E84337"/>
    <w:rsid w:val="00E84A4D"/>
    <w:rsid w:val="00E84D2D"/>
    <w:rsid w:val="00E8501F"/>
    <w:rsid w:val="00E865F3"/>
    <w:rsid w:val="00E86654"/>
    <w:rsid w:val="00E86D50"/>
    <w:rsid w:val="00E870CF"/>
    <w:rsid w:val="00E87172"/>
    <w:rsid w:val="00E87E78"/>
    <w:rsid w:val="00E909E9"/>
    <w:rsid w:val="00E92BC8"/>
    <w:rsid w:val="00E93562"/>
    <w:rsid w:val="00E939E3"/>
    <w:rsid w:val="00E948A2"/>
    <w:rsid w:val="00E96111"/>
    <w:rsid w:val="00E96625"/>
    <w:rsid w:val="00E9670C"/>
    <w:rsid w:val="00E97068"/>
    <w:rsid w:val="00E97502"/>
    <w:rsid w:val="00E97589"/>
    <w:rsid w:val="00E9794A"/>
    <w:rsid w:val="00E97A4E"/>
    <w:rsid w:val="00EA02B3"/>
    <w:rsid w:val="00EA03DD"/>
    <w:rsid w:val="00EA11F1"/>
    <w:rsid w:val="00EA147F"/>
    <w:rsid w:val="00EA20F7"/>
    <w:rsid w:val="00EA22A9"/>
    <w:rsid w:val="00EA283B"/>
    <w:rsid w:val="00EA372A"/>
    <w:rsid w:val="00EA4040"/>
    <w:rsid w:val="00EA4D9A"/>
    <w:rsid w:val="00EA6E32"/>
    <w:rsid w:val="00EA759D"/>
    <w:rsid w:val="00EA7830"/>
    <w:rsid w:val="00EB02B3"/>
    <w:rsid w:val="00EB196E"/>
    <w:rsid w:val="00EB230D"/>
    <w:rsid w:val="00EB27CE"/>
    <w:rsid w:val="00EB328B"/>
    <w:rsid w:val="00EB3AED"/>
    <w:rsid w:val="00EB3FA0"/>
    <w:rsid w:val="00EB3FF5"/>
    <w:rsid w:val="00EB4C28"/>
    <w:rsid w:val="00EB4C91"/>
    <w:rsid w:val="00EB5B11"/>
    <w:rsid w:val="00EB5D93"/>
    <w:rsid w:val="00EB61C9"/>
    <w:rsid w:val="00EB6902"/>
    <w:rsid w:val="00EB6A01"/>
    <w:rsid w:val="00EC03D8"/>
    <w:rsid w:val="00EC0649"/>
    <w:rsid w:val="00EC14EE"/>
    <w:rsid w:val="00EC2085"/>
    <w:rsid w:val="00EC23F4"/>
    <w:rsid w:val="00EC250E"/>
    <w:rsid w:val="00EC3E5F"/>
    <w:rsid w:val="00EC402C"/>
    <w:rsid w:val="00EC4106"/>
    <w:rsid w:val="00EC55A6"/>
    <w:rsid w:val="00EC63A4"/>
    <w:rsid w:val="00EC7177"/>
    <w:rsid w:val="00EC767A"/>
    <w:rsid w:val="00EC76C3"/>
    <w:rsid w:val="00EC7748"/>
    <w:rsid w:val="00ED1035"/>
    <w:rsid w:val="00ED11F0"/>
    <w:rsid w:val="00ED12B3"/>
    <w:rsid w:val="00ED1375"/>
    <w:rsid w:val="00ED176B"/>
    <w:rsid w:val="00ED1FCA"/>
    <w:rsid w:val="00ED23CE"/>
    <w:rsid w:val="00ED2822"/>
    <w:rsid w:val="00ED2A96"/>
    <w:rsid w:val="00ED2F1B"/>
    <w:rsid w:val="00ED36D1"/>
    <w:rsid w:val="00ED3993"/>
    <w:rsid w:val="00ED4377"/>
    <w:rsid w:val="00ED43B3"/>
    <w:rsid w:val="00ED4897"/>
    <w:rsid w:val="00ED49FA"/>
    <w:rsid w:val="00ED4D47"/>
    <w:rsid w:val="00ED51FA"/>
    <w:rsid w:val="00EE1504"/>
    <w:rsid w:val="00EE174F"/>
    <w:rsid w:val="00EE1AE2"/>
    <w:rsid w:val="00EE217F"/>
    <w:rsid w:val="00EE2E75"/>
    <w:rsid w:val="00EE377B"/>
    <w:rsid w:val="00EE4459"/>
    <w:rsid w:val="00EE49EE"/>
    <w:rsid w:val="00EE51E9"/>
    <w:rsid w:val="00EE5475"/>
    <w:rsid w:val="00EE60DD"/>
    <w:rsid w:val="00EE6121"/>
    <w:rsid w:val="00EE64B1"/>
    <w:rsid w:val="00EE64E9"/>
    <w:rsid w:val="00EE6B94"/>
    <w:rsid w:val="00EE6F3A"/>
    <w:rsid w:val="00EE738B"/>
    <w:rsid w:val="00EE74B7"/>
    <w:rsid w:val="00EF0AB9"/>
    <w:rsid w:val="00EF174E"/>
    <w:rsid w:val="00EF1A36"/>
    <w:rsid w:val="00EF1DB3"/>
    <w:rsid w:val="00EF1EE0"/>
    <w:rsid w:val="00EF1FBE"/>
    <w:rsid w:val="00EF286D"/>
    <w:rsid w:val="00EF4745"/>
    <w:rsid w:val="00EF4C16"/>
    <w:rsid w:val="00EF4D75"/>
    <w:rsid w:val="00EF50F9"/>
    <w:rsid w:val="00EF5225"/>
    <w:rsid w:val="00EF6120"/>
    <w:rsid w:val="00EF6D7B"/>
    <w:rsid w:val="00EF6D80"/>
    <w:rsid w:val="00EF786C"/>
    <w:rsid w:val="00EF7BF3"/>
    <w:rsid w:val="00EF7CF8"/>
    <w:rsid w:val="00EF7D43"/>
    <w:rsid w:val="00F02012"/>
    <w:rsid w:val="00F02293"/>
    <w:rsid w:val="00F02486"/>
    <w:rsid w:val="00F02BCE"/>
    <w:rsid w:val="00F038AF"/>
    <w:rsid w:val="00F0434B"/>
    <w:rsid w:val="00F04400"/>
    <w:rsid w:val="00F051D8"/>
    <w:rsid w:val="00F06234"/>
    <w:rsid w:val="00F06CFC"/>
    <w:rsid w:val="00F10125"/>
    <w:rsid w:val="00F10523"/>
    <w:rsid w:val="00F105CF"/>
    <w:rsid w:val="00F10A32"/>
    <w:rsid w:val="00F11089"/>
    <w:rsid w:val="00F11B5E"/>
    <w:rsid w:val="00F13DE2"/>
    <w:rsid w:val="00F14300"/>
    <w:rsid w:val="00F14710"/>
    <w:rsid w:val="00F151B5"/>
    <w:rsid w:val="00F151ED"/>
    <w:rsid w:val="00F155AD"/>
    <w:rsid w:val="00F158D3"/>
    <w:rsid w:val="00F15F88"/>
    <w:rsid w:val="00F165FE"/>
    <w:rsid w:val="00F16669"/>
    <w:rsid w:val="00F16A2F"/>
    <w:rsid w:val="00F2096D"/>
    <w:rsid w:val="00F20DEA"/>
    <w:rsid w:val="00F21357"/>
    <w:rsid w:val="00F22305"/>
    <w:rsid w:val="00F2267B"/>
    <w:rsid w:val="00F23FD2"/>
    <w:rsid w:val="00F251D6"/>
    <w:rsid w:val="00F26A88"/>
    <w:rsid w:val="00F30464"/>
    <w:rsid w:val="00F30857"/>
    <w:rsid w:val="00F31192"/>
    <w:rsid w:val="00F312C0"/>
    <w:rsid w:val="00F31E6A"/>
    <w:rsid w:val="00F320A1"/>
    <w:rsid w:val="00F328A4"/>
    <w:rsid w:val="00F328BA"/>
    <w:rsid w:val="00F32BF7"/>
    <w:rsid w:val="00F33095"/>
    <w:rsid w:val="00F33FF8"/>
    <w:rsid w:val="00F345E8"/>
    <w:rsid w:val="00F349ED"/>
    <w:rsid w:val="00F35380"/>
    <w:rsid w:val="00F35A9B"/>
    <w:rsid w:val="00F36D9F"/>
    <w:rsid w:val="00F4438F"/>
    <w:rsid w:val="00F44912"/>
    <w:rsid w:val="00F44984"/>
    <w:rsid w:val="00F449A6"/>
    <w:rsid w:val="00F455CC"/>
    <w:rsid w:val="00F45794"/>
    <w:rsid w:val="00F45B9A"/>
    <w:rsid w:val="00F465CF"/>
    <w:rsid w:val="00F46BC9"/>
    <w:rsid w:val="00F4756E"/>
    <w:rsid w:val="00F5042B"/>
    <w:rsid w:val="00F52180"/>
    <w:rsid w:val="00F5259F"/>
    <w:rsid w:val="00F53B43"/>
    <w:rsid w:val="00F541C9"/>
    <w:rsid w:val="00F543F6"/>
    <w:rsid w:val="00F55527"/>
    <w:rsid w:val="00F55EB8"/>
    <w:rsid w:val="00F56533"/>
    <w:rsid w:val="00F56BC7"/>
    <w:rsid w:val="00F56F21"/>
    <w:rsid w:val="00F575F4"/>
    <w:rsid w:val="00F57883"/>
    <w:rsid w:val="00F57A9D"/>
    <w:rsid w:val="00F603BC"/>
    <w:rsid w:val="00F603CA"/>
    <w:rsid w:val="00F6168D"/>
    <w:rsid w:val="00F616DD"/>
    <w:rsid w:val="00F61C68"/>
    <w:rsid w:val="00F62C0F"/>
    <w:rsid w:val="00F62D73"/>
    <w:rsid w:val="00F6336D"/>
    <w:rsid w:val="00F63B8B"/>
    <w:rsid w:val="00F63DA0"/>
    <w:rsid w:val="00F64A67"/>
    <w:rsid w:val="00F64E5C"/>
    <w:rsid w:val="00F653AD"/>
    <w:rsid w:val="00F65D64"/>
    <w:rsid w:val="00F662D1"/>
    <w:rsid w:val="00F677BD"/>
    <w:rsid w:val="00F70305"/>
    <w:rsid w:val="00F70B5F"/>
    <w:rsid w:val="00F715A4"/>
    <w:rsid w:val="00F72174"/>
    <w:rsid w:val="00F7245F"/>
    <w:rsid w:val="00F72AE9"/>
    <w:rsid w:val="00F73D3F"/>
    <w:rsid w:val="00F75D57"/>
    <w:rsid w:val="00F764E2"/>
    <w:rsid w:val="00F768B3"/>
    <w:rsid w:val="00F7715C"/>
    <w:rsid w:val="00F81732"/>
    <w:rsid w:val="00F82399"/>
    <w:rsid w:val="00F8272D"/>
    <w:rsid w:val="00F82A51"/>
    <w:rsid w:val="00F83006"/>
    <w:rsid w:val="00F831C1"/>
    <w:rsid w:val="00F835FD"/>
    <w:rsid w:val="00F8372E"/>
    <w:rsid w:val="00F839E0"/>
    <w:rsid w:val="00F83A58"/>
    <w:rsid w:val="00F84301"/>
    <w:rsid w:val="00F854EA"/>
    <w:rsid w:val="00F85F57"/>
    <w:rsid w:val="00F86CD0"/>
    <w:rsid w:val="00F90B33"/>
    <w:rsid w:val="00F920A2"/>
    <w:rsid w:val="00F92D4E"/>
    <w:rsid w:val="00F93E2F"/>
    <w:rsid w:val="00F93EEA"/>
    <w:rsid w:val="00F943F1"/>
    <w:rsid w:val="00F945C3"/>
    <w:rsid w:val="00F94965"/>
    <w:rsid w:val="00F94DF8"/>
    <w:rsid w:val="00F94FF9"/>
    <w:rsid w:val="00F956C6"/>
    <w:rsid w:val="00F959E5"/>
    <w:rsid w:val="00F969C0"/>
    <w:rsid w:val="00F96A06"/>
    <w:rsid w:val="00FA0011"/>
    <w:rsid w:val="00FA0196"/>
    <w:rsid w:val="00FA05B0"/>
    <w:rsid w:val="00FA17B1"/>
    <w:rsid w:val="00FA2100"/>
    <w:rsid w:val="00FA4885"/>
    <w:rsid w:val="00FA5395"/>
    <w:rsid w:val="00FA543B"/>
    <w:rsid w:val="00FA57AC"/>
    <w:rsid w:val="00FA5BF1"/>
    <w:rsid w:val="00FA5BFC"/>
    <w:rsid w:val="00FA5D50"/>
    <w:rsid w:val="00FA6548"/>
    <w:rsid w:val="00FA6E52"/>
    <w:rsid w:val="00FA70CE"/>
    <w:rsid w:val="00FB0E4B"/>
    <w:rsid w:val="00FB1CEB"/>
    <w:rsid w:val="00FB231F"/>
    <w:rsid w:val="00FB2737"/>
    <w:rsid w:val="00FB28EF"/>
    <w:rsid w:val="00FB2C88"/>
    <w:rsid w:val="00FB2FA7"/>
    <w:rsid w:val="00FB46DA"/>
    <w:rsid w:val="00FB509B"/>
    <w:rsid w:val="00FB519B"/>
    <w:rsid w:val="00FB60E8"/>
    <w:rsid w:val="00FB6330"/>
    <w:rsid w:val="00FB76BD"/>
    <w:rsid w:val="00FB7D63"/>
    <w:rsid w:val="00FC1161"/>
    <w:rsid w:val="00FC2234"/>
    <w:rsid w:val="00FC2A20"/>
    <w:rsid w:val="00FC2A7D"/>
    <w:rsid w:val="00FC2F78"/>
    <w:rsid w:val="00FC43D4"/>
    <w:rsid w:val="00FC53EA"/>
    <w:rsid w:val="00FC55C9"/>
    <w:rsid w:val="00FC5988"/>
    <w:rsid w:val="00FC620F"/>
    <w:rsid w:val="00FC68D1"/>
    <w:rsid w:val="00FC7027"/>
    <w:rsid w:val="00FC7243"/>
    <w:rsid w:val="00FC732A"/>
    <w:rsid w:val="00FD17E8"/>
    <w:rsid w:val="00FD2E2C"/>
    <w:rsid w:val="00FD30DB"/>
    <w:rsid w:val="00FD31F2"/>
    <w:rsid w:val="00FD3A86"/>
    <w:rsid w:val="00FD3ADB"/>
    <w:rsid w:val="00FD434B"/>
    <w:rsid w:val="00FD4914"/>
    <w:rsid w:val="00FD5658"/>
    <w:rsid w:val="00FD599B"/>
    <w:rsid w:val="00FD5EB8"/>
    <w:rsid w:val="00FD69D9"/>
    <w:rsid w:val="00FD76AA"/>
    <w:rsid w:val="00FD776A"/>
    <w:rsid w:val="00FD77DE"/>
    <w:rsid w:val="00FE0AF0"/>
    <w:rsid w:val="00FE1852"/>
    <w:rsid w:val="00FE1E41"/>
    <w:rsid w:val="00FE2E28"/>
    <w:rsid w:val="00FE3BFD"/>
    <w:rsid w:val="00FE3FB2"/>
    <w:rsid w:val="00FE4855"/>
    <w:rsid w:val="00FE504B"/>
    <w:rsid w:val="00FE6E99"/>
    <w:rsid w:val="00FE734B"/>
    <w:rsid w:val="00FE7618"/>
    <w:rsid w:val="00FE79B6"/>
    <w:rsid w:val="00FF0611"/>
    <w:rsid w:val="00FF1A44"/>
    <w:rsid w:val="00FF1C63"/>
    <w:rsid w:val="00FF2424"/>
    <w:rsid w:val="00FF2E00"/>
    <w:rsid w:val="00FF343E"/>
    <w:rsid w:val="00FF3634"/>
    <w:rsid w:val="00FF43D0"/>
    <w:rsid w:val="00FF49E5"/>
    <w:rsid w:val="00FF4C56"/>
    <w:rsid w:val="00FF554F"/>
    <w:rsid w:val="00FF5B44"/>
    <w:rsid w:val="00FF7063"/>
    <w:rsid w:val="00FF7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1F5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565EC0"/>
    <w:pPr>
      <w:widowControl w:val="0"/>
    </w:pPr>
    <w:rPr>
      <w:rFonts w:ascii="Arial" w:hAnsi="Arial" w:cs="Arial"/>
    </w:rPr>
  </w:style>
  <w:style w:type="paragraph" w:styleId="Heading1">
    <w:name w:val="heading 1"/>
    <w:basedOn w:val="Normal"/>
    <w:next w:val="Normal"/>
    <w:qFormat/>
    <w:rsid w:val="00A44B0D"/>
    <w:pPr>
      <w:keepNext/>
      <w:numPr>
        <w:numId w:val="1"/>
      </w:numPr>
      <w:spacing w:before="120" w:after="60" w:line="240" w:lineRule="atLeast"/>
      <w:outlineLvl w:val="0"/>
    </w:pPr>
    <w:rPr>
      <w:b/>
    </w:rPr>
  </w:style>
  <w:style w:type="paragraph" w:styleId="Heading2">
    <w:name w:val="heading 2"/>
    <w:basedOn w:val="Heading1"/>
    <w:next w:val="Normal"/>
    <w:qFormat/>
    <w:rsid w:val="00A44B0D"/>
    <w:pPr>
      <w:numPr>
        <w:ilvl w:val="1"/>
      </w:numPr>
      <w:outlineLvl w:val="1"/>
    </w:pPr>
  </w:style>
  <w:style w:type="paragraph" w:styleId="Heading3">
    <w:name w:val="heading 3"/>
    <w:aliases w:val="Heading 3 Char"/>
    <w:basedOn w:val="Heading1"/>
    <w:next w:val="Normal"/>
    <w:link w:val="Heading3Char1"/>
    <w:qFormat/>
    <w:rsid w:val="00A44B0D"/>
    <w:pPr>
      <w:numPr>
        <w:ilvl w:val="2"/>
      </w:numPr>
      <w:outlineLvl w:val="2"/>
    </w:pPr>
    <w:rPr>
      <w:i/>
    </w:rPr>
  </w:style>
  <w:style w:type="paragraph" w:styleId="Heading4">
    <w:name w:val="heading 4"/>
    <w:basedOn w:val="Heading1"/>
    <w:next w:val="Normal"/>
    <w:qFormat/>
    <w:rsid w:val="00A44B0D"/>
    <w:pPr>
      <w:numPr>
        <w:ilvl w:val="3"/>
      </w:numPr>
      <w:outlineLvl w:val="3"/>
    </w:pPr>
  </w:style>
  <w:style w:type="paragraph" w:styleId="Heading5">
    <w:name w:val="heading 5"/>
    <w:basedOn w:val="Normal"/>
    <w:next w:val="Normal"/>
    <w:qFormat/>
    <w:rsid w:val="00A44B0D"/>
    <w:pPr>
      <w:numPr>
        <w:ilvl w:val="4"/>
        <w:numId w:val="1"/>
      </w:numPr>
      <w:spacing w:before="240" w:after="60" w:line="240" w:lineRule="atLeast"/>
      <w:outlineLvl w:val="4"/>
    </w:pPr>
    <w:rPr>
      <w:rFonts w:ascii="Times New Roman" w:hAnsi="Times New Roman"/>
      <w:sz w:val="22"/>
    </w:rPr>
  </w:style>
  <w:style w:type="paragraph" w:styleId="Heading6">
    <w:name w:val="heading 6"/>
    <w:basedOn w:val="Normal"/>
    <w:next w:val="Normal"/>
    <w:qFormat/>
    <w:rsid w:val="00A44B0D"/>
    <w:pPr>
      <w:numPr>
        <w:ilvl w:val="5"/>
        <w:numId w:val="1"/>
      </w:numPr>
      <w:spacing w:before="240" w:after="60" w:line="240" w:lineRule="atLeast"/>
      <w:outlineLvl w:val="5"/>
    </w:pPr>
    <w:rPr>
      <w:rFonts w:ascii="Times New Roman" w:hAnsi="Times New Roman"/>
      <w:i/>
      <w:sz w:val="22"/>
    </w:rPr>
  </w:style>
  <w:style w:type="paragraph" w:styleId="Heading7">
    <w:name w:val="heading 7"/>
    <w:basedOn w:val="Normal"/>
    <w:next w:val="Normal"/>
    <w:qFormat/>
    <w:rsid w:val="00A44B0D"/>
    <w:pPr>
      <w:numPr>
        <w:ilvl w:val="6"/>
        <w:numId w:val="1"/>
      </w:numPr>
      <w:spacing w:before="240" w:after="60" w:line="240" w:lineRule="atLeast"/>
      <w:outlineLvl w:val="6"/>
    </w:pPr>
    <w:rPr>
      <w:rFonts w:ascii="Times New Roman" w:hAnsi="Times New Roman"/>
    </w:rPr>
  </w:style>
  <w:style w:type="paragraph" w:styleId="Heading8">
    <w:name w:val="heading 8"/>
    <w:basedOn w:val="Normal"/>
    <w:next w:val="Normal"/>
    <w:qFormat/>
    <w:rsid w:val="00A44B0D"/>
    <w:pPr>
      <w:numPr>
        <w:ilvl w:val="7"/>
        <w:numId w:val="1"/>
      </w:numPr>
      <w:spacing w:before="240" w:after="60" w:line="240" w:lineRule="atLeast"/>
      <w:outlineLvl w:val="7"/>
    </w:pPr>
    <w:rPr>
      <w:rFonts w:ascii="Times New Roman" w:hAnsi="Times New Roman"/>
      <w:i/>
    </w:rPr>
  </w:style>
  <w:style w:type="paragraph" w:styleId="Heading9">
    <w:name w:val="heading 9"/>
    <w:basedOn w:val="Normal"/>
    <w:next w:val="Normal"/>
    <w:qFormat/>
    <w:rsid w:val="00A44B0D"/>
    <w:pPr>
      <w:numPr>
        <w:ilvl w:val="8"/>
        <w:numId w:val="1"/>
      </w:numPr>
      <w:spacing w:before="240" w:after="60" w:line="240" w:lineRule="atLeast"/>
      <w:outlineLvl w:val="8"/>
    </w:pPr>
    <w:rPr>
      <w:rFonts w:ascii="Times New Roman" w:hAnsi="Times New Roman"/>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1">
    <w:name w:val="Heading 3 Char1"/>
    <w:aliases w:val="Heading 3 Char Char"/>
    <w:basedOn w:val="DefaultParagraphFont"/>
    <w:link w:val="Heading3"/>
    <w:rsid w:val="00A44B0D"/>
    <w:rPr>
      <w:rFonts w:ascii="Arial" w:hAnsi="Arial" w:cs="Arial"/>
      <w:b/>
      <w:i/>
    </w:rPr>
  </w:style>
  <w:style w:type="table" w:styleId="TableGrid">
    <w:name w:val="Table Grid"/>
    <w:basedOn w:val="TableNormal"/>
    <w:rsid w:val="003222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173B75"/>
    <w:pPr>
      <w:tabs>
        <w:tab w:val="center" w:pos="4320"/>
        <w:tab w:val="right" w:pos="8640"/>
      </w:tabs>
    </w:pPr>
  </w:style>
  <w:style w:type="paragraph" w:styleId="Footer">
    <w:name w:val="footer"/>
    <w:basedOn w:val="Normal"/>
    <w:rsid w:val="00173B75"/>
    <w:pPr>
      <w:tabs>
        <w:tab w:val="center" w:pos="4320"/>
        <w:tab w:val="right" w:pos="8640"/>
      </w:tabs>
    </w:pPr>
  </w:style>
  <w:style w:type="character" w:styleId="PageNumber">
    <w:name w:val="page number"/>
    <w:basedOn w:val="DefaultParagraphFont"/>
    <w:rsid w:val="000E2410"/>
  </w:style>
  <w:style w:type="character" w:customStyle="1" w:styleId="StyleBold">
    <w:name w:val="Style Bold"/>
    <w:basedOn w:val="DefaultParagraphFont"/>
    <w:rsid w:val="00C40C50"/>
    <w:rPr>
      <w:rFonts w:ascii="Tahoma" w:hAnsi="Tahoma"/>
      <w:b/>
      <w:bCs/>
    </w:rPr>
  </w:style>
  <w:style w:type="character" w:customStyle="1" w:styleId="StyleItalicBlue">
    <w:name w:val="Style Italic Blue"/>
    <w:basedOn w:val="DefaultParagraphFont"/>
    <w:rsid w:val="00C40C50"/>
    <w:rPr>
      <w:rFonts w:ascii="Tahoma" w:hAnsi="Tahoma"/>
      <w:i/>
      <w:iCs/>
      <w:color w:val="0000FF"/>
    </w:rPr>
  </w:style>
  <w:style w:type="paragraph" w:styleId="TOC1">
    <w:name w:val="toc 1"/>
    <w:basedOn w:val="Normal"/>
    <w:next w:val="Normal"/>
    <w:autoRedefine/>
    <w:uiPriority w:val="39"/>
    <w:rsid w:val="00B14F68"/>
    <w:pPr>
      <w:spacing w:before="120" w:after="120"/>
    </w:pPr>
    <w:rPr>
      <w:rFonts w:ascii="Times New Roman" w:hAnsi="Times New Roman"/>
      <w:b/>
    </w:rPr>
  </w:style>
  <w:style w:type="paragraph" w:styleId="TOC2">
    <w:name w:val="toc 2"/>
    <w:basedOn w:val="Normal"/>
    <w:next w:val="Normal"/>
    <w:autoRedefine/>
    <w:uiPriority w:val="39"/>
    <w:rsid w:val="00B14F68"/>
    <w:pPr>
      <w:spacing w:before="120" w:after="120"/>
      <w:ind w:left="240"/>
    </w:pPr>
    <w:rPr>
      <w:rFonts w:ascii="Times New Roman" w:hAnsi="Times New Roman"/>
      <w:sz w:val="22"/>
    </w:rPr>
  </w:style>
  <w:style w:type="paragraph" w:styleId="TOC3">
    <w:name w:val="toc 3"/>
    <w:basedOn w:val="Normal"/>
    <w:next w:val="Normal"/>
    <w:autoRedefine/>
    <w:uiPriority w:val="39"/>
    <w:rsid w:val="00B14F68"/>
    <w:pPr>
      <w:spacing w:before="120" w:after="120"/>
      <w:ind w:left="480"/>
    </w:pPr>
    <w:rPr>
      <w:rFonts w:ascii="Times New Roman" w:hAnsi="Times New Roman"/>
    </w:rPr>
  </w:style>
  <w:style w:type="character" w:styleId="Hyperlink">
    <w:name w:val="Hyperlink"/>
    <w:basedOn w:val="DefaultParagraphFont"/>
    <w:uiPriority w:val="99"/>
    <w:rsid w:val="00B14F68"/>
    <w:rPr>
      <w:color w:val="0000FF"/>
      <w:u w:val="single"/>
    </w:rPr>
  </w:style>
  <w:style w:type="paragraph" w:styleId="BalloonText">
    <w:name w:val="Balloon Text"/>
    <w:basedOn w:val="Normal"/>
    <w:semiHidden/>
    <w:rsid w:val="00E75014"/>
    <w:rPr>
      <w:rFonts w:ascii="Tahoma" w:hAnsi="Tahoma" w:cs="Tahoma"/>
      <w:sz w:val="16"/>
      <w:szCs w:val="16"/>
    </w:rPr>
  </w:style>
  <w:style w:type="paragraph" w:styleId="TOC4">
    <w:name w:val="toc 4"/>
    <w:basedOn w:val="Normal"/>
    <w:next w:val="Normal"/>
    <w:autoRedefine/>
    <w:uiPriority w:val="39"/>
    <w:rsid w:val="00B14F68"/>
    <w:pPr>
      <w:spacing w:before="120" w:after="120"/>
    </w:pPr>
    <w:rPr>
      <w:rFonts w:ascii="Times New Roman" w:hAnsi="Times New Roman"/>
    </w:rPr>
  </w:style>
  <w:style w:type="paragraph" w:styleId="TOCHeading">
    <w:name w:val="TOC Heading"/>
    <w:basedOn w:val="Heading1"/>
    <w:next w:val="Normal"/>
    <w:uiPriority w:val="39"/>
    <w:qFormat/>
    <w:rsid w:val="00375F2B"/>
    <w:pPr>
      <w:keepLines/>
      <w:widowControl/>
      <w:numPr>
        <w:numId w:val="0"/>
      </w:numPr>
      <w:spacing w:before="480" w:after="0" w:line="276" w:lineRule="auto"/>
      <w:outlineLvl w:val="9"/>
    </w:pPr>
    <w:rPr>
      <w:rFonts w:ascii="Cambria" w:hAnsi="Cambria" w:cs="Times New Roman"/>
      <w:bCs/>
      <w:color w:val="365F91"/>
      <w:sz w:val="28"/>
      <w:szCs w:val="28"/>
    </w:rPr>
  </w:style>
  <w:style w:type="paragraph" w:styleId="ListParagraph">
    <w:name w:val="List Paragraph"/>
    <w:basedOn w:val="Normal"/>
    <w:uiPriority w:val="34"/>
    <w:qFormat/>
    <w:rsid w:val="00E203BD"/>
    <w:pPr>
      <w:spacing w:line="240" w:lineRule="atLeast"/>
      <w:contextualSpacing/>
    </w:pPr>
    <w:rPr>
      <w:rFonts w:ascii="Tahoma" w:hAnsi="Tahoma" w:cs="Tahoma"/>
    </w:rPr>
  </w:style>
  <w:style w:type="paragraph" w:customStyle="1" w:styleId="Instruction">
    <w:name w:val="Instruction"/>
    <w:basedOn w:val="Normal"/>
    <w:rsid w:val="00B95258"/>
    <w:pPr>
      <w:spacing w:line="240" w:lineRule="atLeast"/>
    </w:pPr>
    <w:rPr>
      <w:rFonts w:ascii="Tahoma" w:hAnsi="Tahoma" w:cs="Times New Roman"/>
      <w:i/>
      <w:color w:val="333333"/>
      <w:sz w:val="24"/>
    </w:rPr>
  </w:style>
  <w:style w:type="character" w:styleId="CommentReference">
    <w:name w:val="annotation reference"/>
    <w:basedOn w:val="DefaultParagraphFont"/>
    <w:rsid w:val="007438B0"/>
    <w:rPr>
      <w:sz w:val="16"/>
      <w:szCs w:val="16"/>
    </w:rPr>
  </w:style>
  <w:style w:type="paragraph" w:styleId="CommentText">
    <w:name w:val="annotation text"/>
    <w:basedOn w:val="Normal"/>
    <w:link w:val="CommentTextChar"/>
    <w:rsid w:val="007438B0"/>
  </w:style>
  <w:style w:type="character" w:customStyle="1" w:styleId="CommentTextChar">
    <w:name w:val="Comment Text Char"/>
    <w:basedOn w:val="DefaultParagraphFont"/>
    <w:link w:val="CommentText"/>
    <w:rsid w:val="007438B0"/>
    <w:rPr>
      <w:rFonts w:ascii="Arial" w:hAnsi="Arial" w:cs="Arial"/>
    </w:rPr>
  </w:style>
  <w:style w:type="paragraph" w:styleId="CommentSubject">
    <w:name w:val="annotation subject"/>
    <w:basedOn w:val="CommentText"/>
    <w:next w:val="CommentText"/>
    <w:link w:val="CommentSubjectChar"/>
    <w:rsid w:val="007438B0"/>
    <w:rPr>
      <w:b/>
      <w:bCs/>
    </w:rPr>
  </w:style>
  <w:style w:type="character" w:customStyle="1" w:styleId="CommentSubjectChar">
    <w:name w:val="Comment Subject Char"/>
    <w:basedOn w:val="CommentTextChar"/>
    <w:link w:val="CommentSubject"/>
    <w:rsid w:val="007438B0"/>
    <w:rPr>
      <w:rFonts w:ascii="Arial" w:hAnsi="Arial" w:cs="Arial"/>
      <w:b/>
      <w:bCs/>
    </w:rPr>
  </w:style>
  <w:style w:type="character" w:customStyle="1" w:styleId="apple-converted-space">
    <w:name w:val="apple-converted-space"/>
    <w:basedOn w:val="DefaultParagraphFont"/>
    <w:rsid w:val="00B23BEE"/>
  </w:style>
  <w:style w:type="paragraph" w:customStyle="1" w:styleId="ColumnRowHeader">
    <w:name w:val="Column/Row Header"/>
    <w:basedOn w:val="Normal"/>
    <w:next w:val="Normal"/>
    <w:rsid w:val="00804935"/>
    <w:pPr>
      <w:widowControl/>
      <w:spacing w:before="75" w:after="90"/>
    </w:pPr>
    <w:rPr>
      <w:rFonts w:ascii="Times New Roman" w:hAnsi="Times New Roman" w:cs="Times New Roman"/>
      <w:b/>
      <w:sz w:val="22"/>
      <w:szCs w:val="24"/>
    </w:rPr>
  </w:style>
  <w:style w:type="paragraph" w:customStyle="1" w:styleId="Indented2">
    <w:name w:val="Indented 2"/>
    <w:basedOn w:val="Normal"/>
    <w:rsid w:val="00804935"/>
    <w:pPr>
      <w:widowControl/>
      <w:spacing w:before="120" w:after="120"/>
      <w:ind w:left="990"/>
    </w:pPr>
    <w:rPr>
      <w:rFonts w:ascii="Times New Roman" w:hAnsi="Times New Roman" w:cs="Times New Roman"/>
      <w:sz w:val="22"/>
      <w:szCs w:val="24"/>
    </w:rPr>
  </w:style>
  <w:style w:type="paragraph" w:customStyle="1" w:styleId="Table">
    <w:name w:val="Table"/>
    <w:basedOn w:val="Normal"/>
    <w:rsid w:val="00804935"/>
    <w:pPr>
      <w:widowControl/>
      <w:spacing w:before="60" w:after="60"/>
      <w:ind w:left="2"/>
    </w:pPr>
    <w:rPr>
      <w:rFonts w:ascii="Times New Roman" w:hAnsi="Times New Roman" w:cs="Times New Roman"/>
      <w:sz w:val="22"/>
      <w:szCs w:val="24"/>
    </w:rPr>
  </w:style>
  <w:style w:type="paragraph" w:customStyle="1" w:styleId="bodyindent">
    <w:name w:val="body indent"/>
    <w:basedOn w:val="Normal"/>
    <w:rsid w:val="00804935"/>
    <w:pPr>
      <w:widowControl/>
      <w:ind w:left="720"/>
    </w:pPr>
    <w:rPr>
      <w:rFonts w:cs="Times New Roman"/>
    </w:rPr>
  </w:style>
  <w:style w:type="paragraph" w:styleId="Caption">
    <w:name w:val="caption"/>
    <w:basedOn w:val="Normal"/>
    <w:uiPriority w:val="35"/>
    <w:qFormat/>
    <w:rsid w:val="00D37CD7"/>
    <w:pPr>
      <w:widowControl/>
      <w:suppressLineNumbers/>
      <w:spacing w:before="120" w:after="120"/>
    </w:pPr>
    <w:rPr>
      <w:rFonts w:ascii="Times New Roman" w:eastAsia="Times New Roman" w:hAnsi="Times New Roman" w:cs="Tahoma"/>
      <w:i/>
      <w:iCs/>
      <w:sz w:val="24"/>
      <w:szCs w:val="24"/>
      <w:lang w:eastAsia="zh-CN"/>
    </w:rPr>
  </w:style>
  <w:style w:type="paragraph" w:styleId="BodyText">
    <w:name w:val="Body Text"/>
    <w:basedOn w:val="Normal"/>
    <w:link w:val="BodyTextChar"/>
    <w:unhideWhenUsed/>
    <w:rsid w:val="00D37CD7"/>
    <w:pPr>
      <w:widowControl/>
      <w:spacing w:after="120"/>
    </w:pPr>
    <w:rPr>
      <w:rFonts w:ascii="Times New Roman" w:eastAsia="Times New Roman" w:hAnsi="Times New Roman" w:cs="Times New Roman"/>
      <w:sz w:val="24"/>
      <w:lang w:eastAsia="zh-CN"/>
    </w:rPr>
  </w:style>
  <w:style w:type="character" w:customStyle="1" w:styleId="BodyTextChar">
    <w:name w:val="Body Text Char"/>
    <w:basedOn w:val="DefaultParagraphFont"/>
    <w:link w:val="BodyText"/>
    <w:rsid w:val="00D37CD7"/>
    <w:rPr>
      <w:rFonts w:eastAsia="Times New Roman"/>
      <w:sz w:val="24"/>
      <w:lang w:eastAsia="zh-CN"/>
    </w:rPr>
  </w:style>
  <w:style w:type="paragraph" w:styleId="NormalWeb">
    <w:name w:val="Normal (Web)"/>
    <w:basedOn w:val="Normal"/>
    <w:uiPriority w:val="99"/>
    <w:semiHidden/>
    <w:unhideWhenUsed/>
    <w:rsid w:val="00C63D50"/>
    <w:pPr>
      <w:widowControl/>
      <w:spacing w:before="100" w:beforeAutospacing="1" w:after="100" w:afterAutospacing="1"/>
    </w:pPr>
    <w:rPr>
      <w:rFonts w:ascii="Times New Roman" w:eastAsiaTheme="minorEastAsia" w:hAnsi="Times New Roman" w:cs="Times New Roman"/>
      <w:sz w:val="24"/>
      <w:szCs w:val="24"/>
      <w:lang w:eastAsia="zh-CN"/>
    </w:rPr>
  </w:style>
  <w:style w:type="character" w:styleId="FollowedHyperlink">
    <w:name w:val="FollowedHyperlink"/>
    <w:basedOn w:val="DefaultParagraphFont"/>
    <w:semiHidden/>
    <w:unhideWhenUsed/>
    <w:rsid w:val="004C67B6"/>
    <w:rPr>
      <w:color w:val="800080" w:themeColor="followedHyperlink"/>
      <w:u w:val="single"/>
    </w:rPr>
  </w:style>
  <w:style w:type="character" w:styleId="Emphasis">
    <w:name w:val="Emphasis"/>
    <w:basedOn w:val="DefaultParagraphFont"/>
    <w:qFormat/>
    <w:rsid w:val="004116B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565EC0"/>
    <w:pPr>
      <w:widowControl w:val="0"/>
    </w:pPr>
    <w:rPr>
      <w:rFonts w:ascii="Arial" w:hAnsi="Arial" w:cs="Arial"/>
    </w:rPr>
  </w:style>
  <w:style w:type="paragraph" w:styleId="Heading1">
    <w:name w:val="heading 1"/>
    <w:basedOn w:val="Normal"/>
    <w:next w:val="Normal"/>
    <w:qFormat/>
    <w:rsid w:val="00A44B0D"/>
    <w:pPr>
      <w:keepNext/>
      <w:numPr>
        <w:numId w:val="1"/>
      </w:numPr>
      <w:spacing w:before="120" w:after="60" w:line="240" w:lineRule="atLeast"/>
      <w:outlineLvl w:val="0"/>
    </w:pPr>
    <w:rPr>
      <w:b/>
    </w:rPr>
  </w:style>
  <w:style w:type="paragraph" w:styleId="Heading2">
    <w:name w:val="heading 2"/>
    <w:basedOn w:val="Heading1"/>
    <w:next w:val="Normal"/>
    <w:qFormat/>
    <w:rsid w:val="00A44B0D"/>
    <w:pPr>
      <w:numPr>
        <w:ilvl w:val="1"/>
      </w:numPr>
      <w:outlineLvl w:val="1"/>
    </w:pPr>
  </w:style>
  <w:style w:type="paragraph" w:styleId="Heading3">
    <w:name w:val="heading 3"/>
    <w:aliases w:val="Heading 3 Char"/>
    <w:basedOn w:val="Heading1"/>
    <w:next w:val="Normal"/>
    <w:link w:val="Heading3Char1"/>
    <w:qFormat/>
    <w:rsid w:val="00A44B0D"/>
    <w:pPr>
      <w:numPr>
        <w:ilvl w:val="2"/>
      </w:numPr>
      <w:outlineLvl w:val="2"/>
    </w:pPr>
    <w:rPr>
      <w:i/>
    </w:rPr>
  </w:style>
  <w:style w:type="paragraph" w:styleId="Heading4">
    <w:name w:val="heading 4"/>
    <w:basedOn w:val="Heading1"/>
    <w:next w:val="Normal"/>
    <w:qFormat/>
    <w:rsid w:val="00A44B0D"/>
    <w:pPr>
      <w:numPr>
        <w:ilvl w:val="3"/>
      </w:numPr>
      <w:outlineLvl w:val="3"/>
    </w:pPr>
  </w:style>
  <w:style w:type="paragraph" w:styleId="Heading5">
    <w:name w:val="heading 5"/>
    <w:basedOn w:val="Normal"/>
    <w:next w:val="Normal"/>
    <w:qFormat/>
    <w:rsid w:val="00A44B0D"/>
    <w:pPr>
      <w:numPr>
        <w:ilvl w:val="4"/>
        <w:numId w:val="1"/>
      </w:numPr>
      <w:spacing w:before="240" w:after="60" w:line="240" w:lineRule="atLeast"/>
      <w:outlineLvl w:val="4"/>
    </w:pPr>
    <w:rPr>
      <w:rFonts w:ascii="Times New Roman" w:hAnsi="Times New Roman"/>
      <w:sz w:val="22"/>
    </w:rPr>
  </w:style>
  <w:style w:type="paragraph" w:styleId="Heading6">
    <w:name w:val="heading 6"/>
    <w:basedOn w:val="Normal"/>
    <w:next w:val="Normal"/>
    <w:qFormat/>
    <w:rsid w:val="00A44B0D"/>
    <w:pPr>
      <w:numPr>
        <w:ilvl w:val="5"/>
        <w:numId w:val="1"/>
      </w:numPr>
      <w:spacing w:before="240" w:after="60" w:line="240" w:lineRule="atLeast"/>
      <w:outlineLvl w:val="5"/>
    </w:pPr>
    <w:rPr>
      <w:rFonts w:ascii="Times New Roman" w:hAnsi="Times New Roman"/>
      <w:i/>
      <w:sz w:val="22"/>
    </w:rPr>
  </w:style>
  <w:style w:type="paragraph" w:styleId="Heading7">
    <w:name w:val="heading 7"/>
    <w:basedOn w:val="Normal"/>
    <w:next w:val="Normal"/>
    <w:qFormat/>
    <w:rsid w:val="00A44B0D"/>
    <w:pPr>
      <w:numPr>
        <w:ilvl w:val="6"/>
        <w:numId w:val="1"/>
      </w:numPr>
      <w:spacing w:before="240" w:after="60" w:line="240" w:lineRule="atLeast"/>
      <w:outlineLvl w:val="6"/>
    </w:pPr>
    <w:rPr>
      <w:rFonts w:ascii="Times New Roman" w:hAnsi="Times New Roman"/>
    </w:rPr>
  </w:style>
  <w:style w:type="paragraph" w:styleId="Heading8">
    <w:name w:val="heading 8"/>
    <w:basedOn w:val="Normal"/>
    <w:next w:val="Normal"/>
    <w:qFormat/>
    <w:rsid w:val="00A44B0D"/>
    <w:pPr>
      <w:numPr>
        <w:ilvl w:val="7"/>
        <w:numId w:val="1"/>
      </w:numPr>
      <w:spacing w:before="240" w:after="60" w:line="240" w:lineRule="atLeast"/>
      <w:outlineLvl w:val="7"/>
    </w:pPr>
    <w:rPr>
      <w:rFonts w:ascii="Times New Roman" w:hAnsi="Times New Roman"/>
      <w:i/>
    </w:rPr>
  </w:style>
  <w:style w:type="paragraph" w:styleId="Heading9">
    <w:name w:val="heading 9"/>
    <w:basedOn w:val="Normal"/>
    <w:next w:val="Normal"/>
    <w:qFormat/>
    <w:rsid w:val="00A44B0D"/>
    <w:pPr>
      <w:numPr>
        <w:ilvl w:val="8"/>
        <w:numId w:val="1"/>
      </w:numPr>
      <w:spacing w:before="240" w:after="60" w:line="240" w:lineRule="atLeast"/>
      <w:outlineLvl w:val="8"/>
    </w:pPr>
    <w:rPr>
      <w:rFonts w:ascii="Times New Roman" w:hAnsi="Times New Roman"/>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1">
    <w:name w:val="Heading 3 Char1"/>
    <w:aliases w:val="Heading 3 Char Char"/>
    <w:basedOn w:val="DefaultParagraphFont"/>
    <w:link w:val="Heading3"/>
    <w:rsid w:val="00A44B0D"/>
    <w:rPr>
      <w:rFonts w:ascii="Arial" w:hAnsi="Arial" w:cs="Arial"/>
      <w:b/>
      <w:i/>
    </w:rPr>
  </w:style>
  <w:style w:type="table" w:styleId="TableGrid">
    <w:name w:val="Table Grid"/>
    <w:basedOn w:val="TableNormal"/>
    <w:rsid w:val="003222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173B75"/>
    <w:pPr>
      <w:tabs>
        <w:tab w:val="center" w:pos="4320"/>
        <w:tab w:val="right" w:pos="8640"/>
      </w:tabs>
    </w:pPr>
  </w:style>
  <w:style w:type="paragraph" w:styleId="Footer">
    <w:name w:val="footer"/>
    <w:basedOn w:val="Normal"/>
    <w:rsid w:val="00173B75"/>
    <w:pPr>
      <w:tabs>
        <w:tab w:val="center" w:pos="4320"/>
        <w:tab w:val="right" w:pos="8640"/>
      </w:tabs>
    </w:pPr>
  </w:style>
  <w:style w:type="character" w:styleId="PageNumber">
    <w:name w:val="page number"/>
    <w:basedOn w:val="DefaultParagraphFont"/>
    <w:rsid w:val="000E2410"/>
  </w:style>
  <w:style w:type="character" w:customStyle="1" w:styleId="StyleBold">
    <w:name w:val="Style Bold"/>
    <w:basedOn w:val="DefaultParagraphFont"/>
    <w:rsid w:val="00C40C50"/>
    <w:rPr>
      <w:rFonts w:ascii="Tahoma" w:hAnsi="Tahoma"/>
      <w:b/>
      <w:bCs/>
    </w:rPr>
  </w:style>
  <w:style w:type="character" w:customStyle="1" w:styleId="StyleItalicBlue">
    <w:name w:val="Style Italic Blue"/>
    <w:basedOn w:val="DefaultParagraphFont"/>
    <w:rsid w:val="00C40C50"/>
    <w:rPr>
      <w:rFonts w:ascii="Tahoma" w:hAnsi="Tahoma"/>
      <w:i/>
      <w:iCs/>
      <w:color w:val="0000FF"/>
    </w:rPr>
  </w:style>
  <w:style w:type="paragraph" w:styleId="TOC1">
    <w:name w:val="toc 1"/>
    <w:basedOn w:val="Normal"/>
    <w:next w:val="Normal"/>
    <w:autoRedefine/>
    <w:uiPriority w:val="39"/>
    <w:rsid w:val="00B14F68"/>
    <w:pPr>
      <w:spacing w:before="120" w:after="120"/>
    </w:pPr>
    <w:rPr>
      <w:rFonts w:ascii="Times New Roman" w:hAnsi="Times New Roman"/>
      <w:b/>
    </w:rPr>
  </w:style>
  <w:style w:type="paragraph" w:styleId="TOC2">
    <w:name w:val="toc 2"/>
    <w:basedOn w:val="Normal"/>
    <w:next w:val="Normal"/>
    <w:autoRedefine/>
    <w:uiPriority w:val="39"/>
    <w:rsid w:val="00B14F68"/>
    <w:pPr>
      <w:spacing w:before="120" w:after="120"/>
      <w:ind w:left="240"/>
    </w:pPr>
    <w:rPr>
      <w:rFonts w:ascii="Times New Roman" w:hAnsi="Times New Roman"/>
      <w:sz w:val="22"/>
    </w:rPr>
  </w:style>
  <w:style w:type="paragraph" w:styleId="TOC3">
    <w:name w:val="toc 3"/>
    <w:basedOn w:val="Normal"/>
    <w:next w:val="Normal"/>
    <w:autoRedefine/>
    <w:uiPriority w:val="39"/>
    <w:rsid w:val="00B14F68"/>
    <w:pPr>
      <w:spacing w:before="120" w:after="120"/>
      <w:ind w:left="480"/>
    </w:pPr>
    <w:rPr>
      <w:rFonts w:ascii="Times New Roman" w:hAnsi="Times New Roman"/>
    </w:rPr>
  </w:style>
  <w:style w:type="character" w:styleId="Hyperlink">
    <w:name w:val="Hyperlink"/>
    <w:basedOn w:val="DefaultParagraphFont"/>
    <w:uiPriority w:val="99"/>
    <w:rsid w:val="00B14F68"/>
    <w:rPr>
      <w:color w:val="0000FF"/>
      <w:u w:val="single"/>
    </w:rPr>
  </w:style>
  <w:style w:type="paragraph" w:styleId="BalloonText">
    <w:name w:val="Balloon Text"/>
    <w:basedOn w:val="Normal"/>
    <w:semiHidden/>
    <w:rsid w:val="00E75014"/>
    <w:rPr>
      <w:rFonts w:ascii="Tahoma" w:hAnsi="Tahoma" w:cs="Tahoma"/>
      <w:sz w:val="16"/>
      <w:szCs w:val="16"/>
    </w:rPr>
  </w:style>
  <w:style w:type="paragraph" w:styleId="TOC4">
    <w:name w:val="toc 4"/>
    <w:basedOn w:val="Normal"/>
    <w:next w:val="Normal"/>
    <w:autoRedefine/>
    <w:uiPriority w:val="39"/>
    <w:rsid w:val="00B14F68"/>
    <w:pPr>
      <w:spacing w:before="120" w:after="120"/>
    </w:pPr>
    <w:rPr>
      <w:rFonts w:ascii="Times New Roman" w:hAnsi="Times New Roman"/>
    </w:rPr>
  </w:style>
  <w:style w:type="paragraph" w:styleId="TOCHeading">
    <w:name w:val="TOC Heading"/>
    <w:basedOn w:val="Heading1"/>
    <w:next w:val="Normal"/>
    <w:uiPriority w:val="39"/>
    <w:qFormat/>
    <w:rsid w:val="00375F2B"/>
    <w:pPr>
      <w:keepLines/>
      <w:widowControl/>
      <w:numPr>
        <w:numId w:val="0"/>
      </w:numPr>
      <w:spacing w:before="480" w:after="0" w:line="276" w:lineRule="auto"/>
      <w:outlineLvl w:val="9"/>
    </w:pPr>
    <w:rPr>
      <w:rFonts w:ascii="Cambria" w:hAnsi="Cambria" w:cs="Times New Roman"/>
      <w:bCs/>
      <w:color w:val="365F91"/>
      <w:sz w:val="28"/>
      <w:szCs w:val="28"/>
    </w:rPr>
  </w:style>
  <w:style w:type="paragraph" w:styleId="ListParagraph">
    <w:name w:val="List Paragraph"/>
    <w:basedOn w:val="Normal"/>
    <w:uiPriority w:val="34"/>
    <w:qFormat/>
    <w:rsid w:val="00E203BD"/>
    <w:pPr>
      <w:spacing w:line="240" w:lineRule="atLeast"/>
      <w:contextualSpacing/>
    </w:pPr>
    <w:rPr>
      <w:rFonts w:ascii="Tahoma" w:hAnsi="Tahoma" w:cs="Tahoma"/>
    </w:rPr>
  </w:style>
  <w:style w:type="paragraph" w:customStyle="1" w:styleId="Instruction">
    <w:name w:val="Instruction"/>
    <w:basedOn w:val="Normal"/>
    <w:rsid w:val="00B95258"/>
    <w:pPr>
      <w:spacing w:line="240" w:lineRule="atLeast"/>
    </w:pPr>
    <w:rPr>
      <w:rFonts w:ascii="Tahoma" w:hAnsi="Tahoma" w:cs="Times New Roman"/>
      <w:i/>
      <w:color w:val="333333"/>
      <w:sz w:val="24"/>
    </w:rPr>
  </w:style>
  <w:style w:type="character" w:styleId="CommentReference">
    <w:name w:val="annotation reference"/>
    <w:basedOn w:val="DefaultParagraphFont"/>
    <w:rsid w:val="007438B0"/>
    <w:rPr>
      <w:sz w:val="16"/>
      <w:szCs w:val="16"/>
    </w:rPr>
  </w:style>
  <w:style w:type="paragraph" w:styleId="CommentText">
    <w:name w:val="annotation text"/>
    <w:basedOn w:val="Normal"/>
    <w:link w:val="CommentTextChar"/>
    <w:rsid w:val="007438B0"/>
  </w:style>
  <w:style w:type="character" w:customStyle="1" w:styleId="CommentTextChar">
    <w:name w:val="Comment Text Char"/>
    <w:basedOn w:val="DefaultParagraphFont"/>
    <w:link w:val="CommentText"/>
    <w:rsid w:val="007438B0"/>
    <w:rPr>
      <w:rFonts w:ascii="Arial" w:hAnsi="Arial" w:cs="Arial"/>
    </w:rPr>
  </w:style>
  <w:style w:type="paragraph" w:styleId="CommentSubject">
    <w:name w:val="annotation subject"/>
    <w:basedOn w:val="CommentText"/>
    <w:next w:val="CommentText"/>
    <w:link w:val="CommentSubjectChar"/>
    <w:rsid w:val="007438B0"/>
    <w:rPr>
      <w:b/>
      <w:bCs/>
    </w:rPr>
  </w:style>
  <w:style w:type="character" w:customStyle="1" w:styleId="CommentSubjectChar">
    <w:name w:val="Comment Subject Char"/>
    <w:basedOn w:val="CommentTextChar"/>
    <w:link w:val="CommentSubject"/>
    <w:rsid w:val="007438B0"/>
    <w:rPr>
      <w:rFonts w:ascii="Arial" w:hAnsi="Arial" w:cs="Arial"/>
      <w:b/>
      <w:bCs/>
    </w:rPr>
  </w:style>
  <w:style w:type="character" w:customStyle="1" w:styleId="apple-converted-space">
    <w:name w:val="apple-converted-space"/>
    <w:basedOn w:val="DefaultParagraphFont"/>
    <w:rsid w:val="00B23BEE"/>
  </w:style>
  <w:style w:type="paragraph" w:customStyle="1" w:styleId="ColumnRowHeader">
    <w:name w:val="Column/Row Header"/>
    <w:basedOn w:val="Normal"/>
    <w:next w:val="Normal"/>
    <w:rsid w:val="00804935"/>
    <w:pPr>
      <w:widowControl/>
      <w:spacing w:before="75" w:after="90"/>
    </w:pPr>
    <w:rPr>
      <w:rFonts w:ascii="Times New Roman" w:hAnsi="Times New Roman" w:cs="Times New Roman"/>
      <w:b/>
      <w:sz w:val="22"/>
      <w:szCs w:val="24"/>
    </w:rPr>
  </w:style>
  <w:style w:type="paragraph" w:customStyle="1" w:styleId="Indented2">
    <w:name w:val="Indented 2"/>
    <w:basedOn w:val="Normal"/>
    <w:rsid w:val="00804935"/>
    <w:pPr>
      <w:widowControl/>
      <w:spacing w:before="120" w:after="120"/>
      <w:ind w:left="990"/>
    </w:pPr>
    <w:rPr>
      <w:rFonts w:ascii="Times New Roman" w:hAnsi="Times New Roman" w:cs="Times New Roman"/>
      <w:sz w:val="22"/>
      <w:szCs w:val="24"/>
    </w:rPr>
  </w:style>
  <w:style w:type="paragraph" w:customStyle="1" w:styleId="Table">
    <w:name w:val="Table"/>
    <w:basedOn w:val="Normal"/>
    <w:rsid w:val="00804935"/>
    <w:pPr>
      <w:widowControl/>
      <w:spacing w:before="60" w:after="60"/>
      <w:ind w:left="2"/>
    </w:pPr>
    <w:rPr>
      <w:rFonts w:ascii="Times New Roman" w:hAnsi="Times New Roman" w:cs="Times New Roman"/>
      <w:sz w:val="22"/>
      <w:szCs w:val="24"/>
    </w:rPr>
  </w:style>
  <w:style w:type="paragraph" w:customStyle="1" w:styleId="bodyindent">
    <w:name w:val="body indent"/>
    <w:basedOn w:val="Normal"/>
    <w:rsid w:val="00804935"/>
    <w:pPr>
      <w:widowControl/>
      <w:ind w:left="720"/>
    </w:pPr>
    <w:rPr>
      <w:rFonts w:cs="Times New Roman"/>
    </w:rPr>
  </w:style>
  <w:style w:type="paragraph" w:styleId="Caption">
    <w:name w:val="caption"/>
    <w:basedOn w:val="Normal"/>
    <w:uiPriority w:val="35"/>
    <w:qFormat/>
    <w:rsid w:val="00D37CD7"/>
    <w:pPr>
      <w:widowControl/>
      <w:suppressLineNumbers/>
      <w:spacing w:before="120" w:after="120"/>
    </w:pPr>
    <w:rPr>
      <w:rFonts w:ascii="Times New Roman" w:eastAsia="Times New Roman" w:hAnsi="Times New Roman" w:cs="Tahoma"/>
      <w:i/>
      <w:iCs/>
      <w:sz w:val="24"/>
      <w:szCs w:val="24"/>
      <w:lang w:eastAsia="zh-CN"/>
    </w:rPr>
  </w:style>
  <w:style w:type="paragraph" w:styleId="BodyText">
    <w:name w:val="Body Text"/>
    <w:basedOn w:val="Normal"/>
    <w:link w:val="BodyTextChar"/>
    <w:unhideWhenUsed/>
    <w:rsid w:val="00D37CD7"/>
    <w:pPr>
      <w:widowControl/>
      <w:spacing w:after="120"/>
    </w:pPr>
    <w:rPr>
      <w:rFonts w:ascii="Times New Roman" w:eastAsia="Times New Roman" w:hAnsi="Times New Roman" w:cs="Times New Roman"/>
      <w:sz w:val="24"/>
      <w:lang w:eastAsia="zh-CN"/>
    </w:rPr>
  </w:style>
  <w:style w:type="character" w:customStyle="1" w:styleId="BodyTextChar">
    <w:name w:val="Body Text Char"/>
    <w:basedOn w:val="DefaultParagraphFont"/>
    <w:link w:val="BodyText"/>
    <w:rsid w:val="00D37CD7"/>
    <w:rPr>
      <w:rFonts w:eastAsia="Times New Roman"/>
      <w:sz w:val="24"/>
      <w:lang w:eastAsia="zh-CN"/>
    </w:rPr>
  </w:style>
  <w:style w:type="paragraph" w:styleId="NormalWeb">
    <w:name w:val="Normal (Web)"/>
    <w:basedOn w:val="Normal"/>
    <w:uiPriority w:val="99"/>
    <w:semiHidden/>
    <w:unhideWhenUsed/>
    <w:rsid w:val="00C63D50"/>
    <w:pPr>
      <w:widowControl/>
      <w:spacing w:before="100" w:beforeAutospacing="1" w:after="100" w:afterAutospacing="1"/>
    </w:pPr>
    <w:rPr>
      <w:rFonts w:ascii="Times New Roman" w:eastAsiaTheme="minorEastAsia" w:hAnsi="Times New Roman" w:cs="Times New Roman"/>
      <w:sz w:val="24"/>
      <w:szCs w:val="24"/>
      <w:lang w:eastAsia="zh-CN"/>
    </w:rPr>
  </w:style>
  <w:style w:type="character" w:styleId="FollowedHyperlink">
    <w:name w:val="FollowedHyperlink"/>
    <w:basedOn w:val="DefaultParagraphFont"/>
    <w:semiHidden/>
    <w:unhideWhenUsed/>
    <w:rsid w:val="004C67B6"/>
    <w:rPr>
      <w:color w:val="800080" w:themeColor="followedHyperlink"/>
      <w:u w:val="single"/>
    </w:rPr>
  </w:style>
  <w:style w:type="character" w:styleId="Emphasis">
    <w:name w:val="Emphasis"/>
    <w:basedOn w:val="DefaultParagraphFont"/>
    <w:qFormat/>
    <w:rsid w:val="004116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2719802">
      <w:bodyDiv w:val="1"/>
      <w:marLeft w:val="0"/>
      <w:marRight w:val="0"/>
      <w:marTop w:val="0"/>
      <w:marBottom w:val="0"/>
      <w:divBdr>
        <w:top w:val="none" w:sz="0" w:space="0" w:color="auto"/>
        <w:left w:val="none" w:sz="0" w:space="0" w:color="auto"/>
        <w:bottom w:val="none" w:sz="0" w:space="0" w:color="auto"/>
        <w:right w:val="none" w:sz="0" w:space="0" w:color="auto"/>
      </w:divBdr>
    </w:div>
    <w:div w:id="851381309">
      <w:bodyDiv w:val="1"/>
      <w:marLeft w:val="0"/>
      <w:marRight w:val="0"/>
      <w:marTop w:val="0"/>
      <w:marBottom w:val="0"/>
      <w:divBdr>
        <w:top w:val="none" w:sz="0" w:space="0" w:color="auto"/>
        <w:left w:val="none" w:sz="0" w:space="0" w:color="auto"/>
        <w:bottom w:val="none" w:sz="0" w:space="0" w:color="auto"/>
        <w:right w:val="none" w:sz="0" w:space="0" w:color="auto"/>
      </w:divBdr>
    </w:div>
    <w:div w:id="1063797647">
      <w:bodyDiv w:val="1"/>
      <w:marLeft w:val="0"/>
      <w:marRight w:val="0"/>
      <w:marTop w:val="0"/>
      <w:marBottom w:val="0"/>
      <w:divBdr>
        <w:top w:val="none" w:sz="0" w:space="0" w:color="auto"/>
        <w:left w:val="none" w:sz="0" w:space="0" w:color="auto"/>
        <w:bottom w:val="none" w:sz="0" w:space="0" w:color="auto"/>
        <w:right w:val="none" w:sz="0" w:space="0" w:color="auto"/>
      </w:divBdr>
      <w:divsChild>
        <w:div w:id="1630428321">
          <w:marLeft w:val="893"/>
          <w:marRight w:val="0"/>
          <w:marTop w:val="86"/>
          <w:marBottom w:val="0"/>
          <w:divBdr>
            <w:top w:val="none" w:sz="0" w:space="0" w:color="auto"/>
            <w:left w:val="none" w:sz="0" w:space="0" w:color="auto"/>
            <w:bottom w:val="none" w:sz="0" w:space="0" w:color="auto"/>
            <w:right w:val="none" w:sz="0" w:space="0" w:color="auto"/>
          </w:divBdr>
        </w:div>
      </w:divsChild>
    </w:div>
    <w:div w:id="1232352248">
      <w:bodyDiv w:val="1"/>
      <w:marLeft w:val="0"/>
      <w:marRight w:val="0"/>
      <w:marTop w:val="0"/>
      <w:marBottom w:val="0"/>
      <w:divBdr>
        <w:top w:val="none" w:sz="0" w:space="0" w:color="auto"/>
        <w:left w:val="none" w:sz="0" w:space="0" w:color="auto"/>
        <w:bottom w:val="none" w:sz="0" w:space="0" w:color="auto"/>
        <w:right w:val="none" w:sz="0" w:space="0" w:color="auto"/>
      </w:divBdr>
    </w:div>
    <w:div w:id="1359433457">
      <w:bodyDiv w:val="1"/>
      <w:marLeft w:val="0"/>
      <w:marRight w:val="0"/>
      <w:marTop w:val="0"/>
      <w:marBottom w:val="0"/>
      <w:divBdr>
        <w:top w:val="none" w:sz="0" w:space="0" w:color="auto"/>
        <w:left w:val="none" w:sz="0" w:space="0" w:color="auto"/>
        <w:bottom w:val="none" w:sz="0" w:space="0" w:color="auto"/>
        <w:right w:val="none" w:sz="0" w:space="0" w:color="auto"/>
      </w:divBdr>
    </w:div>
    <w:div w:id="1471362993">
      <w:bodyDiv w:val="1"/>
      <w:marLeft w:val="0"/>
      <w:marRight w:val="0"/>
      <w:marTop w:val="0"/>
      <w:marBottom w:val="0"/>
      <w:divBdr>
        <w:top w:val="none" w:sz="0" w:space="0" w:color="auto"/>
        <w:left w:val="none" w:sz="0" w:space="0" w:color="auto"/>
        <w:bottom w:val="none" w:sz="0" w:space="0" w:color="auto"/>
        <w:right w:val="none" w:sz="0" w:space="0" w:color="auto"/>
      </w:divBdr>
    </w:div>
    <w:div w:id="1819034531">
      <w:bodyDiv w:val="1"/>
      <w:marLeft w:val="0"/>
      <w:marRight w:val="0"/>
      <w:marTop w:val="0"/>
      <w:marBottom w:val="0"/>
      <w:divBdr>
        <w:top w:val="none" w:sz="0" w:space="0" w:color="auto"/>
        <w:left w:val="none" w:sz="0" w:space="0" w:color="auto"/>
        <w:bottom w:val="none" w:sz="0" w:space="0" w:color="auto"/>
        <w:right w:val="none" w:sz="0" w:space="0" w:color="auto"/>
      </w:divBdr>
      <w:divsChild>
        <w:div w:id="761293137">
          <w:marLeft w:val="893"/>
          <w:marRight w:val="0"/>
          <w:marTop w:val="86"/>
          <w:marBottom w:val="0"/>
          <w:divBdr>
            <w:top w:val="none" w:sz="0" w:space="0" w:color="auto"/>
            <w:left w:val="none" w:sz="0" w:space="0" w:color="auto"/>
            <w:bottom w:val="none" w:sz="0" w:space="0" w:color="auto"/>
            <w:right w:val="none" w:sz="0" w:space="0" w:color="auto"/>
          </w:divBdr>
        </w:div>
      </w:divsChild>
    </w:div>
    <w:div w:id="1831018218">
      <w:bodyDiv w:val="1"/>
      <w:marLeft w:val="0"/>
      <w:marRight w:val="0"/>
      <w:marTop w:val="0"/>
      <w:marBottom w:val="0"/>
      <w:divBdr>
        <w:top w:val="none" w:sz="0" w:space="0" w:color="auto"/>
        <w:left w:val="none" w:sz="0" w:space="0" w:color="auto"/>
        <w:bottom w:val="none" w:sz="0" w:space="0" w:color="auto"/>
        <w:right w:val="none" w:sz="0" w:space="0" w:color="auto"/>
      </w:divBdr>
    </w:div>
    <w:div w:id="1978993365">
      <w:bodyDiv w:val="1"/>
      <w:marLeft w:val="0"/>
      <w:marRight w:val="0"/>
      <w:marTop w:val="0"/>
      <w:marBottom w:val="0"/>
      <w:divBdr>
        <w:top w:val="none" w:sz="0" w:space="0" w:color="auto"/>
        <w:left w:val="none" w:sz="0" w:space="0" w:color="auto"/>
        <w:bottom w:val="none" w:sz="0" w:space="0" w:color="auto"/>
        <w:right w:val="none" w:sz="0" w:space="0" w:color="auto"/>
      </w:divBdr>
      <w:divsChild>
        <w:div w:id="373696785">
          <w:marLeft w:val="0"/>
          <w:marRight w:val="0"/>
          <w:marTop w:val="0"/>
          <w:marBottom w:val="0"/>
          <w:divBdr>
            <w:top w:val="none" w:sz="0" w:space="0" w:color="auto"/>
            <w:left w:val="none" w:sz="0" w:space="0" w:color="auto"/>
            <w:bottom w:val="none" w:sz="0" w:space="0" w:color="auto"/>
            <w:right w:val="none" w:sz="0" w:space="0" w:color="auto"/>
          </w:divBdr>
        </w:div>
      </w:divsChild>
    </w:div>
    <w:div w:id="212429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117" Type="http://schemas.openxmlformats.org/officeDocument/2006/relationships/oleObject" Target="embeddings/oleObject53.bin"/><Relationship Id="rId21" Type="http://schemas.openxmlformats.org/officeDocument/2006/relationships/oleObject" Target="embeddings/oleObject5.bin"/><Relationship Id="rId42" Type="http://schemas.openxmlformats.org/officeDocument/2006/relationships/image" Target="media/image16.emf"/><Relationship Id="rId47" Type="http://schemas.openxmlformats.org/officeDocument/2006/relationships/oleObject" Target="embeddings/oleObject18.bin"/><Relationship Id="rId63" Type="http://schemas.openxmlformats.org/officeDocument/2006/relationships/oleObject" Target="embeddings/oleObject26.bin"/><Relationship Id="rId68" Type="http://schemas.openxmlformats.org/officeDocument/2006/relationships/image" Target="media/image29.emf"/><Relationship Id="rId84" Type="http://schemas.openxmlformats.org/officeDocument/2006/relationships/image" Target="media/image37.emf"/><Relationship Id="rId89" Type="http://schemas.openxmlformats.org/officeDocument/2006/relationships/oleObject" Target="embeddings/oleObject39.bin"/><Relationship Id="rId112" Type="http://schemas.openxmlformats.org/officeDocument/2006/relationships/image" Target="media/image51.emf"/><Relationship Id="rId133" Type="http://schemas.openxmlformats.org/officeDocument/2006/relationships/oleObject" Target="embeddings/oleObject61.bin"/><Relationship Id="rId138" Type="http://schemas.openxmlformats.org/officeDocument/2006/relationships/image" Target="media/image64.emf"/><Relationship Id="rId154" Type="http://schemas.openxmlformats.org/officeDocument/2006/relationships/image" Target="media/image72.emf"/><Relationship Id="rId159" Type="http://schemas.openxmlformats.org/officeDocument/2006/relationships/oleObject" Target="embeddings/oleObject74.bin"/><Relationship Id="rId170" Type="http://schemas.openxmlformats.org/officeDocument/2006/relationships/header" Target="header1.xml"/><Relationship Id="rId16" Type="http://schemas.openxmlformats.org/officeDocument/2006/relationships/image" Target="media/image3.emf"/><Relationship Id="rId107" Type="http://schemas.openxmlformats.org/officeDocument/2006/relationships/oleObject" Target="embeddings/oleObject48.bin"/><Relationship Id="rId11" Type="http://schemas.openxmlformats.org/officeDocument/2006/relationships/endnotes" Target="endnotes.xml"/><Relationship Id="rId32" Type="http://schemas.openxmlformats.org/officeDocument/2006/relationships/image" Target="media/image11.e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24.emf"/><Relationship Id="rId74" Type="http://schemas.openxmlformats.org/officeDocument/2006/relationships/image" Target="media/image32.emf"/><Relationship Id="rId79" Type="http://schemas.openxmlformats.org/officeDocument/2006/relationships/oleObject" Target="embeddings/oleObject34.bin"/><Relationship Id="rId102" Type="http://schemas.openxmlformats.org/officeDocument/2006/relationships/image" Target="media/image46.emf"/><Relationship Id="rId123" Type="http://schemas.openxmlformats.org/officeDocument/2006/relationships/oleObject" Target="embeddings/oleObject56.bin"/><Relationship Id="rId128" Type="http://schemas.openxmlformats.org/officeDocument/2006/relationships/image" Target="media/image59.emf"/><Relationship Id="rId144" Type="http://schemas.openxmlformats.org/officeDocument/2006/relationships/image" Target="media/image67.emf"/><Relationship Id="rId149" Type="http://schemas.openxmlformats.org/officeDocument/2006/relationships/oleObject" Target="embeddings/oleObject69.bin"/><Relationship Id="rId5" Type="http://schemas.openxmlformats.org/officeDocument/2006/relationships/numbering" Target="numbering.xml"/><Relationship Id="rId90" Type="http://schemas.openxmlformats.org/officeDocument/2006/relationships/image" Target="media/image40.emf"/><Relationship Id="rId95" Type="http://schemas.openxmlformats.org/officeDocument/2006/relationships/oleObject" Target="embeddings/oleObject42.bin"/><Relationship Id="rId160" Type="http://schemas.openxmlformats.org/officeDocument/2006/relationships/image" Target="media/image75.emf"/><Relationship Id="rId165" Type="http://schemas.openxmlformats.org/officeDocument/2006/relationships/oleObject" Target="embeddings/oleObject77.bin"/><Relationship Id="rId22" Type="http://schemas.openxmlformats.org/officeDocument/2006/relationships/image" Target="media/image6.emf"/><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19.emf"/><Relationship Id="rId64" Type="http://schemas.openxmlformats.org/officeDocument/2006/relationships/image" Target="media/image27.emf"/><Relationship Id="rId69" Type="http://schemas.openxmlformats.org/officeDocument/2006/relationships/oleObject" Target="embeddings/oleObject29.bin"/><Relationship Id="rId113" Type="http://schemas.openxmlformats.org/officeDocument/2006/relationships/oleObject" Target="embeddings/oleObject51.bin"/><Relationship Id="rId118" Type="http://schemas.openxmlformats.org/officeDocument/2006/relationships/image" Target="media/image54.emf"/><Relationship Id="rId134" Type="http://schemas.openxmlformats.org/officeDocument/2006/relationships/image" Target="media/image62.emf"/><Relationship Id="rId139" Type="http://schemas.openxmlformats.org/officeDocument/2006/relationships/oleObject" Target="embeddings/oleObject64.bin"/><Relationship Id="rId80" Type="http://schemas.openxmlformats.org/officeDocument/2006/relationships/image" Target="media/image35.emf"/><Relationship Id="rId85" Type="http://schemas.openxmlformats.org/officeDocument/2006/relationships/oleObject" Target="embeddings/oleObject37.bin"/><Relationship Id="rId150" Type="http://schemas.openxmlformats.org/officeDocument/2006/relationships/image" Target="media/image70.emf"/><Relationship Id="rId155" Type="http://schemas.openxmlformats.org/officeDocument/2006/relationships/oleObject" Target="embeddings/oleObject72.bin"/><Relationship Id="rId171" Type="http://schemas.openxmlformats.org/officeDocument/2006/relationships/footer" Target="footer1.xml"/><Relationship Id="rId12" Type="http://schemas.openxmlformats.org/officeDocument/2006/relationships/image" Target="media/image1.e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4.emf"/><Relationship Id="rId59" Type="http://schemas.openxmlformats.org/officeDocument/2006/relationships/oleObject" Target="embeddings/oleObject24.bin"/><Relationship Id="rId103" Type="http://schemas.openxmlformats.org/officeDocument/2006/relationships/oleObject" Target="embeddings/oleObject46.bin"/><Relationship Id="rId108" Type="http://schemas.openxmlformats.org/officeDocument/2006/relationships/image" Target="media/image49.emf"/><Relationship Id="rId124" Type="http://schemas.openxmlformats.org/officeDocument/2006/relationships/image" Target="media/image57.emf"/><Relationship Id="rId129" Type="http://schemas.openxmlformats.org/officeDocument/2006/relationships/oleObject" Target="embeddings/oleObject59.bin"/><Relationship Id="rId54" Type="http://schemas.openxmlformats.org/officeDocument/2006/relationships/image" Target="media/image22.emf"/><Relationship Id="rId70" Type="http://schemas.openxmlformats.org/officeDocument/2006/relationships/image" Target="media/image30.emf"/><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3.emf"/><Relationship Id="rId140" Type="http://schemas.openxmlformats.org/officeDocument/2006/relationships/image" Target="media/image65.emf"/><Relationship Id="rId145" Type="http://schemas.openxmlformats.org/officeDocument/2006/relationships/oleObject" Target="embeddings/oleObject67.bin"/><Relationship Id="rId161" Type="http://schemas.openxmlformats.org/officeDocument/2006/relationships/oleObject" Target="embeddings/oleObject75.bin"/><Relationship Id="rId166" Type="http://schemas.openxmlformats.org/officeDocument/2006/relationships/image" Target="media/image78.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54.bin"/><Relationship Id="rId127" Type="http://schemas.openxmlformats.org/officeDocument/2006/relationships/oleObject" Target="embeddings/oleObject58.bin"/><Relationship Id="rId10" Type="http://schemas.openxmlformats.org/officeDocument/2006/relationships/footnotes" Target="footnotes.xml"/><Relationship Id="rId31" Type="http://schemas.openxmlformats.org/officeDocument/2006/relationships/oleObject" Target="embeddings/oleObject10.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4.emf"/><Relationship Id="rId81" Type="http://schemas.openxmlformats.org/officeDocument/2006/relationships/oleObject" Target="embeddings/oleObject35.bin"/><Relationship Id="rId86" Type="http://schemas.openxmlformats.org/officeDocument/2006/relationships/image" Target="media/image38.emf"/><Relationship Id="rId94" Type="http://schemas.openxmlformats.org/officeDocument/2006/relationships/image" Target="media/image42.e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56.emf"/><Relationship Id="rId130" Type="http://schemas.openxmlformats.org/officeDocument/2006/relationships/image" Target="media/image60.emf"/><Relationship Id="rId135" Type="http://schemas.openxmlformats.org/officeDocument/2006/relationships/oleObject" Target="embeddings/oleObject62.bin"/><Relationship Id="rId143" Type="http://schemas.openxmlformats.org/officeDocument/2006/relationships/oleObject" Target="embeddings/oleObject66.bin"/><Relationship Id="rId148" Type="http://schemas.openxmlformats.org/officeDocument/2006/relationships/image" Target="media/image69.emf"/><Relationship Id="rId151" Type="http://schemas.openxmlformats.org/officeDocument/2006/relationships/oleObject" Target="embeddings/oleObject70.bin"/><Relationship Id="rId156" Type="http://schemas.openxmlformats.org/officeDocument/2006/relationships/image" Target="media/image73.emf"/><Relationship Id="rId164" Type="http://schemas.openxmlformats.org/officeDocument/2006/relationships/image" Target="media/image77.emf"/><Relationship Id="rId169" Type="http://schemas.openxmlformats.org/officeDocument/2006/relationships/oleObject" Target="embeddings/oleObject79.bin"/><Relationship Id="rId4" Type="http://schemas.openxmlformats.org/officeDocument/2006/relationships/customXml" Target="../customXml/item4.xml"/><Relationship Id="rId9" Type="http://schemas.openxmlformats.org/officeDocument/2006/relationships/webSettings" Target="webSettings.xml"/><Relationship Id="rId172" Type="http://schemas.openxmlformats.org/officeDocument/2006/relationships/fontTable" Target="fontTable.xml"/><Relationship Id="rId13" Type="http://schemas.openxmlformats.org/officeDocument/2006/relationships/oleObject" Target="embeddings/oleObject1.bin"/><Relationship Id="rId18" Type="http://schemas.openxmlformats.org/officeDocument/2006/relationships/image" Target="media/image4.emf"/><Relationship Id="rId39" Type="http://schemas.openxmlformats.org/officeDocument/2006/relationships/oleObject" Target="embeddings/oleObject14.bin"/><Relationship Id="rId109" Type="http://schemas.openxmlformats.org/officeDocument/2006/relationships/oleObject" Target="embeddings/oleObject49.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22.bin"/><Relationship Id="rId76" Type="http://schemas.openxmlformats.org/officeDocument/2006/relationships/image" Target="media/image33.emf"/><Relationship Id="rId97" Type="http://schemas.openxmlformats.org/officeDocument/2006/relationships/oleObject" Target="embeddings/oleObject43.bin"/><Relationship Id="rId104" Type="http://schemas.openxmlformats.org/officeDocument/2006/relationships/image" Target="media/image47.emf"/><Relationship Id="rId120" Type="http://schemas.openxmlformats.org/officeDocument/2006/relationships/image" Target="media/image55.e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image" Target="media/image68.emf"/><Relationship Id="rId167" Type="http://schemas.openxmlformats.org/officeDocument/2006/relationships/oleObject" Target="embeddings/oleObject78.bin"/><Relationship Id="rId7" Type="http://schemas.microsoft.com/office/2007/relationships/stylesWithEffects" Target="stylesWithEffects.xml"/><Relationship Id="rId71" Type="http://schemas.openxmlformats.org/officeDocument/2006/relationships/oleObject" Target="embeddings/oleObject30.bin"/><Relationship Id="rId92" Type="http://schemas.openxmlformats.org/officeDocument/2006/relationships/image" Target="media/image41.emf"/><Relationship Id="rId162" Type="http://schemas.openxmlformats.org/officeDocument/2006/relationships/image" Target="media/image76.emf"/><Relationship Id="rId2" Type="http://schemas.openxmlformats.org/officeDocument/2006/relationships/customXml" Target="../customXml/item2.xml"/><Relationship Id="rId29" Type="http://schemas.openxmlformats.org/officeDocument/2006/relationships/oleObject" Target="embeddings/oleObject9.bin"/><Relationship Id="rId24" Type="http://schemas.openxmlformats.org/officeDocument/2006/relationships/image" Target="media/image7.emf"/><Relationship Id="rId40" Type="http://schemas.openxmlformats.org/officeDocument/2006/relationships/image" Target="media/image15.emf"/><Relationship Id="rId45" Type="http://schemas.openxmlformats.org/officeDocument/2006/relationships/oleObject" Target="embeddings/oleObject17.bin"/><Relationship Id="rId66" Type="http://schemas.openxmlformats.org/officeDocument/2006/relationships/image" Target="media/image28.emf"/><Relationship Id="rId87" Type="http://schemas.openxmlformats.org/officeDocument/2006/relationships/oleObject" Target="embeddings/oleObject38.bin"/><Relationship Id="rId110" Type="http://schemas.openxmlformats.org/officeDocument/2006/relationships/image" Target="media/image50.e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3.emf"/><Relationship Id="rId157" Type="http://schemas.openxmlformats.org/officeDocument/2006/relationships/oleObject" Target="embeddings/oleObject73.bin"/><Relationship Id="rId61" Type="http://schemas.openxmlformats.org/officeDocument/2006/relationships/oleObject" Target="embeddings/oleObject25.bin"/><Relationship Id="rId82" Type="http://schemas.openxmlformats.org/officeDocument/2006/relationships/image" Target="media/image36.emf"/><Relationship Id="rId152" Type="http://schemas.openxmlformats.org/officeDocument/2006/relationships/image" Target="media/image71.emf"/><Relationship Id="rId173" Type="http://schemas.openxmlformats.org/officeDocument/2006/relationships/theme" Target="theme/theme1.xml"/><Relationship Id="rId19" Type="http://schemas.openxmlformats.org/officeDocument/2006/relationships/oleObject" Target="embeddings/oleObject4.bin"/><Relationship Id="rId14" Type="http://schemas.openxmlformats.org/officeDocument/2006/relationships/image" Target="media/image2.emf"/><Relationship Id="rId30" Type="http://schemas.openxmlformats.org/officeDocument/2006/relationships/image" Target="media/image10.emf"/><Relationship Id="rId35" Type="http://schemas.openxmlformats.org/officeDocument/2006/relationships/oleObject" Target="embeddings/oleObject12.bin"/><Relationship Id="rId56" Type="http://schemas.openxmlformats.org/officeDocument/2006/relationships/image" Target="media/image23.emf"/><Relationship Id="rId77" Type="http://schemas.openxmlformats.org/officeDocument/2006/relationships/oleObject" Target="embeddings/oleObject33.bin"/><Relationship Id="rId100" Type="http://schemas.openxmlformats.org/officeDocument/2006/relationships/image" Target="media/image45.emf"/><Relationship Id="rId105" Type="http://schemas.openxmlformats.org/officeDocument/2006/relationships/oleObject" Target="embeddings/oleObject47.bin"/><Relationship Id="rId126" Type="http://schemas.openxmlformats.org/officeDocument/2006/relationships/image" Target="media/image58.emf"/><Relationship Id="rId147" Type="http://schemas.openxmlformats.org/officeDocument/2006/relationships/oleObject" Target="embeddings/oleObject68.bin"/><Relationship Id="rId168" Type="http://schemas.openxmlformats.org/officeDocument/2006/relationships/image" Target="media/image79.emf"/><Relationship Id="rId8" Type="http://schemas.openxmlformats.org/officeDocument/2006/relationships/settings" Target="settings.xml"/><Relationship Id="rId51" Type="http://schemas.openxmlformats.org/officeDocument/2006/relationships/oleObject" Target="embeddings/oleObject20.bin"/><Relationship Id="rId72" Type="http://schemas.openxmlformats.org/officeDocument/2006/relationships/image" Target="media/image31.emf"/><Relationship Id="rId93" Type="http://schemas.openxmlformats.org/officeDocument/2006/relationships/oleObject" Target="embeddings/oleObject41.bin"/><Relationship Id="rId98" Type="http://schemas.openxmlformats.org/officeDocument/2006/relationships/image" Target="media/image44.emf"/><Relationship Id="rId121" Type="http://schemas.openxmlformats.org/officeDocument/2006/relationships/oleObject" Target="embeddings/oleObject55.bin"/><Relationship Id="rId142" Type="http://schemas.openxmlformats.org/officeDocument/2006/relationships/image" Target="media/image66.emf"/><Relationship Id="rId163" Type="http://schemas.openxmlformats.org/officeDocument/2006/relationships/oleObject" Target="embeddings/oleObject76.bin"/><Relationship Id="rId3" Type="http://schemas.openxmlformats.org/officeDocument/2006/relationships/customXml" Target="../customXml/item3.xml"/><Relationship Id="rId25" Type="http://schemas.openxmlformats.org/officeDocument/2006/relationships/oleObject" Target="embeddings/oleObject7.bin"/><Relationship Id="rId46" Type="http://schemas.openxmlformats.org/officeDocument/2006/relationships/image" Target="media/image18.emf"/><Relationship Id="rId67" Type="http://schemas.openxmlformats.org/officeDocument/2006/relationships/oleObject" Target="embeddings/oleObject28.bin"/><Relationship Id="rId116" Type="http://schemas.openxmlformats.org/officeDocument/2006/relationships/image" Target="media/image53.emf"/><Relationship Id="rId137" Type="http://schemas.openxmlformats.org/officeDocument/2006/relationships/oleObject" Target="embeddings/oleObject63.bin"/><Relationship Id="rId158" Type="http://schemas.openxmlformats.org/officeDocument/2006/relationships/image" Target="media/image74.emf"/><Relationship Id="rId20" Type="http://schemas.openxmlformats.org/officeDocument/2006/relationships/image" Target="media/image5.emf"/><Relationship Id="rId41" Type="http://schemas.openxmlformats.org/officeDocument/2006/relationships/oleObject" Target="embeddings/oleObject15.bin"/><Relationship Id="rId62" Type="http://schemas.openxmlformats.org/officeDocument/2006/relationships/image" Target="media/image26.emf"/><Relationship Id="rId83" Type="http://schemas.openxmlformats.org/officeDocument/2006/relationships/oleObject" Target="embeddings/oleObject36.bin"/><Relationship Id="rId88" Type="http://schemas.openxmlformats.org/officeDocument/2006/relationships/image" Target="media/image39.emf"/><Relationship Id="rId111" Type="http://schemas.openxmlformats.org/officeDocument/2006/relationships/oleObject" Target="embeddings/oleObject50.bin"/><Relationship Id="rId132" Type="http://schemas.openxmlformats.org/officeDocument/2006/relationships/image" Target="media/image61.emf"/><Relationship Id="rId153" Type="http://schemas.openxmlformats.org/officeDocument/2006/relationships/oleObject" Target="embeddings/oleObject71.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hristopher.keller\Desktop\Chris\Software%20Doc%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3F03A4A7D12234BA5AE79F2E2EFD2F1" ma:contentTypeVersion="0" ma:contentTypeDescription="Create a new document." ma:contentTypeScope="" ma:versionID="f6a76549fc954cc313a97521c9d82c7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D3FDE-A526-403A-9C95-45FC082F0A0A}">
  <ds:schemaRefs>
    <ds:schemaRef ds:uri="http://schemas.microsoft.com/sharepoint/v3/contenttype/forms"/>
  </ds:schemaRefs>
</ds:datastoreItem>
</file>

<file path=customXml/itemProps2.xml><?xml version="1.0" encoding="utf-8"?>
<ds:datastoreItem xmlns:ds="http://schemas.openxmlformats.org/officeDocument/2006/customXml" ds:itemID="{EC78ACA3-694F-4AE7-BBFD-4E586D1464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E8CDCE8-0305-46A8-8EA7-B3D790FF6C4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2CA793F-6F32-40BE-BC79-C5F8E52AF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 Doc Template</Template>
  <TotalTime>0</TotalTime>
  <Pages>3</Pages>
  <Words>6171</Words>
  <Characters>35180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Software Documentation Plan</vt:lpstr>
    </vt:vector>
  </TitlesOfParts>
  <Company>Covidien</Company>
  <LinksUpToDate>false</LinksUpToDate>
  <CharactersWithSpaces>41269</CharactersWithSpaces>
  <SharedDoc>false</SharedDoc>
  <HLinks>
    <vt:vector size="306" baseType="variant">
      <vt:variant>
        <vt:i4>1638449</vt:i4>
      </vt:variant>
      <vt:variant>
        <vt:i4>311</vt:i4>
      </vt:variant>
      <vt:variant>
        <vt:i4>0</vt:i4>
      </vt:variant>
      <vt:variant>
        <vt:i4>5</vt:i4>
      </vt:variant>
      <vt:variant>
        <vt:lpwstr/>
      </vt:variant>
      <vt:variant>
        <vt:lpwstr>_Toc273089809</vt:lpwstr>
      </vt:variant>
      <vt:variant>
        <vt:i4>1638449</vt:i4>
      </vt:variant>
      <vt:variant>
        <vt:i4>305</vt:i4>
      </vt:variant>
      <vt:variant>
        <vt:i4>0</vt:i4>
      </vt:variant>
      <vt:variant>
        <vt:i4>5</vt:i4>
      </vt:variant>
      <vt:variant>
        <vt:lpwstr/>
      </vt:variant>
      <vt:variant>
        <vt:lpwstr>_Toc273089808</vt:lpwstr>
      </vt:variant>
      <vt:variant>
        <vt:i4>1638449</vt:i4>
      </vt:variant>
      <vt:variant>
        <vt:i4>299</vt:i4>
      </vt:variant>
      <vt:variant>
        <vt:i4>0</vt:i4>
      </vt:variant>
      <vt:variant>
        <vt:i4>5</vt:i4>
      </vt:variant>
      <vt:variant>
        <vt:lpwstr/>
      </vt:variant>
      <vt:variant>
        <vt:lpwstr>_Toc273089807</vt:lpwstr>
      </vt:variant>
      <vt:variant>
        <vt:i4>1638449</vt:i4>
      </vt:variant>
      <vt:variant>
        <vt:i4>293</vt:i4>
      </vt:variant>
      <vt:variant>
        <vt:i4>0</vt:i4>
      </vt:variant>
      <vt:variant>
        <vt:i4>5</vt:i4>
      </vt:variant>
      <vt:variant>
        <vt:lpwstr/>
      </vt:variant>
      <vt:variant>
        <vt:lpwstr>_Toc273089806</vt:lpwstr>
      </vt:variant>
      <vt:variant>
        <vt:i4>1638449</vt:i4>
      </vt:variant>
      <vt:variant>
        <vt:i4>287</vt:i4>
      </vt:variant>
      <vt:variant>
        <vt:i4>0</vt:i4>
      </vt:variant>
      <vt:variant>
        <vt:i4>5</vt:i4>
      </vt:variant>
      <vt:variant>
        <vt:lpwstr/>
      </vt:variant>
      <vt:variant>
        <vt:lpwstr>_Toc273089805</vt:lpwstr>
      </vt:variant>
      <vt:variant>
        <vt:i4>1638449</vt:i4>
      </vt:variant>
      <vt:variant>
        <vt:i4>281</vt:i4>
      </vt:variant>
      <vt:variant>
        <vt:i4>0</vt:i4>
      </vt:variant>
      <vt:variant>
        <vt:i4>5</vt:i4>
      </vt:variant>
      <vt:variant>
        <vt:lpwstr/>
      </vt:variant>
      <vt:variant>
        <vt:lpwstr>_Toc273089804</vt:lpwstr>
      </vt:variant>
      <vt:variant>
        <vt:i4>1638449</vt:i4>
      </vt:variant>
      <vt:variant>
        <vt:i4>275</vt:i4>
      </vt:variant>
      <vt:variant>
        <vt:i4>0</vt:i4>
      </vt:variant>
      <vt:variant>
        <vt:i4>5</vt:i4>
      </vt:variant>
      <vt:variant>
        <vt:lpwstr/>
      </vt:variant>
      <vt:variant>
        <vt:lpwstr>_Toc273089803</vt:lpwstr>
      </vt:variant>
      <vt:variant>
        <vt:i4>1638449</vt:i4>
      </vt:variant>
      <vt:variant>
        <vt:i4>269</vt:i4>
      </vt:variant>
      <vt:variant>
        <vt:i4>0</vt:i4>
      </vt:variant>
      <vt:variant>
        <vt:i4>5</vt:i4>
      </vt:variant>
      <vt:variant>
        <vt:lpwstr/>
      </vt:variant>
      <vt:variant>
        <vt:lpwstr>_Toc273089802</vt:lpwstr>
      </vt:variant>
      <vt:variant>
        <vt:i4>1638449</vt:i4>
      </vt:variant>
      <vt:variant>
        <vt:i4>263</vt:i4>
      </vt:variant>
      <vt:variant>
        <vt:i4>0</vt:i4>
      </vt:variant>
      <vt:variant>
        <vt:i4>5</vt:i4>
      </vt:variant>
      <vt:variant>
        <vt:lpwstr/>
      </vt:variant>
      <vt:variant>
        <vt:lpwstr>_Toc273089801</vt:lpwstr>
      </vt:variant>
      <vt:variant>
        <vt:i4>1638449</vt:i4>
      </vt:variant>
      <vt:variant>
        <vt:i4>257</vt:i4>
      </vt:variant>
      <vt:variant>
        <vt:i4>0</vt:i4>
      </vt:variant>
      <vt:variant>
        <vt:i4>5</vt:i4>
      </vt:variant>
      <vt:variant>
        <vt:lpwstr/>
      </vt:variant>
      <vt:variant>
        <vt:lpwstr>_Toc273089800</vt:lpwstr>
      </vt:variant>
      <vt:variant>
        <vt:i4>1048638</vt:i4>
      </vt:variant>
      <vt:variant>
        <vt:i4>251</vt:i4>
      </vt:variant>
      <vt:variant>
        <vt:i4>0</vt:i4>
      </vt:variant>
      <vt:variant>
        <vt:i4>5</vt:i4>
      </vt:variant>
      <vt:variant>
        <vt:lpwstr/>
      </vt:variant>
      <vt:variant>
        <vt:lpwstr>_Toc273089799</vt:lpwstr>
      </vt:variant>
      <vt:variant>
        <vt:i4>1048638</vt:i4>
      </vt:variant>
      <vt:variant>
        <vt:i4>245</vt:i4>
      </vt:variant>
      <vt:variant>
        <vt:i4>0</vt:i4>
      </vt:variant>
      <vt:variant>
        <vt:i4>5</vt:i4>
      </vt:variant>
      <vt:variant>
        <vt:lpwstr/>
      </vt:variant>
      <vt:variant>
        <vt:lpwstr>_Toc273089798</vt:lpwstr>
      </vt:variant>
      <vt:variant>
        <vt:i4>1048638</vt:i4>
      </vt:variant>
      <vt:variant>
        <vt:i4>239</vt:i4>
      </vt:variant>
      <vt:variant>
        <vt:i4>0</vt:i4>
      </vt:variant>
      <vt:variant>
        <vt:i4>5</vt:i4>
      </vt:variant>
      <vt:variant>
        <vt:lpwstr/>
      </vt:variant>
      <vt:variant>
        <vt:lpwstr>_Toc273089797</vt:lpwstr>
      </vt:variant>
      <vt:variant>
        <vt:i4>1048638</vt:i4>
      </vt:variant>
      <vt:variant>
        <vt:i4>233</vt:i4>
      </vt:variant>
      <vt:variant>
        <vt:i4>0</vt:i4>
      </vt:variant>
      <vt:variant>
        <vt:i4>5</vt:i4>
      </vt:variant>
      <vt:variant>
        <vt:lpwstr/>
      </vt:variant>
      <vt:variant>
        <vt:lpwstr>_Toc273089796</vt:lpwstr>
      </vt:variant>
      <vt:variant>
        <vt:i4>1048638</vt:i4>
      </vt:variant>
      <vt:variant>
        <vt:i4>227</vt:i4>
      </vt:variant>
      <vt:variant>
        <vt:i4>0</vt:i4>
      </vt:variant>
      <vt:variant>
        <vt:i4>5</vt:i4>
      </vt:variant>
      <vt:variant>
        <vt:lpwstr/>
      </vt:variant>
      <vt:variant>
        <vt:lpwstr>_Toc273089795</vt:lpwstr>
      </vt:variant>
      <vt:variant>
        <vt:i4>1048638</vt:i4>
      </vt:variant>
      <vt:variant>
        <vt:i4>221</vt:i4>
      </vt:variant>
      <vt:variant>
        <vt:i4>0</vt:i4>
      </vt:variant>
      <vt:variant>
        <vt:i4>5</vt:i4>
      </vt:variant>
      <vt:variant>
        <vt:lpwstr/>
      </vt:variant>
      <vt:variant>
        <vt:lpwstr>_Toc273089794</vt:lpwstr>
      </vt:variant>
      <vt:variant>
        <vt:i4>1048638</vt:i4>
      </vt:variant>
      <vt:variant>
        <vt:i4>215</vt:i4>
      </vt:variant>
      <vt:variant>
        <vt:i4>0</vt:i4>
      </vt:variant>
      <vt:variant>
        <vt:i4>5</vt:i4>
      </vt:variant>
      <vt:variant>
        <vt:lpwstr/>
      </vt:variant>
      <vt:variant>
        <vt:lpwstr>_Toc273089793</vt:lpwstr>
      </vt:variant>
      <vt:variant>
        <vt:i4>1048638</vt:i4>
      </vt:variant>
      <vt:variant>
        <vt:i4>209</vt:i4>
      </vt:variant>
      <vt:variant>
        <vt:i4>0</vt:i4>
      </vt:variant>
      <vt:variant>
        <vt:i4>5</vt:i4>
      </vt:variant>
      <vt:variant>
        <vt:lpwstr/>
      </vt:variant>
      <vt:variant>
        <vt:lpwstr>_Toc273089792</vt:lpwstr>
      </vt:variant>
      <vt:variant>
        <vt:i4>1048638</vt:i4>
      </vt:variant>
      <vt:variant>
        <vt:i4>203</vt:i4>
      </vt:variant>
      <vt:variant>
        <vt:i4>0</vt:i4>
      </vt:variant>
      <vt:variant>
        <vt:i4>5</vt:i4>
      </vt:variant>
      <vt:variant>
        <vt:lpwstr/>
      </vt:variant>
      <vt:variant>
        <vt:lpwstr>_Toc273089791</vt:lpwstr>
      </vt:variant>
      <vt:variant>
        <vt:i4>1048638</vt:i4>
      </vt:variant>
      <vt:variant>
        <vt:i4>197</vt:i4>
      </vt:variant>
      <vt:variant>
        <vt:i4>0</vt:i4>
      </vt:variant>
      <vt:variant>
        <vt:i4>5</vt:i4>
      </vt:variant>
      <vt:variant>
        <vt:lpwstr/>
      </vt:variant>
      <vt:variant>
        <vt:lpwstr>_Toc273089790</vt:lpwstr>
      </vt:variant>
      <vt:variant>
        <vt:i4>1114174</vt:i4>
      </vt:variant>
      <vt:variant>
        <vt:i4>191</vt:i4>
      </vt:variant>
      <vt:variant>
        <vt:i4>0</vt:i4>
      </vt:variant>
      <vt:variant>
        <vt:i4>5</vt:i4>
      </vt:variant>
      <vt:variant>
        <vt:lpwstr/>
      </vt:variant>
      <vt:variant>
        <vt:lpwstr>_Toc273089789</vt:lpwstr>
      </vt:variant>
      <vt:variant>
        <vt:i4>1114174</vt:i4>
      </vt:variant>
      <vt:variant>
        <vt:i4>185</vt:i4>
      </vt:variant>
      <vt:variant>
        <vt:i4>0</vt:i4>
      </vt:variant>
      <vt:variant>
        <vt:i4>5</vt:i4>
      </vt:variant>
      <vt:variant>
        <vt:lpwstr/>
      </vt:variant>
      <vt:variant>
        <vt:lpwstr>_Toc273089788</vt:lpwstr>
      </vt:variant>
      <vt:variant>
        <vt:i4>1114174</vt:i4>
      </vt:variant>
      <vt:variant>
        <vt:i4>179</vt:i4>
      </vt:variant>
      <vt:variant>
        <vt:i4>0</vt:i4>
      </vt:variant>
      <vt:variant>
        <vt:i4>5</vt:i4>
      </vt:variant>
      <vt:variant>
        <vt:lpwstr/>
      </vt:variant>
      <vt:variant>
        <vt:lpwstr>_Toc273089787</vt:lpwstr>
      </vt:variant>
      <vt:variant>
        <vt:i4>1114174</vt:i4>
      </vt:variant>
      <vt:variant>
        <vt:i4>173</vt:i4>
      </vt:variant>
      <vt:variant>
        <vt:i4>0</vt:i4>
      </vt:variant>
      <vt:variant>
        <vt:i4>5</vt:i4>
      </vt:variant>
      <vt:variant>
        <vt:lpwstr/>
      </vt:variant>
      <vt:variant>
        <vt:lpwstr>_Toc273089786</vt:lpwstr>
      </vt:variant>
      <vt:variant>
        <vt:i4>1114174</vt:i4>
      </vt:variant>
      <vt:variant>
        <vt:i4>167</vt:i4>
      </vt:variant>
      <vt:variant>
        <vt:i4>0</vt:i4>
      </vt:variant>
      <vt:variant>
        <vt:i4>5</vt:i4>
      </vt:variant>
      <vt:variant>
        <vt:lpwstr/>
      </vt:variant>
      <vt:variant>
        <vt:lpwstr>_Toc273089785</vt:lpwstr>
      </vt:variant>
      <vt:variant>
        <vt:i4>1114174</vt:i4>
      </vt:variant>
      <vt:variant>
        <vt:i4>161</vt:i4>
      </vt:variant>
      <vt:variant>
        <vt:i4>0</vt:i4>
      </vt:variant>
      <vt:variant>
        <vt:i4>5</vt:i4>
      </vt:variant>
      <vt:variant>
        <vt:lpwstr/>
      </vt:variant>
      <vt:variant>
        <vt:lpwstr>_Toc273089784</vt:lpwstr>
      </vt:variant>
      <vt:variant>
        <vt:i4>1114174</vt:i4>
      </vt:variant>
      <vt:variant>
        <vt:i4>155</vt:i4>
      </vt:variant>
      <vt:variant>
        <vt:i4>0</vt:i4>
      </vt:variant>
      <vt:variant>
        <vt:i4>5</vt:i4>
      </vt:variant>
      <vt:variant>
        <vt:lpwstr/>
      </vt:variant>
      <vt:variant>
        <vt:lpwstr>_Toc273089783</vt:lpwstr>
      </vt:variant>
      <vt:variant>
        <vt:i4>1114174</vt:i4>
      </vt:variant>
      <vt:variant>
        <vt:i4>149</vt:i4>
      </vt:variant>
      <vt:variant>
        <vt:i4>0</vt:i4>
      </vt:variant>
      <vt:variant>
        <vt:i4>5</vt:i4>
      </vt:variant>
      <vt:variant>
        <vt:lpwstr/>
      </vt:variant>
      <vt:variant>
        <vt:lpwstr>_Toc273089782</vt:lpwstr>
      </vt:variant>
      <vt:variant>
        <vt:i4>1114174</vt:i4>
      </vt:variant>
      <vt:variant>
        <vt:i4>143</vt:i4>
      </vt:variant>
      <vt:variant>
        <vt:i4>0</vt:i4>
      </vt:variant>
      <vt:variant>
        <vt:i4>5</vt:i4>
      </vt:variant>
      <vt:variant>
        <vt:lpwstr/>
      </vt:variant>
      <vt:variant>
        <vt:lpwstr>_Toc273089781</vt:lpwstr>
      </vt:variant>
      <vt:variant>
        <vt:i4>1114174</vt:i4>
      </vt:variant>
      <vt:variant>
        <vt:i4>137</vt:i4>
      </vt:variant>
      <vt:variant>
        <vt:i4>0</vt:i4>
      </vt:variant>
      <vt:variant>
        <vt:i4>5</vt:i4>
      </vt:variant>
      <vt:variant>
        <vt:lpwstr/>
      </vt:variant>
      <vt:variant>
        <vt:lpwstr>_Toc273089780</vt:lpwstr>
      </vt:variant>
      <vt:variant>
        <vt:i4>1966142</vt:i4>
      </vt:variant>
      <vt:variant>
        <vt:i4>131</vt:i4>
      </vt:variant>
      <vt:variant>
        <vt:i4>0</vt:i4>
      </vt:variant>
      <vt:variant>
        <vt:i4>5</vt:i4>
      </vt:variant>
      <vt:variant>
        <vt:lpwstr/>
      </vt:variant>
      <vt:variant>
        <vt:lpwstr>_Toc273089779</vt:lpwstr>
      </vt:variant>
      <vt:variant>
        <vt:i4>1966142</vt:i4>
      </vt:variant>
      <vt:variant>
        <vt:i4>125</vt:i4>
      </vt:variant>
      <vt:variant>
        <vt:i4>0</vt:i4>
      </vt:variant>
      <vt:variant>
        <vt:i4>5</vt:i4>
      </vt:variant>
      <vt:variant>
        <vt:lpwstr/>
      </vt:variant>
      <vt:variant>
        <vt:lpwstr>_Toc273089778</vt:lpwstr>
      </vt:variant>
      <vt:variant>
        <vt:i4>1966142</vt:i4>
      </vt:variant>
      <vt:variant>
        <vt:i4>119</vt:i4>
      </vt:variant>
      <vt:variant>
        <vt:i4>0</vt:i4>
      </vt:variant>
      <vt:variant>
        <vt:i4>5</vt:i4>
      </vt:variant>
      <vt:variant>
        <vt:lpwstr/>
      </vt:variant>
      <vt:variant>
        <vt:lpwstr>_Toc273089777</vt:lpwstr>
      </vt:variant>
      <vt:variant>
        <vt:i4>1966142</vt:i4>
      </vt:variant>
      <vt:variant>
        <vt:i4>113</vt:i4>
      </vt:variant>
      <vt:variant>
        <vt:i4>0</vt:i4>
      </vt:variant>
      <vt:variant>
        <vt:i4>5</vt:i4>
      </vt:variant>
      <vt:variant>
        <vt:lpwstr/>
      </vt:variant>
      <vt:variant>
        <vt:lpwstr>_Toc273089776</vt:lpwstr>
      </vt:variant>
      <vt:variant>
        <vt:i4>1966142</vt:i4>
      </vt:variant>
      <vt:variant>
        <vt:i4>107</vt:i4>
      </vt:variant>
      <vt:variant>
        <vt:i4>0</vt:i4>
      </vt:variant>
      <vt:variant>
        <vt:i4>5</vt:i4>
      </vt:variant>
      <vt:variant>
        <vt:lpwstr/>
      </vt:variant>
      <vt:variant>
        <vt:lpwstr>_Toc273089775</vt:lpwstr>
      </vt:variant>
      <vt:variant>
        <vt:i4>1966142</vt:i4>
      </vt:variant>
      <vt:variant>
        <vt:i4>101</vt:i4>
      </vt:variant>
      <vt:variant>
        <vt:i4>0</vt:i4>
      </vt:variant>
      <vt:variant>
        <vt:i4>5</vt:i4>
      </vt:variant>
      <vt:variant>
        <vt:lpwstr/>
      </vt:variant>
      <vt:variant>
        <vt:lpwstr>_Toc273089774</vt:lpwstr>
      </vt:variant>
      <vt:variant>
        <vt:i4>1966142</vt:i4>
      </vt:variant>
      <vt:variant>
        <vt:i4>95</vt:i4>
      </vt:variant>
      <vt:variant>
        <vt:i4>0</vt:i4>
      </vt:variant>
      <vt:variant>
        <vt:i4>5</vt:i4>
      </vt:variant>
      <vt:variant>
        <vt:lpwstr/>
      </vt:variant>
      <vt:variant>
        <vt:lpwstr>_Toc273089773</vt:lpwstr>
      </vt:variant>
      <vt:variant>
        <vt:i4>1966142</vt:i4>
      </vt:variant>
      <vt:variant>
        <vt:i4>89</vt:i4>
      </vt:variant>
      <vt:variant>
        <vt:i4>0</vt:i4>
      </vt:variant>
      <vt:variant>
        <vt:i4>5</vt:i4>
      </vt:variant>
      <vt:variant>
        <vt:lpwstr/>
      </vt:variant>
      <vt:variant>
        <vt:lpwstr>_Toc273089772</vt:lpwstr>
      </vt:variant>
      <vt:variant>
        <vt:i4>1966142</vt:i4>
      </vt:variant>
      <vt:variant>
        <vt:i4>83</vt:i4>
      </vt:variant>
      <vt:variant>
        <vt:i4>0</vt:i4>
      </vt:variant>
      <vt:variant>
        <vt:i4>5</vt:i4>
      </vt:variant>
      <vt:variant>
        <vt:lpwstr/>
      </vt:variant>
      <vt:variant>
        <vt:lpwstr>_Toc273089771</vt:lpwstr>
      </vt:variant>
      <vt:variant>
        <vt:i4>1966142</vt:i4>
      </vt:variant>
      <vt:variant>
        <vt:i4>77</vt:i4>
      </vt:variant>
      <vt:variant>
        <vt:i4>0</vt:i4>
      </vt:variant>
      <vt:variant>
        <vt:i4>5</vt:i4>
      </vt:variant>
      <vt:variant>
        <vt:lpwstr/>
      </vt:variant>
      <vt:variant>
        <vt:lpwstr>_Toc273089770</vt:lpwstr>
      </vt:variant>
      <vt:variant>
        <vt:i4>2031678</vt:i4>
      </vt:variant>
      <vt:variant>
        <vt:i4>71</vt:i4>
      </vt:variant>
      <vt:variant>
        <vt:i4>0</vt:i4>
      </vt:variant>
      <vt:variant>
        <vt:i4>5</vt:i4>
      </vt:variant>
      <vt:variant>
        <vt:lpwstr/>
      </vt:variant>
      <vt:variant>
        <vt:lpwstr>_Toc273089769</vt:lpwstr>
      </vt:variant>
      <vt:variant>
        <vt:i4>2031678</vt:i4>
      </vt:variant>
      <vt:variant>
        <vt:i4>65</vt:i4>
      </vt:variant>
      <vt:variant>
        <vt:i4>0</vt:i4>
      </vt:variant>
      <vt:variant>
        <vt:i4>5</vt:i4>
      </vt:variant>
      <vt:variant>
        <vt:lpwstr/>
      </vt:variant>
      <vt:variant>
        <vt:lpwstr>_Toc273089768</vt:lpwstr>
      </vt:variant>
      <vt:variant>
        <vt:i4>2031678</vt:i4>
      </vt:variant>
      <vt:variant>
        <vt:i4>59</vt:i4>
      </vt:variant>
      <vt:variant>
        <vt:i4>0</vt:i4>
      </vt:variant>
      <vt:variant>
        <vt:i4>5</vt:i4>
      </vt:variant>
      <vt:variant>
        <vt:lpwstr/>
      </vt:variant>
      <vt:variant>
        <vt:lpwstr>_Toc273089767</vt:lpwstr>
      </vt:variant>
      <vt:variant>
        <vt:i4>2031678</vt:i4>
      </vt:variant>
      <vt:variant>
        <vt:i4>53</vt:i4>
      </vt:variant>
      <vt:variant>
        <vt:i4>0</vt:i4>
      </vt:variant>
      <vt:variant>
        <vt:i4>5</vt:i4>
      </vt:variant>
      <vt:variant>
        <vt:lpwstr/>
      </vt:variant>
      <vt:variant>
        <vt:lpwstr>_Toc273089766</vt:lpwstr>
      </vt:variant>
      <vt:variant>
        <vt:i4>2031678</vt:i4>
      </vt:variant>
      <vt:variant>
        <vt:i4>47</vt:i4>
      </vt:variant>
      <vt:variant>
        <vt:i4>0</vt:i4>
      </vt:variant>
      <vt:variant>
        <vt:i4>5</vt:i4>
      </vt:variant>
      <vt:variant>
        <vt:lpwstr/>
      </vt:variant>
      <vt:variant>
        <vt:lpwstr>_Toc273089765</vt:lpwstr>
      </vt:variant>
      <vt:variant>
        <vt:i4>2031678</vt:i4>
      </vt:variant>
      <vt:variant>
        <vt:i4>41</vt:i4>
      </vt:variant>
      <vt:variant>
        <vt:i4>0</vt:i4>
      </vt:variant>
      <vt:variant>
        <vt:i4>5</vt:i4>
      </vt:variant>
      <vt:variant>
        <vt:lpwstr/>
      </vt:variant>
      <vt:variant>
        <vt:lpwstr>_Toc273089764</vt:lpwstr>
      </vt:variant>
      <vt:variant>
        <vt:i4>2031678</vt:i4>
      </vt:variant>
      <vt:variant>
        <vt:i4>35</vt:i4>
      </vt:variant>
      <vt:variant>
        <vt:i4>0</vt:i4>
      </vt:variant>
      <vt:variant>
        <vt:i4>5</vt:i4>
      </vt:variant>
      <vt:variant>
        <vt:lpwstr/>
      </vt:variant>
      <vt:variant>
        <vt:lpwstr>_Toc273089763</vt:lpwstr>
      </vt:variant>
      <vt:variant>
        <vt:i4>2031678</vt:i4>
      </vt:variant>
      <vt:variant>
        <vt:i4>29</vt:i4>
      </vt:variant>
      <vt:variant>
        <vt:i4>0</vt:i4>
      </vt:variant>
      <vt:variant>
        <vt:i4>5</vt:i4>
      </vt:variant>
      <vt:variant>
        <vt:lpwstr/>
      </vt:variant>
      <vt:variant>
        <vt:lpwstr>_Toc273089762</vt:lpwstr>
      </vt:variant>
      <vt:variant>
        <vt:i4>2031678</vt:i4>
      </vt:variant>
      <vt:variant>
        <vt:i4>23</vt:i4>
      </vt:variant>
      <vt:variant>
        <vt:i4>0</vt:i4>
      </vt:variant>
      <vt:variant>
        <vt:i4>5</vt:i4>
      </vt:variant>
      <vt:variant>
        <vt:lpwstr/>
      </vt:variant>
      <vt:variant>
        <vt:lpwstr>_Toc273089761</vt:lpwstr>
      </vt:variant>
      <vt:variant>
        <vt:i4>2031678</vt:i4>
      </vt:variant>
      <vt:variant>
        <vt:i4>17</vt:i4>
      </vt:variant>
      <vt:variant>
        <vt:i4>0</vt:i4>
      </vt:variant>
      <vt:variant>
        <vt:i4>5</vt:i4>
      </vt:variant>
      <vt:variant>
        <vt:lpwstr/>
      </vt:variant>
      <vt:variant>
        <vt:lpwstr>_Toc273089760</vt:lpwstr>
      </vt:variant>
      <vt:variant>
        <vt:i4>1835070</vt:i4>
      </vt:variant>
      <vt:variant>
        <vt:i4>11</vt:i4>
      </vt:variant>
      <vt:variant>
        <vt:i4>0</vt:i4>
      </vt:variant>
      <vt:variant>
        <vt:i4>5</vt:i4>
      </vt:variant>
      <vt:variant>
        <vt:lpwstr/>
      </vt:variant>
      <vt:variant>
        <vt:lpwstr>_Toc273089759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RE00026724 DMM Detail Design Document CC</dc:title>
  <dc:subject>Patriot</dc:subject>
  <dc:creator>Employee</dc:creator>
  <cp:lastModifiedBy>Richard, Maureen</cp:lastModifiedBy>
  <cp:revision>2</cp:revision>
  <cp:lastPrinted>2010-10-18T08:29:00Z</cp:lastPrinted>
  <dcterms:created xsi:type="dcterms:W3CDTF">2017-04-14T14:18:00Z</dcterms:created>
  <dcterms:modified xsi:type="dcterms:W3CDTF">2017-04-14T14:18:00Z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0x01010003F03A4A7D12234BA5AE79F2E2EFD2F1</vt:lpwstr>
  </property>
</Properties>
</file>